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F52BCD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Asignatura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F52BCD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Asignatura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06D29" w:rsidRDefault="00906D2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F52BC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06D29" w:rsidRDefault="00906D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F52BC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:rsidR="003C57E0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52252676" w:history="1">
        <w:r w:rsidR="003C57E0" w:rsidRPr="00026A99">
          <w:rPr>
            <w:rStyle w:val="Hipervnculo"/>
            <w:noProof/>
          </w:rPr>
          <w:t>Resumen</w:t>
        </w:r>
        <w:r w:rsidR="003C57E0">
          <w:rPr>
            <w:noProof/>
            <w:webHidden/>
          </w:rPr>
          <w:tab/>
        </w:r>
        <w:r w:rsidR="003C57E0">
          <w:rPr>
            <w:noProof/>
            <w:webHidden/>
          </w:rPr>
          <w:fldChar w:fldCharType="begin"/>
        </w:r>
        <w:r w:rsidR="003C57E0">
          <w:rPr>
            <w:noProof/>
            <w:webHidden/>
          </w:rPr>
          <w:instrText xml:space="preserve"> PAGEREF _Toc152252676 \h </w:instrText>
        </w:r>
        <w:r w:rsidR="003C57E0">
          <w:rPr>
            <w:noProof/>
            <w:webHidden/>
          </w:rPr>
        </w:r>
        <w:r w:rsidR="003C57E0">
          <w:rPr>
            <w:noProof/>
            <w:webHidden/>
          </w:rPr>
          <w:fldChar w:fldCharType="separate"/>
        </w:r>
        <w:r w:rsidR="003C57E0">
          <w:rPr>
            <w:noProof/>
            <w:webHidden/>
          </w:rPr>
          <w:t>2</w:t>
        </w:r>
        <w:r w:rsidR="003C57E0"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77" w:history="1">
        <w:r w:rsidRPr="00026A99">
          <w:rPr>
            <w:rStyle w:val="Hipervnculo"/>
            <w:noProof/>
          </w:rPr>
          <w:t>Qué es un ordenador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78" w:history="1">
        <w:r w:rsidRPr="00026A99">
          <w:rPr>
            <w:rStyle w:val="Hipervnculo"/>
            <w:noProof/>
          </w:rPr>
          <w:t>Qué es 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79" w:history="1">
        <w:r w:rsidRPr="00026A99">
          <w:rPr>
            <w:rStyle w:val="Hipervnculo"/>
            <w:noProof/>
          </w:rPr>
          <w:t>Conceptos clave: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80" w:history="1">
        <w:r w:rsidRPr="00026A99">
          <w:rPr>
            <w:rStyle w:val="Hipervnculo"/>
            <w:noProof/>
          </w:rPr>
          <w:t>Qué es una aplicación informática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81" w:history="1">
        <w:r w:rsidRPr="00026A99">
          <w:rPr>
            <w:rStyle w:val="Hipervnculo"/>
            <w:noProof/>
          </w:rPr>
          <w:t>Algunos ejemplos: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82" w:history="1">
        <w:r w:rsidRPr="00026A99">
          <w:rPr>
            <w:rStyle w:val="Hipervnculo"/>
            <w:noProof/>
          </w:rPr>
          <w:t>Conceptos clave: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83" w:history="1">
        <w:r w:rsidRPr="00026A99">
          <w:rPr>
            <w:rStyle w:val="Hipervnculo"/>
            <w:noProof/>
          </w:rPr>
          <w:t>Software a medida vs. estándar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84" w:history="1">
        <w:r w:rsidRPr="00026A99">
          <w:rPr>
            <w:rStyle w:val="Hipervnculo"/>
            <w:noProof/>
          </w:rPr>
          <w:t>Software a medida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85" w:history="1">
        <w:r w:rsidRPr="00026A99">
          <w:rPr>
            <w:rStyle w:val="Hipervnculo"/>
            <w:noProof/>
          </w:rPr>
          <w:t>Software estándar: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86" w:history="1">
        <w:r w:rsidRPr="00026A99">
          <w:rPr>
            <w:rStyle w:val="Hipervnculo"/>
            <w:noProof/>
          </w:rPr>
          <w:t>Qué es un lenguaje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87" w:history="1">
        <w:r w:rsidRPr="00026A99">
          <w:rPr>
            <w:rStyle w:val="Hipervnculo"/>
            <w:noProof/>
          </w:rPr>
          <w:t>Conceptos clave: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88" w:history="1">
        <w:r w:rsidRPr="00026A99">
          <w:rPr>
            <w:rStyle w:val="Hipervnculo"/>
            <w:noProof/>
          </w:rPr>
          <w:t>Tipos de lenguajes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89" w:history="1">
        <w:r w:rsidRPr="00026A99">
          <w:rPr>
            <w:rStyle w:val="Hipervnculo"/>
            <w:noProof/>
          </w:rPr>
          <w:t>Lenguaje máquina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0" w:history="1">
        <w:r w:rsidRPr="00026A99">
          <w:rPr>
            <w:rStyle w:val="Hipervnculo"/>
            <w:noProof/>
          </w:rPr>
          <w:t>Lenguaje de medio nivel (ensamblador)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1" w:history="1">
        <w:r w:rsidRPr="00026A99">
          <w:rPr>
            <w:rStyle w:val="Hipervnculo"/>
            <w:noProof/>
          </w:rPr>
          <w:t>Lenguaje de alto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92" w:history="1">
        <w:r w:rsidRPr="00026A99">
          <w:rPr>
            <w:rStyle w:val="Hipervnculo"/>
            <w:noProof/>
          </w:rPr>
          <w:t>Paradigma de programación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3" w:history="1">
        <w:r w:rsidRPr="00026A99">
          <w:rPr>
            <w:rStyle w:val="Hipervnculo"/>
            <w:noProof/>
          </w:rPr>
          <w:t>Programación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4" w:history="1">
        <w:r w:rsidRPr="00026A99">
          <w:rPr>
            <w:rStyle w:val="Hipervnculo"/>
            <w:noProof/>
          </w:rPr>
          <w:t>Programación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5" w:history="1">
        <w:r w:rsidRPr="00026A99">
          <w:rPr>
            <w:rStyle w:val="Hipervnculo"/>
            <w:noProof/>
          </w:rPr>
          <w:t>Programación orientada a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6" w:history="1">
        <w:r w:rsidRPr="00026A99">
          <w:rPr>
            <w:rStyle w:val="Hipervnculo"/>
            <w:noProof/>
          </w:rPr>
          <w:t>Programación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97" w:history="1">
        <w:r w:rsidRPr="00026A99">
          <w:rPr>
            <w:rStyle w:val="Hipervnculo"/>
            <w:noProof/>
          </w:rPr>
          <w:t>El proceso de traducción/compilación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52252698" w:history="1">
        <w:r w:rsidRPr="00026A99">
          <w:rPr>
            <w:rStyle w:val="Hipervnculo"/>
            <w:noProof/>
          </w:rPr>
          <w:t>Traductores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699" w:history="1">
        <w:r w:rsidRPr="00026A99">
          <w:rPr>
            <w:rStyle w:val="Hipervnculo"/>
            <w:noProof/>
          </w:rPr>
          <w:t>Lenguajes compilados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700" w:history="1">
        <w:r w:rsidRPr="00026A99">
          <w:rPr>
            <w:rStyle w:val="Hipervnculo"/>
            <w:noProof/>
          </w:rPr>
          <w:t>Lenguajes interpretados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701" w:history="1">
        <w:r w:rsidRPr="00026A99">
          <w:rPr>
            <w:rStyle w:val="Hipervnculo"/>
            <w:noProof/>
          </w:rPr>
          <w:t>Lenguajes virtuales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C57E0" w:rsidRDefault="003C57E0">
      <w:pPr>
        <w:pStyle w:val="TDC3"/>
        <w:tabs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es-ES"/>
        </w:rPr>
      </w:pPr>
      <w:hyperlink w:anchor="_Toc152252702" w:history="1">
        <w:r w:rsidRPr="00026A99">
          <w:rPr>
            <w:rStyle w:val="Hipervnculo"/>
            <w:noProof/>
          </w:rPr>
          <w:t>Algunas definiciones importantes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_Toc152252702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EA7F1D" w:rsidRDefault="00EA7F1D" w:rsidP="00E61EB0">
      <w:pPr>
        <w:pStyle w:val="Ttulo1"/>
      </w:pPr>
      <w:r w:rsidRPr="00EA7F1D">
        <w:rPr>
          <w:lang w:eastAsia="es-ES"/>
        </w:rPr>
        <w:br w:type="page"/>
      </w:r>
      <w:bookmarkStart w:id="0" w:name="_Toc152252676"/>
      <w:r w:rsidR="00E61EB0">
        <w:lastRenderedPageBreak/>
        <w:t>Resumen</w:t>
      </w:r>
      <w:bookmarkEnd w:id="0"/>
    </w:p>
    <w:p w:rsidR="00E61EB0" w:rsidRDefault="00E61EB0" w:rsidP="00E61EB0">
      <w:pPr>
        <w:pStyle w:val="Ttulo2"/>
      </w:pPr>
      <w:bookmarkStart w:id="1" w:name="_Toc152252677"/>
      <w:r>
        <w:t>Qué es un ordenador</w:t>
      </w:r>
      <w:bookmarkEnd w:id="1"/>
    </w:p>
    <w:p w:rsidR="00E61EB0" w:rsidRDefault="00E61EB0" w:rsidP="001708E5">
      <w:pPr>
        <w:pStyle w:val="Texto"/>
      </w:pPr>
      <w:r>
        <w:t xml:space="preserve">Un ordenador es un dispositivo que se compone de elementos físicos (hardware) y elementos lógicos (software) que acepta datos de </w:t>
      </w:r>
      <w:r>
        <w:t>entrada (</w:t>
      </w:r>
      <w:r>
        <w:t>teclado, ratón), los procesa y muestra una salida(pantalla). Estas órdenes que introduce el usuario deben de ser traducidas para que las entienda el ordenador.</w:t>
      </w:r>
    </w:p>
    <w:p w:rsidR="00E61EB0" w:rsidRDefault="00E61EB0" w:rsidP="001708E5">
      <w:pPr>
        <w:pStyle w:val="Texto"/>
      </w:pPr>
      <w:r>
        <w:t>Los primeros ordenadores en aparecer se originaron en la década de los 40’s</w:t>
      </w:r>
    </w:p>
    <w:p w:rsidR="00E61EB0" w:rsidRDefault="00E61EB0" w:rsidP="00E61EB0">
      <w:pPr>
        <w:pStyle w:val="Ttulo2"/>
      </w:pPr>
      <w:bookmarkStart w:id="2" w:name="_Toc152252678"/>
      <w:r>
        <w:t>Qué es el software</w:t>
      </w:r>
      <w:bookmarkEnd w:id="2"/>
    </w:p>
    <w:p w:rsidR="00E61EB0" w:rsidRDefault="00E61EB0" w:rsidP="001708E5">
      <w:pPr>
        <w:pStyle w:val="Texto"/>
      </w:pPr>
      <w:r>
        <w:t xml:space="preserve">Es la parte intangible (lógica) de un Sistema Informático que se desarrolla para llevar a cabo una tarea específica. </w:t>
      </w:r>
    </w:p>
    <w:p w:rsidR="00E61EB0" w:rsidRDefault="00E61EB0" w:rsidP="001708E5">
      <w:pPr>
        <w:pStyle w:val="Texto"/>
      </w:pPr>
      <w:r>
        <w:t>Este se comunica con el hardware para comunicarle que es lo que debe de realizar.</w:t>
      </w:r>
    </w:p>
    <w:p w:rsidR="00E61EB0" w:rsidRDefault="00E61EB0" w:rsidP="001708E5">
      <w:pPr>
        <w:pStyle w:val="Texto"/>
      </w:pPr>
      <w:r>
        <w:t>Se encarga de traducir las instrucciones de los usuarios.</w:t>
      </w:r>
    </w:p>
    <w:p w:rsidR="00E61EB0" w:rsidRDefault="00E61EB0" w:rsidP="001708E5">
      <w:pPr>
        <w:pStyle w:val="Texto"/>
      </w:pPr>
      <w:r>
        <w:t>El término fue usado por Charles Babbage en el siglo XIX.</w:t>
      </w:r>
    </w:p>
    <w:p w:rsidR="00E61EB0" w:rsidRDefault="00E61EB0" w:rsidP="001708E5">
      <w:pPr>
        <w:pStyle w:val="Texto"/>
      </w:pPr>
      <w:r>
        <w:t>Alan Turing coge el relevo para descifrar la máquina Enigma.</w:t>
      </w:r>
    </w:p>
    <w:p w:rsidR="00E61EB0" w:rsidRDefault="00E61EB0" w:rsidP="00E61EB0">
      <w:pPr>
        <w:pStyle w:val="Ttulo3"/>
      </w:pPr>
      <w:bookmarkStart w:id="3" w:name="_Toc152252679"/>
      <w:r>
        <w:t>Conceptos clave:</w:t>
      </w:r>
      <w:bookmarkEnd w:id="3"/>
      <w:r>
        <w:t xml:space="preserve"> </w:t>
      </w:r>
    </w:p>
    <w:p w:rsidR="00E61EB0" w:rsidRDefault="00E61EB0" w:rsidP="00CF318A">
      <w:pPr>
        <w:pStyle w:val="Texto"/>
        <w:numPr>
          <w:ilvl w:val="0"/>
          <w:numId w:val="3"/>
        </w:numPr>
      </w:pPr>
      <w:r>
        <w:t>El software se desarrolla, no se fabrica</w:t>
      </w:r>
    </w:p>
    <w:p w:rsidR="00E61EB0" w:rsidRPr="00CF318A" w:rsidRDefault="00E61EB0" w:rsidP="00CF318A">
      <w:pPr>
        <w:pStyle w:val="Texto"/>
        <w:numPr>
          <w:ilvl w:val="0"/>
          <w:numId w:val="3"/>
        </w:numPr>
      </w:pPr>
      <w:r w:rsidRPr="00CF318A">
        <w:t>El software es intangible, por lo que no es un elemento físico</w:t>
      </w:r>
    </w:p>
    <w:p w:rsidR="00E61EB0" w:rsidRDefault="00E61EB0" w:rsidP="00CF318A">
      <w:pPr>
        <w:pStyle w:val="Texto"/>
        <w:numPr>
          <w:ilvl w:val="0"/>
          <w:numId w:val="3"/>
        </w:numPr>
      </w:pPr>
      <w:r>
        <w:t>El software no se daña (genéricamente hablando), y una copia produce un duplicado del software original</w:t>
      </w:r>
    </w:p>
    <w:p w:rsidR="00E61EB0" w:rsidRDefault="00E61EB0" w:rsidP="00CF318A">
      <w:pPr>
        <w:pStyle w:val="Texto"/>
        <w:numPr>
          <w:ilvl w:val="0"/>
          <w:numId w:val="3"/>
        </w:numPr>
      </w:pPr>
      <w:r>
        <w:t>El software puede personalizarse (aplicación de propósito específico)</w:t>
      </w:r>
    </w:p>
    <w:p w:rsidR="00E61EB0" w:rsidRDefault="00E61EB0" w:rsidP="00CF318A">
      <w:pPr>
        <w:pStyle w:val="Texto"/>
        <w:numPr>
          <w:ilvl w:val="0"/>
          <w:numId w:val="3"/>
        </w:numPr>
      </w:pPr>
      <w:r>
        <w:t>El software permite el uso del ordenador</w:t>
      </w:r>
    </w:p>
    <w:p w:rsidR="00E61EB0" w:rsidRDefault="00E61EB0" w:rsidP="00CF318A">
      <w:pPr>
        <w:pStyle w:val="Texto"/>
        <w:numPr>
          <w:ilvl w:val="0"/>
          <w:numId w:val="3"/>
        </w:numPr>
      </w:pPr>
      <w:r>
        <w:t>El software se crea usando un lenguaje de programación y una metodología de programación</w:t>
      </w:r>
    </w:p>
    <w:p w:rsidR="00113A9D" w:rsidRDefault="00113A9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u w:val="single"/>
        </w:rPr>
      </w:pPr>
      <w:r>
        <w:br w:type="page"/>
      </w:r>
    </w:p>
    <w:p w:rsidR="00E61EB0" w:rsidRDefault="00E61EB0" w:rsidP="00E61EB0">
      <w:pPr>
        <w:pStyle w:val="Ttulo2"/>
      </w:pPr>
      <w:bookmarkStart w:id="4" w:name="_Toc152252680"/>
      <w:r>
        <w:lastRenderedPageBreak/>
        <w:t>Qué es una aplicación informática</w:t>
      </w:r>
      <w:bookmarkEnd w:id="4"/>
    </w:p>
    <w:p w:rsidR="00E61EB0" w:rsidRDefault="00E61EB0" w:rsidP="00557A66">
      <w:pPr>
        <w:pStyle w:val="Texto"/>
      </w:pPr>
      <w:r>
        <w:t>Una aplicación se compone de un conjunto de instrucciones y se desarrolla usando un lenguaje de programación</w:t>
      </w:r>
    </w:p>
    <w:p w:rsidR="00E61EB0" w:rsidRDefault="00E61EB0" w:rsidP="00557A66">
      <w:pPr>
        <w:pStyle w:val="Texto"/>
      </w:pPr>
      <w:r>
        <w:t>Las instrucciones le indican al ordenador el programa o pasos que debe ejecutar</w:t>
      </w:r>
    </w:p>
    <w:p w:rsidR="00E61EB0" w:rsidRDefault="00E61EB0" w:rsidP="00557A66">
      <w:pPr>
        <w:pStyle w:val="Texto"/>
      </w:pPr>
      <w:r>
        <w:t>Si el ordenador no entiende alguna instrucción, lo notificará mediante un mensaje</w:t>
      </w:r>
    </w:p>
    <w:p w:rsidR="00E61EB0" w:rsidRDefault="00E61EB0" w:rsidP="00557A66">
      <w:pPr>
        <w:pStyle w:val="Texto"/>
      </w:pPr>
      <w:r>
        <w:t>En este ciclo pasaremos de ser usuarios a programadores de aplicaciones</w:t>
      </w:r>
    </w:p>
    <w:p w:rsidR="00E61EB0" w:rsidRDefault="00E61EB0" w:rsidP="00E61EB0">
      <w:pPr>
        <w:pStyle w:val="Ttulo3"/>
      </w:pPr>
      <w:bookmarkStart w:id="5" w:name="_Toc152252681"/>
      <w:r>
        <w:t>Algunos ejemplos:</w:t>
      </w:r>
      <w:bookmarkEnd w:id="5"/>
    </w:p>
    <w:p w:rsidR="00E61EB0" w:rsidRDefault="00E61EB0" w:rsidP="00557A66">
      <w:pPr>
        <w:pStyle w:val="Texto"/>
        <w:numPr>
          <w:ilvl w:val="0"/>
          <w:numId w:val="3"/>
        </w:numPr>
      </w:pPr>
      <w:r>
        <w:t>Sistemas operativos (Windows, Linux, MacOS, RedHat, Solaris)</w:t>
      </w:r>
    </w:p>
    <w:p w:rsidR="00E61EB0" w:rsidRDefault="00E61EB0" w:rsidP="00557A66">
      <w:pPr>
        <w:pStyle w:val="Texto"/>
        <w:numPr>
          <w:ilvl w:val="0"/>
          <w:numId w:val="3"/>
        </w:numPr>
      </w:pPr>
      <w:r>
        <w:t>Aplicaciones de contabilidad y ofimática (</w:t>
      </w:r>
      <w:r w:rsidR="00160AEF">
        <w:t>Word</w:t>
      </w:r>
      <w:r>
        <w:t xml:space="preserve">, </w:t>
      </w:r>
      <w:r w:rsidR="00160AEF">
        <w:t>Excel</w:t>
      </w:r>
      <w:r>
        <w:t xml:space="preserve">, </w:t>
      </w:r>
      <w:r w:rsidR="00160AEF">
        <w:t>Paint</w:t>
      </w:r>
      <w:r>
        <w:t>, …)</w:t>
      </w:r>
    </w:p>
    <w:p w:rsidR="00E61EB0" w:rsidRDefault="00E61EB0" w:rsidP="00557A66">
      <w:pPr>
        <w:pStyle w:val="Texto"/>
        <w:numPr>
          <w:ilvl w:val="0"/>
          <w:numId w:val="3"/>
        </w:numPr>
      </w:pPr>
      <w:r>
        <w:t xml:space="preserve">Aplicaciones de gestión de bases de datos </w:t>
      </w:r>
      <w:r w:rsidR="00160AEF">
        <w:t>(Access</w:t>
      </w:r>
      <w:r>
        <w:t xml:space="preserve">, </w:t>
      </w:r>
      <w:r w:rsidR="00160AEF">
        <w:t>MySQL, …</w:t>
      </w:r>
      <w:r>
        <w:t>)</w:t>
      </w:r>
    </w:p>
    <w:p w:rsidR="00557A66" w:rsidRDefault="00E61EB0" w:rsidP="00557A66">
      <w:pPr>
        <w:pStyle w:val="Texto"/>
        <w:numPr>
          <w:ilvl w:val="0"/>
          <w:numId w:val="3"/>
        </w:numPr>
      </w:pPr>
      <w:r>
        <w:t>Aplicaciones de diseño gráfico</w:t>
      </w:r>
      <w:r w:rsidR="00113A9D">
        <w:t xml:space="preserve"> (Adobe Photoshop)</w:t>
      </w:r>
    </w:p>
    <w:p w:rsidR="00E61EB0" w:rsidRDefault="00E61EB0" w:rsidP="00557A66">
      <w:pPr>
        <w:pStyle w:val="Texto"/>
        <w:numPr>
          <w:ilvl w:val="0"/>
          <w:numId w:val="3"/>
        </w:numPr>
      </w:pPr>
      <w:r>
        <w:t>Aplicaciones de correo electrónico</w:t>
      </w:r>
      <w:r w:rsidR="00113A9D">
        <w:t xml:space="preserve"> (Gmail, Outlook, Hotmail, …)</w:t>
      </w:r>
    </w:p>
    <w:p w:rsidR="00113A9D" w:rsidRDefault="00113A9D" w:rsidP="00113A9D">
      <w:pPr>
        <w:ind w:left="360"/>
      </w:pPr>
    </w:p>
    <w:p w:rsidR="00113A9D" w:rsidRDefault="00113A9D" w:rsidP="00113A9D">
      <w:pPr>
        <w:pStyle w:val="Ttulo3"/>
      </w:pPr>
      <w:bookmarkStart w:id="6" w:name="_Toc152252682"/>
      <w:r>
        <w:t>Conceptos clave:</w:t>
      </w:r>
      <w:bookmarkEnd w:id="6"/>
      <w:r>
        <w:t xml:space="preserve"> </w:t>
      </w:r>
    </w:p>
    <w:p w:rsidR="00113A9D" w:rsidRDefault="00113A9D" w:rsidP="00113A9D">
      <w:pPr>
        <w:pStyle w:val="Texto"/>
        <w:numPr>
          <w:ilvl w:val="0"/>
          <w:numId w:val="1"/>
        </w:numPr>
      </w:pPr>
      <w:r>
        <w:t>Programa: conjunto de pasos o instrucciones que indican al ordenador cómo realizar un</w:t>
      </w:r>
      <w:r w:rsidR="0023149F">
        <w:t>a</w:t>
      </w:r>
      <w:r>
        <w:t xml:space="preserve"> </w:t>
      </w:r>
      <w:r w:rsidR="0023149F">
        <w:t>tarea</w:t>
      </w:r>
    </w:p>
    <w:p w:rsidR="00113A9D" w:rsidRDefault="00113A9D" w:rsidP="0023149F">
      <w:pPr>
        <w:pStyle w:val="Texto"/>
        <w:numPr>
          <w:ilvl w:val="0"/>
          <w:numId w:val="1"/>
        </w:numPr>
      </w:pPr>
      <w:r>
        <w:t xml:space="preserve">Ejecutar: </w:t>
      </w:r>
      <w:r w:rsidR="0023149F">
        <w:t>i</w:t>
      </w:r>
      <w:r>
        <w:t>niciar un programa y ponerlo en ejecución</w:t>
      </w:r>
    </w:p>
    <w:p w:rsidR="00113A9D" w:rsidRDefault="00113A9D" w:rsidP="0023149F">
      <w:pPr>
        <w:pStyle w:val="Texto"/>
        <w:numPr>
          <w:ilvl w:val="0"/>
          <w:numId w:val="1"/>
        </w:numPr>
      </w:pPr>
      <w:r>
        <w:t>Librería: conjunto de programas y funciones que realizan tareas concretas (BBDD, informes...)</w:t>
      </w:r>
    </w:p>
    <w:p w:rsidR="001F5F1E" w:rsidRDefault="00113A9D" w:rsidP="0023149F">
      <w:pPr>
        <w:pStyle w:val="Texto"/>
        <w:numPr>
          <w:ilvl w:val="0"/>
          <w:numId w:val="1"/>
        </w:numPr>
      </w:pPr>
      <w:r>
        <w:t>Entorno de desarrollo (IDE): herramienta que facilita y posibilita el desarrollo de software</w:t>
      </w:r>
    </w:p>
    <w:p w:rsidR="001F5F1E" w:rsidRDefault="001F5F1E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1F5F1E" w:rsidRDefault="001F5F1E" w:rsidP="001F5F1E">
      <w:pPr>
        <w:pStyle w:val="Ttulo2"/>
      </w:pPr>
      <w:bookmarkStart w:id="7" w:name="_Toc152252683"/>
      <w:r>
        <w:lastRenderedPageBreak/>
        <w:t>Software a medida vs. estándar</w:t>
      </w:r>
      <w:bookmarkEnd w:id="7"/>
    </w:p>
    <w:p w:rsidR="001F5F1E" w:rsidRDefault="001F5F1E" w:rsidP="001F5F1E">
      <w:pPr>
        <w:pStyle w:val="Ttulo3"/>
      </w:pPr>
      <w:bookmarkStart w:id="8" w:name="_Toc152252684"/>
      <w:r>
        <w:t>Software a medida</w:t>
      </w:r>
      <w:bookmarkEnd w:id="8"/>
    </w:p>
    <w:p w:rsidR="001F5F1E" w:rsidRDefault="001F5F1E" w:rsidP="001F5F1E">
      <w:pPr>
        <w:pStyle w:val="Texto"/>
      </w:pPr>
      <w:r>
        <w:t>Se desarrolla según los requerimientos de una empresa u organismo</w:t>
      </w:r>
    </w:p>
    <w:p w:rsidR="001F5F1E" w:rsidRDefault="001F5F1E" w:rsidP="001F5F1E">
      <w:pPr>
        <w:pStyle w:val="Texto"/>
      </w:pPr>
      <w:r>
        <w:t>Se adecuan a la actividad de dicha empresa u organismo</w:t>
      </w:r>
    </w:p>
    <w:p w:rsidR="001F5F1E" w:rsidRDefault="001F5F1E" w:rsidP="001F5F1E">
      <w:pPr>
        <w:pStyle w:val="Ttulo4"/>
      </w:pPr>
      <w:r>
        <w:t>Características: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>Necesita un tiempo de desarrollo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>Se adapta a las necesidades específicas de dicha empresa (no trasladable a otras)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>Puede contener errores y necesitar de una etapa de adaptación y mantenimiento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>Más costoso que el software estándar</w:t>
      </w:r>
    </w:p>
    <w:p w:rsidR="001F5F1E" w:rsidRDefault="001F5F1E" w:rsidP="001F5F1E">
      <w:pPr>
        <w:pStyle w:val="Ttulo3"/>
      </w:pPr>
      <w:bookmarkStart w:id="9" w:name="_Toc152252685"/>
      <w:r>
        <w:t>Software estándar:</w:t>
      </w:r>
      <w:bookmarkEnd w:id="9"/>
    </w:p>
    <w:p w:rsidR="001F5F1E" w:rsidRDefault="001F5F1E" w:rsidP="001F5F1E">
      <w:pPr>
        <w:pStyle w:val="Texto"/>
      </w:pPr>
      <w:r>
        <w:t>Software genérico (válido para cualquier cliente)</w:t>
      </w:r>
    </w:p>
    <w:p w:rsidR="001F5F1E" w:rsidRDefault="001F5F1E" w:rsidP="001F5F1E">
      <w:pPr>
        <w:pStyle w:val="Texto"/>
      </w:pPr>
      <w:r>
        <w:t>Resuelve múltiples necesidades, y suele incluir herramientas de configuración</w:t>
      </w:r>
    </w:p>
    <w:p w:rsidR="001F5F1E" w:rsidRDefault="001F5F1E" w:rsidP="001F5F1E">
      <w:pPr>
        <w:pStyle w:val="Ttulo4"/>
      </w:pPr>
      <w:r>
        <w:t>Características: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 xml:space="preserve">Se compra ya </w:t>
      </w:r>
      <w:r>
        <w:t>desarrollado (</w:t>
      </w:r>
      <w:r>
        <w:t>sólo se puede configurar o actualizar)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>Suele tener menos errores que el software a medida (más testeado generalmente)</w:t>
      </w:r>
    </w:p>
    <w:p w:rsidR="001F5F1E" w:rsidRDefault="001F5F1E" w:rsidP="001F5F1E">
      <w:pPr>
        <w:pStyle w:val="Texto"/>
        <w:numPr>
          <w:ilvl w:val="0"/>
          <w:numId w:val="1"/>
        </w:numPr>
      </w:pPr>
      <w:r>
        <w:t>Suele ser más barato que el software a medida</w:t>
      </w:r>
    </w:p>
    <w:p w:rsidR="00FE1F07" w:rsidRDefault="001F5F1E" w:rsidP="001F5F1E">
      <w:pPr>
        <w:pStyle w:val="Texto"/>
        <w:numPr>
          <w:ilvl w:val="0"/>
          <w:numId w:val="1"/>
        </w:numPr>
      </w:pPr>
      <w:r>
        <w:t>Suele incluir funciones que nunca serán usadas y/o puede carecer de opciones que sí son importantes para la empresa</w:t>
      </w:r>
    </w:p>
    <w:p w:rsidR="00FE1F07" w:rsidRDefault="00FE1F07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FE1F07" w:rsidRDefault="00FE1F07" w:rsidP="00FE1F07">
      <w:pPr>
        <w:pStyle w:val="Ttulo2"/>
      </w:pPr>
      <w:bookmarkStart w:id="10" w:name="_Toc152252686"/>
      <w:r>
        <w:lastRenderedPageBreak/>
        <w:t>Qué es un lenguaje de programación</w:t>
      </w:r>
      <w:bookmarkEnd w:id="10"/>
    </w:p>
    <w:p w:rsidR="00FE1F07" w:rsidRDefault="00FE1F07" w:rsidP="00FE1F07">
      <w:pPr>
        <w:pStyle w:val="Texto"/>
      </w:pPr>
      <w:r>
        <w:t xml:space="preserve">Es un lenguaje artificial (creado) por programadores que permiten traducir ciertas instrucciones para que las entienda el ordenador, son muchísimo más complejos que el lenguaje máquina (binario). </w:t>
      </w:r>
    </w:p>
    <w:p w:rsidR="00FE1F07" w:rsidRDefault="00FE1F07" w:rsidP="00FE1F07">
      <w:pPr>
        <w:pStyle w:val="Texto"/>
      </w:pPr>
      <w:r>
        <w:t>Se componen al igual que los lenguajes artificiales de los humanos con cierta gramática y semántica</w:t>
      </w:r>
    </w:p>
    <w:p w:rsidR="00FE1F07" w:rsidRDefault="00FE1F07" w:rsidP="00FE1F07">
      <w:pPr>
        <w:pStyle w:val="Ttulo3"/>
      </w:pPr>
      <w:bookmarkStart w:id="11" w:name="_Toc152252687"/>
      <w:r>
        <w:t>Conceptos clave:</w:t>
      </w:r>
      <w:bookmarkEnd w:id="11"/>
      <w:r>
        <w:t xml:space="preserve"> </w:t>
      </w:r>
    </w:p>
    <w:p w:rsidR="00FE1F07" w:rsidRDefault="00FE1F07" w:rsidP="00FE1F07">
      <w:pPr>
        <w:pStyle w:val="Texto"/>
        <w:numPr>
          <w:ilvl w:val="0"/>
          <w:numId w:val="1"/>
        </w:numPr>
      </w:pPr>
      <w:r>
        <w:t>Lenguaje máquina: lenguaje sólo comprensible por el ordenador (binario)</w:t>
      </w:r>
    </w:p>
    <w:p w:rsidR="00FE1F07" w:rsidRDefault="00FE1F07" w:rsidP="00FE1F07">
      <w:pPr>
        <w:pStyle w:val="Texto"/>
        <w:numPr>
          <w:ilvl w:val="0"/>
          <w:numId w:val="1"/>
        </w:numPr>
      </w:pPr>
      <w:r>
        <w:t>Programa: conjunto de instrucciones escritas en un lenguaje de programación</w:t>
      </w:r>
    </w:p>
    <w:p w:rsidR="00FE1F07" w:rsidRDefault="00FE1F07" w:rsidP="00FE1F07">
      <w:pPr>
        <w:pStyle w:val="Texto"/>
        <w:numPr>
          <w:ilvl w:val="0"/>
          <w:numId w:val="1"/>
        </w:numPr>
      </w:pPr>
      <w:r>
        <w:t xml:space="preserve">Instrucción: </w:t>
      </w:r>
      <w:r w:rsidR="0046675F">
        <w:t>cada sentencia</w:t>
      </w:r>
      <w:r>
        <w:t xml:space="preserve"> u </w:t>
      </w:r>
      <w:r w:rsidR="0046675F">
        <w:t>órdenes</w:t>
      </w:r>
      <w:r>
        <w:t xml:space="preserve"> que forman parte de un programa</w:t>
      </w:r>
    </w:p>
    <w:p w:rsidR="00FE1F07" w:rsidRDefault="00FE1F07" w:rsidP="00FE1F07">
      <w:pPr>
        <w:pStyle w:val="Texto"/>
        <w:numPr>
          <w:ilvl w:val="0"/>
          <w:numId w:val="1"/>
        </w:numPr>
      </w:pPr>
      <w:r>
        <w:t>Palabra reservada: cada símbolo o conjunto de caracteres que componen la sintaxis del lenguaje</w:t>
      </w:r>
    </w:p>
    <w:p w:rsidR="00113A9D" w:rsidRDefault="00FE1F07" w:rsidP="00FE1F07">
      <w:pPr>
        <w:pStyle w:val="Texto"/>
        <w:numPr>
          <w:ilvl w:val="0"/>
          <w:numId w:val="1"/>
        </w:numPr>
      </w:pPr>
      <w:r>
        <w:t>Semántica: reglas que definen la combinación de los símbolos de un lenguaje de programación</w:t>
      </w:r>
    </w:p>
    <w:p w:rsidR="0046675F" w:rsidRDefault="0046675F" w:rsidP="0046675F">
      <w:pPr>
        <w:pStyle w:val="Ttulo2"/>
      </w:pPr>
      <w:bookmarkStart w:id="12" w:name="_Toc152252688"/>
      <w:r>
        <w:t>Tipos de lenguajes de programación</w:t>
      </w:r>
      <w:bookmarkEnd w:id="12"/>
    </w:p>
    <w:p w:rsidR="0046675F" w:rsidRDefault="0046675F" w:rsidP="0046675F">
      <w:pPr>
        <w:pStyle w:val="Texto"/>
      </w:pPr>
      <w:r>
        <w:t>Existen muchos tipos de lenguajes diferentes que evolucionan a lo largo de los años, ya que un lenguaje de programación recientemente creado es más amigable con el usuario que otros más anteriores para facilitarle el proceso de programación al programador</w:t>
      </w:r>
    </w:p>
    <w:p w:rsidR="0046675F" w:rsidRDefault="0046675F" w:rsidP="0046675F">
      <w:pPr>
        <w:pStyle w:val="Texto"/>
      </w:pPr>
      <w:r>
        <w:t xml:space="preserve">Hay veces que se necesita hacer un programa pesado (lento y de gran tamaño) comparado a otros programas, por lo que facilitarle el proceso de programación </w:t>
      </w:r>
      <w:r>
        <w:t>al programador</w:t>
      </w:r>
      <w:r>
        <w:t xml:space="preserve"> hace que ese proceso sea más liviano</w:t>
      </w:r>
    </w:p>
    <w:p w:rsidR="0046675F" w:rsidRDefault="0046675F" w:rsidP="0046675F">
      <w:pPr>
        <w:pStyle w:val="Texto"/>
      </w:pPr>
      <w:r>
        <w:t xml:space="preserve">Hay muchos lenguajes de programación como C, C++, </w:t>
      </w:r>
      <w:r>
        <w:t>PowerShell</w:t>
      </w:r>
      <w:r>
        <w:t xml:space="preserve">, </w:t>
      </w:r>
      <w:r>
        <w:t>JavaScript</w:t>
      </w:r>
      <w:r>
        <w:t>, …</w:t>
      </w:r>
    </w:p>
    <w:p w:rsidR="0046675F" w:rsidRDefault="0046675F" w:rsidP="0046675F">
      <w:pPr>
        <w:pStyle w:val="Ttulo3"/>
      </w:pPr>
      <w:bookmarkStart w:id="13" w:name="_Toc152252689"/>
      <w:r>
        <w:t>Lenguaje máquina</w:t>
      </w:r>
      <w:bookmarkEnd w:id="13"/>
    </w:p>
    <w:p w:rsidR="0046675F" w:rsidRDefault="0046675F" w:rsidP="0046675F">
      <w:pPr>
        <w:pStyle w:val="Texto"/>
      </w:pPr>
      <w:r>
        <w:t>Operaciones complejas e ilegibles (01010)</w:t>
      </w:r>
    </w:p>
    <w:p w:rsidR="0046675F" w:rsidRDefault="0046675F" w:rsidP="0046675F">
      <w:pPr>
        <w:pStyle w:val="Texto"/>
      </w:pPr>
      <w:r>
        <w:t>Necesita ser traducido al ordenador</w:t>
      </w:r>
    </w:p>
    <w:p w:rsidR="0046675F" w:rsidRDefault="0046675F" w:rsidP="0046675F">
      <w:pPr>
        <w:pStyle w:val="Texto"/>
      </w:pPr>
      <w:r>
        <w:t>Primer lenguaje de programación (muy dependiente de hardware)</w:t>
      </w:r>
    </w:p>
    <w:p w:rsidR="0046675F" w:rsidRDefault="0046675F" w:rsidP="0046675F">
      <w:pPr>
        <w:pStyle w:val="Texto"/>
      </w:pPr>
      <w:r>
        <w:t xml:space="preserve">Al ser muy dependiente del hardware, al cambiar un componente, puede ser que cambie más o menos </w:t>
      </w:r>
      <w:r>
        <w:t xml:space="preserve">las órdenes </w:t>
      </w:r>
      <w:r>
        <w:t>dependiendo del componente</w:t>
      </w:r>
      <w:r>
        <w:t xml:space="preserve"> (los más importantes CPU y RAM)</w:t>
      </w:r>
      <w:r>
        <w:t>.</w:t>
      </w:r>
    </w:p>
    <w:p w:rsidR="0046675F" w:rsidRDefault="0046675F" w:rsidP="0046675F">
      <w:pPr>
        <w:pStyle w:val="Texto"/>
      </w:pPr>
      <w:r>
        <w:t>Ahora, solo se suele usar para programas como los drivers, módulos de Sistemas Operativos</w:t>
      </w:r>
    </w:p>
    <w:p w:rsidR="000B5444" w:rsidRDefault="000B5444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46675F" w:rsidRDefault="0046675F" w:rsidP="000B5444">
      <w:pPr>
        <w:pStyle w:val="Ttulo3"/>
      </w:pPr>
      <w:bookmarkStart w:id="14" w:name="_Toc152252690"/>
      <w:r>
        <w:lastRenderedPageBreak/>
        <w:t>Lenguaje de medio nivel (ensamblador)</w:t>
      </w:r>
      <w:bookmarkEnd w:id="14"/>
    </w:p>
    <w:p w:rsidR="0046675F" w:rsidRDefault="0046675F" w:rsidP="0046675F">
      <w:pPr>
        <w:pStyle w:val="Texto"/>
      </w:pPr>
      <w:r>
        <w:t>Facilita la programación</w:t>
      </w:r>
    </w:p>
    <w:p w:rsidR="0046675F" w:rsidRDefault="0046675F" w:rsidP="0046675F">
      <w:pPr>
        <w:pStyle w:val="Texto"/>
      </w:pPr>
      <w:r>
        <w:t xml:space="preserve">Se centra en el </w:t>
      </w:r>
      <w:r w:rsidR="000B5444">
        <w:t>hardware,</w:t>
      </w:r>
      <w:r>
        <w:t xml:space="preserve"> pero usa términos legibles para el programador</w:t>
      </w:r>
    </w:p>
    <w:p w:rsidR="0046675F" w:rsidRDefault="0046675F" w:rsidP="0046675F">
      <w:pPr>
        <w:pStyle w:val="Texto"/>
      </w:pPr>
      <w:r>
        <w:t>Hay que compilarlo (traducirlo) para que lo entienda el ordenador</w:t>
      </w:r>
    </w:p>
    <w:p w:rsidR="0046675F" w:rsidRDefault="0046675F" w:rsidP="0046675F">
      <w:pPr>
        <w:pStyle w:val="Texto"/>
      </w:pPr>
      <w:r>
        <w:t xml:space="preserve">Trabaja con registros </w:t>
      </w:r>
      <w:r>
        <w:tab/>
        <w:t>del procesador y direcciones de memoria</w:t>
      </w:r>
    </w:p>
    <w:p w:rsidR="0046675F" w:rsidRDefault="0046675F" w:rsidP="0046675F">
      <w:pPr>
        <w:pStyle w:val="Texto"/>
      </w:pPr>
      <w:r>
        <w:t>A pesar de ser prácticamente una mejora del lenguaje máquina, sigue siendo difícil de comprender y usar.</w:t>
      </w:r>
    </w:p>
    <w:p w:rsidR="0046675F" w:rsidRDefault="0046675F" w:rsidP="000B5444">
      <w:pPr>
        <w:pStyle w:val="Ttulo3"/>
      </w:pPr>
      <w:bookmarkStart w:id="15" w:name="_Toc152252691"/>
      <w:r>
        <w:t>Lenguaje de alto nivel</w:t>
      </w:r>
      <w:bookmarkEnd w:id="15"/>
    </w:p>
    <w:p w:rsidR="0046675F" w:rsidRDefault="0046675F" w:rsidP="0046675F">
      <w:pPr>
        <w:pStyle w:val="Texto"/>
      </w:pPr>
      <w:r>
        <w:t>Programación sencilla e intuitiva</w:t>
      </w:r>
    </w:p>
    <w:p w:rsidR="0046675F" w:rsidRDefault="0046675F" w:rsidP="0046675F">
      <w:pPr>
        <w:pStyle w:val="Texto"/>
      </w:pPr>
      <w:r>
        <w:t>Son cercanos a los lenguajes humanos (IF, WHILE, DO, …)</w:t>
      </w:r>
    </w:p>
    <w:p w:rsidR="0046675F" w:rsidRDefault="0046675F" w:rsidP="0046675F">
      <w:pPr>
        <w:pStyle w:val="Texto"/>
      </w:pPr>
      <w:r>
        <w:t>Incorporan librerías y funciones predeterminadas que ayudan al programador en la operación de programación</w:t>
      </w:r>
    </w:p>
    <w:p w:rsidR="0046675F" w:rsidRDefault="0046675F" w:rsidP="0046675F">
      <w:pPr>
        <w:pStyle w:val="Texto"/>
      </w:pPr>
      <w:r>
        <w:t xml:space="preserve">Suelen ofrecer </w:t>
      </w:r>
      <w:r w:rsidR="0050642A">
        <w:t>frameworks, que</w:t>
      </w:r>
      <w:r>
        <w:t xml:space="preserve"> incorporan funciones y componentes extra</w:t>
      </w:r>
    </w:p>
    <w:p w:rsidR="0046675F" w:rsidRDefault="0046675F" w:rsidP="0046675F">
      <w:pPr>
        <w:pStyle w:val="Texto"/>
      </w:pPr>
      <w:r>
        <w:t>La mayoría de los lenguajes de programación actuales se engloban en esta categoría</w:t>
      </w:r>
    </w:p>
    <w:p w:rsidR="0050642A" w:rsidRDefault="0050642A" w:rsidP="0050642A">
      <w:pPr>
        <w:pStyle w:val="Ttulo4"/>
      </w:pPr>
      <w:r>
        <w:t>Por ejemplo:</w:t>
      </w:r>
    </w:p>
    <w:p w:rsidR="0050642A" w:rsidRDefault="0050642A" w:rsidP="0050642A">
      <w:pPr>
        <w:pStyle w:val="Ttulo5"/>
      </w:pPr>
      <w:r>
        <w:t>C/C++:</w:t>
      </w:r>
    </w:p>
    <w:p w:rsidR="0050642A" w:rsidRDefault="0050642A" w:rsidP="0050642A">
      <w:pPr>
        <w:pStyle w:val="Texto"/>
      </w:pPr>
      <w:r>
        <w:t>Uno de los más potentes y utilizados, ligado a Unix y a Linux</w:t>
      </w:r>
    </w:p>
    <w:p w:rsidR="0050642A" w:rsidRDefault="0050642A" w:rsidP="0050642A">
      <w:pPr>
        <w:pStyle w:val="Texto"/>
      </w:pPr>
      <w:r>
        <w:t>Estructurados y ligados a funciones</w:t>
      </w:r>
    </w:p>
    <w:p w:rsidR="0050642A" w:rsidRDefault="0050642A" w:rsidP="0050642A">
      <w:pPr>
        <w:pStyle w:val="Texto"/>
      </w:pPr>
      <w:r>
        <w:t>Incluyen el concepto de puntero (necesario para gestionar la memoria, pero un concepto complejo)</w:t>
      </w:r>
    </w:p>
    <w:p w:rsidR="0050642A" w:rsidRDefault="0050642A" w:rsidP="0050642A">
      <w:pPr>
        <w:pStyle w:val="Texto"/>
      </w:pPr>
      <w:r>
        <w:t>Combinan comandos de alto nivel</w:t>
      </w:r>
    </w:p>
    <w:p w:rsidR="0050642A" w:rsidRDefault="0050642A" w:rsidP="0050642A">
      <w:pPr>
        <w:pStyle w:val="Texto"/>
      </w:pPr>
      <w:r>
        <w:t>Programas eficientes, rápidos y pequeños</w:t>
      </w:r>
    </w:p>
    <w:p w:rsidR="0050642A" w:rsidRDefault="0050642A" w:rsidP="0050642A">
      <w:pPr>
        <w:pStyle w:val="Texto"/>
      </w:pPr>
      <w:r>
        <w:t>Necesidad de compilar los programas</w:t>
      </w:r>
    </w:p>
    <w:p w:rsidR="0050642A" w:rsidRDefault="0050642A" w:rsidP="0050642A">
      <w:pPr>
        <w:pStyle w:val="Ttulo5"/>
      </w:pPr>
    </w:p>
    <w:p w:rsidR="0050642A" w:rsidRDefault="0050642A" w:rsidP="0050642A">
      <w:pPr>
        <w:pStyle w:val="Ttulo5"/>
      </w:pPr>
      <w:r>
        <w:t>Java</w:t>
      </w:r>
    </w:p>
    <w:p w:rsidR="0050642A" w:rsidRDefault="0050642A" w:rsidP="0050642A">
      <w:pPr>
        <w:pStyle w:val="Texto"/>
      </w:pPr>
      <w:r>
        <w:t>Simplificación de C++(no admite sobrecarga de operadores ni herencia múltiple)</w:t>
      </w:r>
    </w:p>
    <w:p w:rsidR="0050642A" w:rsidRDefault="0050642A" w:rsidP="0050642A">
      <w:pPr>
        <w:pStyle w:val="Texto"/>
      </w:pPr>
      <w:r>
        <w:t>Manejo más eficiente de cadenas de caracteres (</w:t>
      </w:r>
      <w:proofErr w:type="spellStart"/>
      <w:r>
        <w:t>String</w:t>
      </w:r>
      <w:proofErr w:type="spellEnd"/>
      <w:r>
        <w:t>)</w:t>
      </w:r>
    </w:p>
    <w:p w:rsidR="0050642A" w:rsidRDefault="0050642A" w:rsidP="0050642A">
      <w:pPr>
        <w:pStyle w:val="Texto"/>
      </w:pPr>
      <w:r>
        <w:t>Lenguaje 100%Orientado a objetos</w:t>
      </w:r>
    </w:p>
    <w:p w:rsidR="0050642A" w:rsidRDefault="0050642A" w:rsidP="0050642A">
      <w:pPr>
        <w:pStyle w:val="Texto"/>
      </w:pPr>
      <w:r>
        <w:t>Pensado para trabajar con redes y protocolos de red (TCP/IP,HTTP,HTTPS...)</w:t>
      </w:r>
    </w:p>
    <w:p w:rsidR="0050642A" w:rsidRDefault="0050642A" w:rsidP="0050642A">
      <w:pPr>
        <w:pStyle w:val="Texto"/>
      </w:pPr>
      <w:r>
        <w:t>Portable, seguro y permite la programación concurrente</w:t>
      </w:r>
    </w:p>
    <w:p w:rsidR="0050642A" w:rsidRDefault="0050642A" w:rsidP="0050642A">
      <w:pPr>
        <w:pStyle w:val="Texto"/>
      </w:pPr>
      <w:r>
        <w:t>Es Un lenguaje virtual interpretado</w:t>
      </w:r>
    </w:p>
    <w:p w:rsidR="0050642A" w:rsidRDefault="0050642A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50642A" w:rsidRDefault="0050642A" w:rsidP="0050642A">
      <w:pPr>
        <w:pStyle w:val="Ttulo5"/>
      </w:pPr>
      <w:r>
        <w:lastRenderedPageBreak/>
        <w:t>Python</w:t>
      </w:r>
    </w:p>
    <w:p w:rsidR="0050642A" w:rsidRDefault="0050642A" w:rsidP="0050642A">
      <w:pPr>
        <w:pStyle w:val="Texto"/>
      </w:pPr>
      <w:r>
        <w:t>Lenguaje de alto nivel muy portable</w:t>
      </w:r>
    </w:p>
    <w:p w:rsidR="0050642A" w:rsidRDefault="0050642A" w:rsidP="0050642A">
      <w:pPr>
        <w:pStyle w:val="Texto"/>
      </w:pPr>
      <w:r>
        <w:t>Lenguaje interpretado</w:t>
      </w:r>
    </w:p>
    <w:p w:rsidR="0050642A" w:rsidRDefault="0050642A" w:rsidP="0050642A">
      <w:pPr>
        <w:pStyle w:val="Texto"/>
      </w:pPr>
      <w:r>
        <w:t>Orientado a objetos</w:t>
      </w:r>
    </w:p>
    <w:p w:rsidR="0050642A" w:rsidRDefault="0050642A" w:rsidP="0050642A">
      <w:pPr>
        <w:pStyle w:val="Texto"/>
      </w:pPr>
      <w:r>
        <w:t>Permite incrustarse en otros lenguajes como C/C++</w:t>
      </w:r>
    </w:p>
    <w:p w:rsidR="0050642A" w:rsidRDefault="0050642A" w:rsidP="0050642A">
      <w:pPr>
        <w:pStyle w:val="Texto"/>
      </w:pPr>
      <w:r>
        <w:t>Uno de los lenguajes más simples y sencillos de aprender</w:t>
      </w:r>
    </w:p>
    <w:p w:rsidR="0050642A" w:rsidRDefault="0050642A" w:rsidP="0050642A">
      <w:pPr>
        <w:pStyle w:val="Texto"/>
      </w:pPr>
    </w:p>
    <w:p w:rsidR="0050642A" w:rsidRDefault="0050642A" w:rsidP="0050642A">
      <w:pPr>
        <w:pStyle w:val="Ttulo5"/>
      </w:pPr>
      <w:r>
        <w:t>Lenguaje JavaScript</w:t>
      </w:r>
    </w:p>
    <w:p w:rsidR="0050642A" w:rsidRDefault="0050642A" w:rsidP="0050642A">
      <w:pPr>
        <w:pStyle w:val="Texto"/>
      </w:pPr>
      <w:r>
        <w:t xml:space="preserve">Se utiliza mucho en programación web (Angular, </w:t>
      </w:r>
      <w:proofErr w:type="spellStart"/>
      <w:r>
        <w:t>React</w:t>
      </w:r>
      <w:proofErr w:type="spellEnd"/>
      <w:r>
        <w:t>...)</w:t>
      </w:r>
    </w:p>
    <w:p w:rsidR="0050642A" w:rsidRDefault="0050642A" w:rsidP="0050642A">
      <w:pPr>
        <w:pStyle w:val="Texto"/>
      </w:pPr>
      <w:r>
        <w:t>Se parece mucho a Java, C y C++</w:t>
      </w:r>
    </w:p>
    <w:p w:rsidR="0050642A" w:rsidRDefault="0050642A" w:rsidP="0050642A">
      <w:pPr>
        <w:pStyle w:val="Texto"/>
      </w:pPr>
      <w:r>
        <w:t>Es Un lenguaje de scripting, seguro y fiable</w:t>
      </w:r>
    </w:p>
    <w:p w:rsidR="0050642A" w:rsidRDefault="0050642A" w:rsidP="0050642A">
      <w:pPr>
        <w:pStyle w:val="Texto"/>
      </w:pPr>
      <w:r>
        <w:t>Se ejecuta en el lado del cliente (</w:t>
      </w:r>
      <w:proofErr w:type="spellStart"/>
      <w:r>
        <w:t>Frontend</w:t>
      </w:r>
      <w:proofErr w:type="spellEnd"/>
      <w:r>
        <w:t>)</w:t>
      </w:r>
    </w:p>
    <w:p w:rsidR="0050642A" w:rsidRDefault="0050642A" w:rsidP="0050642A">
      <w:pPr>
        <w:pStyle w:val="Texto"/>
      </w:pPr>
      <w:r>
        <w:t>Su código es visible(hay que tener en cuenta aspectos de seguridad)</w:t>
      </w:r>
    </w:p>
    <w:p w:rsidR="0050642A" w:rsidRDefault="0050642A" w:rsidP="0050642A">
      <w:pPr>
        <w:pStyle w:val="Texto"/>
      </w:pPr>
    </w:p>
    <w:p w:rsidR="0050642A" w:rsidRDefault="0050642A" w:rsidP="0050642A">
      <w:pPr>
        <w:pStyle w:val="Ttulo5"/>
      </w:pPr>
      <w:r>
        <w:t>Lenguaje PHP</w:t>
      </w:r>
    </w:p>
    <w:p w:rsidR="0050642A" w:rsidRDefault="0050642A" w:rsidP="0050642A">
      <w:pPr>
        <w:pStyle w:val="Texto"/>
      </w:pPr>
      <w:r>
        <w:t>Lenguaje web de propósito general usado en el servidor (</w:t>
      </w:r>
      <w:proofErr w:type="spellStart"/>
      <w:r>
        <w:t>Backend</w:t>
      </w:r>
      <w:proofErr w:type="spellEnd"/>
      <w:r>
        <w:t>)</w:t>
      </w:r>
    </w:p>
    <w:p w:rsidR="0050642A" w:rsidRDefault="0050642A" w:rsidP="0050642A">
      <w:pPr>
        <w:pStyle w:val="Texto"/>
      </w:pPr>
      <w:r>
        <w:t xml:space="preserve">Se emplea en aplicaciones como </w:t>
      </w:r>
      <w:proofErr w:type="spellStart"/>
      <w:r>
        <w:t>Prestashop</w:t>
      </w:r>
      <w:proofErr w:type="spellEnd"/>
      <w:r>
        <w:t>, WordPress...</w:t>
      </w:r>
    </w:p>
    <w:p w:rsidR="0050642A" w:rsidRDefault="0050642A" w:rsidP="0050642A">
      <w:pPr>
        <w:pStyle w:val="Texto"/>
      </w:pPr>
      <w:r>
        <w:t>Es Un lenguaje multiplataforma</w:t>
      </w:r>
    </w:p>
    <w:p w:rsidR="0050642A" w:rsidRDefault="0050642A" w:rsidP="0050642A">
      <w:pPr>
        <w:pStyle w:val="Texto"/>
      </w:pPr>
      <w:r>
        <w:t>Orientado al desarrollo de webs dinámicas</w:t>
      </w:r>
    </w:p>
    <w:p w:rsidR="0050642A" w:rsidRDefault="0050642A" w:rsidP="0050642A">
      <w:pPr>
        <w:pStyle w:val="Texto"/>
      </w:pPr>
      <w:r>
        <w:t>Buena integración con MySQL</w:t>
      </w:r>
    </w:p>
    <w:p w:rsidR="0050642A" w:rsidRDefault="0050642A" w:rsidP="0050642A">
      <w:pPr>
        <w:pStyle w:val="Texto"/>
      </w:pPr>
      <w:r>
        <w:t>Orientado a objetos</w:t>
      </w:r>
    </w:p>
    <w:p w:rsidR="0050642A" w:rsidRDefault="0050642A" w:rsidP="0050642A">
      <w:pPr>
        <w:pStyle w:val="Texto"/>
      </w:pPr>
      <w:r>
        <w:t>Lenguaje interpretado</w:t>
      </w:r>
    </w:p>
    <w:p w:rsidR="0050642A" w:rsidRDefault="0050642A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50642A" w:rsidRDefault="0050642A" w:rsidP="0050642A">
      <w:pPr>
        <w:pStyle w:val="Ttulo2"/>
      </w:pPr>
      <w:bookmarkStart w:id="16" w:name="_Toc152252692"/>
      <w:r>
        <w:lastRenderedPageBreak/>
        <w:t>Paradigma de programación</w:t>
      </w:r>
      <w:bookmarkEnd w:id="16"/>
    </w:p>
    <w:p w:rsidR="0050642A" w:rsidRDefault="0050642A" w:rsidP="0050642A">
      <w:pPr>
        <w:pStyle w:val="Ttulo3"/>
      </w:pPr>
      <w:bookmarkStart w:id="17" w:name="_Toc152252693"/>
      <w:r>
        <w:t>Programación estructurada</w:t>
      </w:r>
      <w:bookmarkEnd w:id="17"/>
    </w:p>
    <w:p w:rsidR="0050642A" w:rsidRDefault="0050642A" w:rsidP="0050642A">
      <w:pPr>
        <w:pStyle w:val="Texto"/>
      </w:pPr>
      <w:r>
        <w:t>Consiste en una secuencia ordenada y organizada de instrucciones</w:t>
      </w:r>
    </w:p>
    <w:p w:rsidR="0050642A" w:rsidRDefault="0050642A" w:rsidP="0050642A">
      <w:pPr>
        <w:pStyle w:val="Texto"/>
      </w:pPr>
      <w:r>
        <w:t>Es fácil de entender</w:t>
      </w:r>
    </w:p>
    <w:p w:rsidR="0050642A" w:rsidRDefault="0050642A" w:rsidP="0050642A">
      <w:pPr>
        <w:pStyle w:val="Texto"/>
      </w:pPr>
      <w:r>
        <w:t>Programas sencillos y rápidos</w:t>
      </w:r>
    </w:p>
    <w:p w:rsidR="0050642A" w:rsidRDefault="0050642A" w:rsidP="0050642A">
      <w:pPr>
        <w:pStyle w:val="Texto"/>
      </w:pPr>
      <w:r>
        <w:t>Posee tres estructuras básicas: secuencia, selección e iteración</w:t>
      </w:r>
    </w:p>
    <w:p w:rsidR="0050642A" w:rsidRDefault="0050642A" w:rsidP="0050642A">
      <w:pPr>
        <w:pStyle w:val="Texto"/>
      </w:pPr>
      <w:r>
        <w:t>Inconveniente: un único bloque de programa (es inmanejable si crece)</w:t>
      </w:r>
    </w:p>
    <w:p w:rsidR="0050642A" w:rsidRDefault="0050642A" w:rsidP="0050642A">
      <w:pPr>
        <w:pStyle w:val="Texto"/>
      </w:pPr>
    </w:p>
    <w:p w:rsidR="0050642A" w:rsidRDefault="0050642A" w:rsidP="0050642A">
      <w:pPr>
        <w:pStyle w:val="Ttulo3"/>
      </w:pPr>
      <w:bookmarkStart w:id="18" w:name="_Toc152252694"/>
      <w:r>
        <w:t>Programación funcional</w:t>
      </w:r>
      <w:bookmarkEnd w:id="18"/>
    </w:p>
    <w:p w:rsidR="0050642A" w:rsidRDefault="0050642A" w:rsidP="0050642A">
      <w:pPr>
        <w:pStyle w:val="Texto"/>
      </w:pPr>
      <w:r>
        <w:t>Consiste en descomponer el programa en funciones o módulos</w:t>
      </w:r>
    </w:p>
    <w:p w:rsidR="0050642A" w:rsidRDefault="0050642A" w:rsidP="0050642A">
      <w:pPr>
        <w:pStyle w:val="Texto"/>
      </w:pPr>
      <w:r>
        <w:t>Programa modular y estructurado</w:t>
      </w:r>
    </w:p>
    <w:p w:rsidR="0050642A" w:rsidRDefault="0050642A" w:rsidP="0050642A">
      <w:pPr>
        <w:pStyle w:val="Texto"/>
      </w:pPr>
      <w:r>
        <w:t>Inconveniente: el programa puede crecer en gran medida y ser complejo</w:t>
      </w:r>
    </w:p>
    <w:p w:rsidR="0050642A" w:rsidRDefault="0050642A" w:rsidP="0050642A">
      <w:pPr>
        <w:pStyle w:val="Texto"/>
      </w:pPr>
    </w:p>
    <w:p w:rsidR="0050642A" w:rsidRDefault="0050642A" w:rsidP="0050642A">
      <w:pPr>
        <w:pStyle w:val="Ttulo3"/>
      </w:pPr>
      <w:bookmarkStart w:id="19" w:name="_Toc152252695"/>
      <w:r>
        <w:t>Programación orientada a objetos</w:t>
      </w:r>
      <w:bookmarkEnd w:id="19"/>
    </w:p>
    <w:p w:rsidR="0050642A" w:rsidRDefault="0050642A" w:rsidP="0050642A">
      <w:pPr>
        <w:pStyle w:val="Texto"/>
      </w:pPr>
      <w:r>
        <w:t>Consiste en representar entidades del mundo real</w:t>
      </w:r>
    </w:p>
    <w:p w:rsidR="0050642A" w:rsidRDefault="0050642A" w:rsidP="0050642A">
      <w:pPr>
        <w:pStyle w:val="Texto"/>
      </w:pPr>
      <w:r>
        <w:t>Permite reutilizar código</w:t>
      </w:r>
    </w:p>
    <w:p w:rsidR="0050642A" w:rsidRDefault="0050642A" w:rsidP="0050642A">
      <w:pPr>
        <w:pStyle w:val="Texto"/>
      </w:pPr>
      <w:r>
        <w:t>Principio de separación de responsabilidades</w:t>
      </w:r>
    </w:p>
    <w:p w:rsidR="0050642A" w:rsidRDefault="0050642A" w:rsidP="0050642A">
      <w:pPr>
        <w:pStyle w:val="Texto"/>
      </w:pPr>
      <w:r>
        <w:t>Patrones de diseño y paradigmas avanzados (MVC...)</w:t>
      </w:r>
    </w:p>
    <w:p w:rsidR="0050642A" w:rsidRDefault="0050642A" w:rsidP="0050642A">
      <w:pPr>
        <w:pStyle w:val="Texto"/>
      </w:pPr>
      <w:r>
        <w:t>Polimorfismo, herencia y encapsulación</w:t>
      </w:r>
    </w:p>
    <w:p w:rsidR="0050642A" w:rsidRDefault="0050642A" w:rsidP="0050642A">
      <w:pPr>
        <w:pStyle w:val="Texto"/>
      </w:pPr>
    </w:p>
    <w:p w:rsidR="0050642A" w:rsidRDefault="0050642A" w:rsidP="0050642A">
      <w:pPr>
        <w:pStyle w:val="Ttulo3"/>
      </w:pPr>
      <w:bookmarkStart w:id="20" w:name="_Toc152252696"/>
      <w:r>
        <w:t>Programación lógica</w:t>
      </w:r>
      <w:bookmarkEnd w:id="20"/>
    </w:p>
    <w:p w:rsidR="0050642A" w:rsidRDefault="0050642A" w:rsidP="0050642A">
      <w:pPr>
        <w:pStyle w:val="Texto"/>
      </w:pPr>
      <w:r>
        <w:t xml:space="preserve">Consiste en representar predicados y relaciones </w:t>
      </w:r>
    </w:p>
    <w:p w:rsidR="0050642A" w:rsidRDefault="0050642A" w:rsidP="0050642A">
      <w:pPr>
        <w:pStyle w:val="Texto"/>
      </w:pPr>
      <w:r>
        <w:t>Uso de lógica de predicados de primer orden</w:t>
      </w:r>
    </w:p>
    <w:p w:rsidR="0050642A" w:rsidRDefault="0050642A" w:rsidP="0050642A">
      <w:pPr>
        <w:pStyle w:val="Texto"/>
      </w:pPr>
      <w:r>
        <w:t>Muy utilizado en aplicaciones de inteligencia artificial</w:t>
      </w:r>
    </w:p>
    <w:p w:rsidR="0050642A" w:rsidRDefault="0050642A" w:rsidP="0050642A">
      <w:pPr>
        <w:pStyle w:val="Texto"/>
      </w:pPr>
    </w:p>
    <w:p w:rsidR="0050642A" w:rsidRDefault="0050642A" w:rsidP="0050642A">
      <w:pPr>
        <w:pStyle w:val="Ttulo2"/>
      </w:pPr>
      <w:bookmarkStart w:id="21" w:name="_Toc152252697"/>
      <w:r>
        <w:t>El proceso de traducción/compilación</w:t>
      </w:r>
      <w:bookmarkEnd w:id="21"/>
    </w:p>
    <w:p w:rsidR="0050642A" w:rsidRDefault="0050642A" w:rsidP="0050642A">
      <w:pPr>
        <w:pStyle w:val="Texto"/>
      </w:pPr>
      <w:r>
        <w:t>4.1 Traductores de código</w:t>
      </w:r>
    </w:p>
    <w:p w:rsidR="0050642A" w:rsidRDefault="0050642A" w:rsidP="0050642A">
      <w:pPr>
        <w:pStyle w:val="Texto"/>
      </w:pPr>
      <w:r>
        <w:t xml:space="preserve">4.2 </w:t>
      </w:r>
      <w:r>
        <w:t>Interpretación de</w:t>
      </w:r>
      <w:r>
        <w:t xml:space="preserve"> código</w:t>
      </w:r>
    </w:p>
    <w:p w:rsidR="0050642A" w:rsidRDefault="0050642A" w:rsidP="0050642A">
      <w:pPr>
        <w:pStyle w:val="Texto"/>
      </w:pPr>
      <w:r>
        <w:t>4.3 Compilación de código</w:t>
      </w:r>
    </w:p>
    <w:p w:rsidR="0050642A" w:rsidRDefault="0050642A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50642A" w:rsidRDefault="0050642A" w:rsidP="0050642A">
      <w:pPr>
        <w:pStyle w:val="Ttulo2"/>
      </w:pPr>
      <w:bookmarkStart w:id="22" w:name="_Toc152252698"/>
      <w:r>
        <w:lastRenderedPageBreak/>
        <w:t>Traductores de código</w:t>
      </w:r>
      <w:bookmarkEnd w:id="22"/>
    </w:p>
    <w:p w:rsidR="0050642A" w:rsidRDefault="0050642A" w:rsidP="0050642A">
      <w:pPr>
        <w:pStyle w:val="Texto"/>
      </w:pPr>
      <w:r>
        <w:t>Un traductor traduce un lenguaje de alto nivel a ensamblador o lenguaje máquina</w:t>
      </w:r>
    </w:p>
    <w:p w:rsidR="0050642A" w:rsidRDefault="0050642A" w:rsidP="0050642A">
      <w:pPr>
        <w:pStyle w:val="Texto"/>
      </w:pPr>
      <w:r>
        <w:t>Existen dos tipos de traductores: intérpretes y compiladores</w:t>
      </w:r>
      <w:r>
        <w:t>, en</w:t>
      </w:r>
      <w:r>
        <w:t xml:space="preserve"> función de la forma de ejecutar un lenguaje existen los siguientes</w:t>
      </w:r>
      <w:r w:rsidR="002F5C99">
        <w:t xml:space="preserve"> </w:t>
      </w:r>
      <w:r>
        <w:t>tipos: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Lenguajes compilados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Lenguajes interpretados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Lenguajes virtuales</w:t>
      </w:r>
    </w:p>
    <w:p w:rsidR="0050642A" w:rsidRDefault="0050642A" w:rsidP="0050642A">
      <w:pPr>
        <w:pStyle w:val="Texto"/>
      </w:pPr>
    </w:p>
    <w:p w:rsidR="0050642A" w:rsidRDefault="0050642A" w:rsidP="002F5C99">
      <w:pPr>
        <w:pStyle w:val="Ttulo3"/>
      </w:pPr>
      <w:bookmarkStart w:id="23" w:name="_Toc152252699"/>
      <w:r>
        <w:t>Lenguajes compilados</w:t>
      </w:r>
      <w:bookmarkEnd w:id="23"/>
    </w:p>
    <w:p w:rsidR="0050642A" w:rsidRDefault="0050642A" w:rsidP="0050642A">
      <w:pPr>
        <w:pStyle w:val="Texto"/>
      </w:pPr>
      <w:r>
        <w:t>Necesitan un compilador para traducir el código fuente a código máquina</w:t>
      </w:r>
    </w:p>
    <w:p w:rsidR="0050642A" w:rsidRDefault="0050642A" w:rsidP="0050642A">
      <w:pPr>
        <w:pStyle w:val="Texto"/>
      </w:pPr>
      <w:r>
        <w:t>Se ejecutan más rápida que los programas interpretados o virtuales</w:t>
      </w:r>
    </w:p>
    <w:p w:rsidR="0050642A" w:rsidRDefault="0050642A" w:rsidP="0050642A">
      <w:pPr>
        <w:pStyle w:val="Texto"/>
      </w:pPr>
      <w:r>
        <w:t>Precisan de un programa enlazador que permite unir el código objeto con el código objeto de librerías</w:t>
      </w:r>
    </w:p>
    <w:p w:rsidR="0050642A" w:rsidRDefault="0050642A" w:rsidP="0050642A">
      <w:pPr>
        <w:pStyle w:val="Texto"/>
      </w:pPr>
      <w:r>
        <w:t>Aunque el código es más seguro, no son tan flexibles para modificarlos como los lenguajes interpretados</w:t>
      </w:r>
    </w:p>
    <w:p w:rsidR="0050642A" w:rsidRDefault="0050642A" w:rsidP="0050642A">
      <w:pPr>
        <w:pStyle w:val="Texto"/>
      </w:pPr>
      <w:r>
        <w:t>Ejemplo: C/C++</w:t>
      </w:r>
    </w:p>
    <w:p w:rsidR="0050642A" w:rsidRDefault="0050642A" w:rsidP="0050642A">
      <w:pPr>
        <w:pStyle w:val="Texto"/>
      </w:pPr>
    </w:p>
    <w:p w:rsidR="0050642A" w:rsidRDefault="0050642A" w:rsidP="002F5C99">
      <w:pPr>
        <w:pStyle w:val="Ttulo3"/>
      </w:pPr>
      <w:bookmarkStart w:id="24" w:name="_Toc152252700"/>
      <w:r>
        <w:t>Lenguajes interpretados</w:t>
      </w:r>
      <w:bookmarkEnd w:id="24"/>
    </w:p>
    <w:p w:rsidR="0050642A" w:rsidRDefault="0050642A" w:rsidP="0050642A">
      <w:pPr>
        <w:pStyle w:val="Texto"/>
      </w:pPr>
      <w:r>
        <w:t>No generan código objeto</w:t>
      </w:r>
    </w:p>
    <w:p w:rsidR="0050642A" w:rsidRDefault="0050642A" w:rsidP="0050642A">
      <w:pPr>
        <w:pStyle w:val="Texto"/>
      </w:pPr>
      <w:r>
        <w:t xml:space="preserve">El </w:t>
      </w:r>
      <w:proofErr w:type="spellStart"/>
      <w:r>
        <w:t>intérpretees</w:t>
      </w:r>
      <w:proofErr w:type="spellEnd"/>
      <w:r>
        <w:t xml:space="preserve"> un programa que tiene que estar cargado en memoria</w:t>
      </w:r>
    </w:p>
    <w:p w:rsidR="0050642A" w:rsidRDefault="0050642A" w:rsidP="0050642A">
      <w:pPr>
        <w:pStyle w:val="Texto"/>
      </w:pPr>
      <w:r>
        <w:t>El intérprete “interpreta” cada sentencia del programa y lo ejecuta</w:t>
      </w:r>
    </w:p>
    <w:p w:rsidR="0050642A" w:rsidRDefault="0050642A" w:rsidP="0050642A">
      <w:pPr>
        <w:pStyle w:val="Texto"/>
      </w:pPr>
      <w:r>
        <w:t>Las instrucciones se traducen “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fly</w:t>
      </w:r>
      <w:proofErr w:type="spellEnd"/>
      <w:r>
        <w:t>” (al vuelo), a medida que van ejecutándose</w:t>
      </w:r>
    </w:p>
    <w:p w:rsidR="0050642A" w:rsidRDefault="0050642A" w:rsidP="0050642A">
      <w:pPr>
        <w:pStyle w:val="Texto"/>
      </w:pPr>
      <w:r>
        <w:t>Ejemplo: PHP</w:t>
      </w:r>
    </w:p>
    <w:p w:rsidR="002F5C99" w:rsidRDefault="002F5C99" w:rsidP="002F5C99">
      <w:pPr>
        <w:pStyle w:val="Ttulo3"/>
        <w:rPr>
          <w:rFonts w:ascii="Times New Roman" w:eastAsiaTheme="minorHAnsi" w:hAnsi="Times New Roman" w:cs="Times New Roman"/>
          <w:color w:val="auto"/>
        </w:rPr>
      </w:pPr>
    </w:p>
    <w:p w:rsidR="0050642A" w:rsidRDefault="0050642A" w:rsidP="002F5C99">
      <w:pPr>
        <w:pStyle w:val="Ttulo3"/>
      </w:pPr>
      <w:bookmarkStart w:id="25" w:name="_Toc152252701"/>
      <w:r>
        <w:t>Lenguajes virtuales</w:t>
      </w:r>
      <w:bookmarkEnd w:id="25"/>
    </w:p>
    <w:p w:rsidR="0050642A" w:rsidRDefault="0050642A" w:rsidP="0050642A">
      <w:pPr>
        <w:pStyle w:val="Texto"/>
      </w:pPr>
      <w:r>
        <w:t>Son más portables que los lenguajes compilados</w:t>
      </w:r>
    </w:p>
    <w:p w:rsidR="0050642A" w:rsidRDefault="0050642A" w:rsidP="0050642A">
      <w:pPr>
        <w:pStyle w:val="Texto"/>
      </w:pPr>
      <w:r>
        <w:t xml:space="preserve">El código se genera tras la compilación en un código intermedio o </w:t>
      </w:r>
      <w:proofErr w:type="spellStart"/>
      <w:r>
        <w:t>bytecode</w:t>
      </w:r>
      <w:proofErr w:type="spellEnd"/>
    </w:p>
    <w:p w:rsidR="0050642A" w:rsidRDefault="0050642A" w:rsidP="0050642A">
      <w:pPr>
        <w:pStyle w:val="Texto"/>
      </w:pPr>
      <w:r>
        <w:t>El código puede ser interpretado por una máquina virtual instalada en cualquier equipo</w:t>
      </w:r>
    </w:p>
    <w:p w:rsidR="0050642A" w:rsidRDefault="0050642A" w:rsidP="0050642A">
      <w:pPr>
        <w:pStyle w:val="Texto"/>
      </w:pPr>
      <w:r>
        <w:t xml:space="preserve">Son más </w:t>
      </w:r>
      <w:r w:rsidR="002F5C99">
        <w:t>lentos,</w:t>
      </w:r>
      <w:r>
        <w:t xml:space="preserve"> pero más versátiles</w:t>
      </w:r>
    </w:p>
    <w:p w:rsidR="0050642A" w:rsidRDefault="0050642A" w:rsidP="0050642A">
      <w:pPr>
        <w:pStyle w:val="Texto"/>
      </w:pPr>
      <w:r>
        <w:t>Ejemplos: Java</w:t>
      </w:r>
    </w:p>
    <w:p w:rsidR="0050642A" w:rsidRDefault="0050642A" w:rsidP="0050642A">
      <w:pPr>
        <w:pStyle w:val="Texto"/>
      </w:pPr>
    </w:p>
    <w:p w:rsidR="002F5C99" w:rsidRDefault="002F5C9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50642A" w:rsidRDefault="0050642A" w:rsidP="002F5C99">
      <w:pPr>
        <w:pStyle w:val="Ttulo3"/>
      </w:pPr>
      <w:bookmarkStart w:id="26" w:name="_Toc152252702"/>
      <w:r>
        <w:lastRenderedPageBreak/>
        <w:t>Algunas definiciones importantes</w:t>
      </w:r>
      <w:bookmarkEnd w:id="26"/>
    </w:p>
    <w:p w:rsidR="002F5C99" w:rsidRDefault="0050642A" w:rsidP="0050642A">
      <w:pPr>
        <w:pStyle w:val="Texto"/>
        <w:numPr>
          <w:ilvl w:val="0"/>
          <w:numId w:val="1"/>
        </w:numPr>
      </w:pPr>
      <w:r>
        <w:t>Código fuente: código de un programa, escrito por un programador en un lenguaje de programación</w:t>
      </w:r>
    </w:p>
    <w:p w:rsidR="0050642A" w:rsidRDefault="0050642A" w:rsidP="0050642A">
      <w:pPr>
        <w:pStyle w:val="Texto"/>
        <w:numPr>
          <w:ilvl w:val="0"/>
          <w:numId w:val="1"/>
        </w:numPr>
      </w:pPr>
      <w:r>
        <w:t>Compilar: proceso que traduce el código fuente en código objeto (comprensible por un ordenador)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Código objeto: código máquina generado tras la compilación del código fuente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Librería: código externo que se incluye al programa para proporcionar funcionalidad adicional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Archivo ejecutable: programa ejecutable que puede ser ejecutado en el ordenador</w:t>
      </w:r>
    </w:p>
    <w:p w:rsidR="0050642A" w:rsidRDefault="0050642A" w:rsidP="002F5C99">
      <w:pPr>
        <w:pStyle w:val="Texto"/>
        <w:numPr>
          <w:ilvl w:val="0"/>
          <w:numId w:val="1"/>
        </w:numPr>
      </w:pPr>
      <w:r>
        <w:t>Incluye librerías (</w:t>
      </w:r>
      <w:r w:rsidR="002F5C99">
        <w:t>tras ser</w:t>
      </w:r>
      <w:r>
        <w:t xml:space="preserve"> enlazadas), complementos, módulos...</w:t>
      </w:r>
    </w:p>
    <w:p w:rsidR="0050642A" w:rsidRDefault="0050642A" w:rsidP="0050642A">
      <w:pPr>
        <w:pStyle w:val="Texto"/>
      </w:pPr>
    </w:p>
    <w:p w:rsidR="0050642A" w:rsidRDefault="0050642A" w:rsidP="00C601A4">
      <w:pPr>
        <w:pStyle w:val="Ttulo2"/>
      </w:pPr>
      <w:r>
        <w:t>4.2 Interpretación de código</w:t>
      </w:r>
    </w:p>
    <w:p w:rsidR="0050642A" w:rsidRDefault="0050642A" w:rsidP="0050642A">
      <w:pPr>
        <w:pStyle w:val="Texto"/>
      </w:pPr>
      <w:r>
        <w:t>Un intérprete traduce el código fuente línea a línea</w:t>
      </w:r>
    </w:p>
    <w:p w:rsidR="0050642A" w:rsidRDefault="0050642A" w:rsidP="0050642A">
      <w:pPr>
        <w:pStyle w:val="Texto"/>
      </w:pPr>
      <w:r>
        <w:t>El intérprete tiene que estar en memoria ejecutándose para ejecutar el programa</w:t>
      </w:r>
    </w:p>
    <w:p w:rsidR="0050642A" w:rsidRDefault="0050642A" w:rsidP="0050642A">
      <w:pPr>
        <w:pStyle w:val="Texto"/>
      </w:pPr>
      <w:r>
        <w:t>E</w:t>
      </w:r>
      <w:r>
        <w:t>l código fuente del programa también ser carga en memoria para poder ser interpretado</w:t>
      </w:r>
    </w:p>
    <w:p w:rsidR="00C601A4" w:rsidRDefault="00C601A4" w:rsidP="0050642A">
      <w:pPr>
        <w:pStyle w:val="Texto"/>
      </w:pPr>
    </w:p>
    <w:p w:rsidR="00C601A4" w:rsidRDefault="00C601A4" w:rsidP="00D6001B">
      <w:pPr>
        <w:pStyle w:val="Ttulo2"/>
      </w:pPr>
      <w:r>
        <w:t>Compilación de código</w:t>
      </w:r>
    </w:p>
    <w:p w:rsidR="00C601A4" w:rsidRDefault="00C601A4" w:rsidP="00C601A4">
      <w:pPr>
        <w:pStyle w:val="Texto"/>
      </w:pPr>
      <w:r>
        <w:t>Un compilador traduce código fuente a código máquina</w:t>
      </w:r>
    </w:p>
    <w:p w:rsidR="00D6001B" w:rsidRDefault="00C601A4" w:rsidP="00C601A4">
      <w:pPr>
        <w:pStyle w:val="Texto"/>
      </w:pPr>
      <w:r>
        <w:t>El compilador se instala en cada máquina en la que queramos compilar el programa</w:t>
      </w:r>
    </w:p>
    <w:p w:rsidR="00C601A4" w:rsidRDefault="00C601A4" w:rsidP="00C601A4">
      <w:pPr>
        <w:pStyle w:val="Texto"/>
      </w:pPr>
      <w:r>
        <w:t>El compilador depende de la arquitectura hardware de la máquina</w:t>
      </w:r>
    </w:p>
    <w:p w:rsidR="00C601A4" w:rsidRDefault="00C601A4" w:rsidP="00C601A4">
      <w:pPr>
        <w:pStyle w:val="Texto"/>
      </w:pPr>
      <w:r>
        <w:t>El proceso de compilación supone las siguientes fases:</w:t>
      </w:r>
    </w:p>
    <w:p w:rsidR="00C601A4" w:rsidRDefault="00C601A4" w:rsidP="00C601A4">
      <w:pPr>
        <w:pStyle w:val="Texto"/>
      </w:pPr>
      <w:r>
        <w:t>P</w:t>
      </w:r>
      <w:proofErr w:type="spellStart"/>
      <w:r>
        <w:t>reprocesado:</w:t>
      </w:r>
      <w:proofErr w:type="spellEnd"/>
      <w:r>
        <w:t xml:space="preserve"> se traducen y se ejecutan los comandos de preprocesamiento</w:t>
      </w:r>
    </w:p>
    <w:p w:rsidR="00C601A4" w:rsidRDefault="00C601A4" w:rsidP="00C601A4">
      <w:pPr>
        <w:pStyle w:val="Texto"/>
      </w:pPr>
      <w:r>
        <w:t>Generación de código intermedio: generación de código máquina</w:t>
      </w:r>
    </w:p>
    <w:p w:rsidR="00C601A4" w:rsidRDefault="00C601A4" w:rsidP="00C601A4">
      <w:pPr>
        <w:pStyle w:val="Texto"/>
      </w:pPr>
      <w:r>
        <w:t>Enlazado: se enlazan el código objeto con librerías externas</w:t>
      </w:r>
    </w:p>
    <w:p w:rsidR="00C601A4" w:rsidRDefault="00C601A4" w:rsidP="00C601A4">
      <w:pPr>
        <w:pStyle w:val="Texto"/>
      </w:pPr>
    </w:p>
    <w:p w:rsidR="00EB247A" w:rsidRDefault="00EB247A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C601A4" w:rsidRDefault="00C601A4" w:rsidP="00C601A4">
      <w:pPr>
        <w:pStyle w:val="Texto"/>
      </w:pPr>
      <w:r>
        <w:lastRenderedPageBreak/>
        <w:t>Desarrollo de una aplicación</w:t>
      </w:r>
    </w:p>
    <w:p w:rsidR="00C601A4" w:rsidRDefault="00C601A4" w:rsidP="00C601A4">
      <w:pPr>
        <w:pStyle w:val="Texto"/>
      </w:pPr>
      <w:r>
        <w:t>5.1 Fases del desarrollo de una aplicación</w:t>
      </w:r>
    </w:p>
    <w:p w:rsidR="00C601A4" w:rsidRDefault="00C601A4" w:rsidP="00C601A4">
      <w:pPr>
        <w:pStyle w:val="Texto"/>
      </w:pPr>
      <w:r>
        <w:t>5.2 Documentación</w:t>
      </w:r>
    </w:p>
    <w:p w:rsidR="00C601A4" w:rsidRDefault="00C601A4" w:rsidP="00C601A4">
      <w:pPr>
        <w:pStyle w:val="Texto"/>
      </w:pPr>
      <w:r>
        <w:t>5.3 Roles del desarrollo de software</w:t>
      </w:r>
    </w:p>
    <w:p w:rsidR="00C601A4" w:rsidRDefault="00C601A4" w:rsidP="00C601A4">
      <w:pPr>
        <w:pStyle w:val="Texto"/>
      </w:pPr>
      <w:r>
        <w:t>5.4 Paradigmas de desarrollo clásicos</w:t>
      </w:r>
    </w:p>
    <w:p w:rsidR="00C601A4" w:rsidRDefault="00C601A4" w:rsidP="00C601A4">
      <w:pPr>
        <w:pStyle w:val="Texto"/>
      </w:pPr>
      <w:r>
        <w:t>5.5 Metodologías ágiles</w:t>
      </w:r>
    </w:p>
    <w:p w:rsidR="00C601A4" w:rsidRDefault="00C601A4" w:rsidP="00C601A4">
      <w:pPr>
        <w:pStyle w:val="Texto"/>
      </w:pPr>
    </w:p>
    <w:p w:rsidR="00C601A4" w:rsidRDefault="00C601A4" w:rsidP="00C601A4">
      <w:pPr>
        <w:pStyle w:val="Texto"/>
      </w:pPr>
      <w:r>
        <w:t>Fases del desarrollo de una aplicación</w:t>
      </w:r>
    </w:p>
    <w:p w:rsidR="00C601A4" w:rsidRDefault="00C601A4" w:rsidP="00C601A4">
      <w:pPr>
        <w:pStyle w:val="Texto"/>
      </w:pPr>
      <w:r>
        <w:t>▪ El software se desarrolla siguiendo un paradigma o una metodología de desarrollo</w:t>
      </w:r>
    </w:p>
    <w:p w:rsidR="00C601A4" w:rsidRDefault="00C601A4" w:rsidP="00C601A4">
      <w:pPr>
        <w:pStyle w:val="Texto"/>
      </w:pPr>
      <w:r>
        <w:t>▪ Generalmente, los paradigmas suelen tener varias fases en común</w:t>
      </w:r>
    </w:p>
    <w:p w:rsidR="00C601A4" w:rsidRDefault="00C601A4" w:rsidP="00C601A4">
      <w:pPr>
        <w:pStyle w:val="Texto"/>
      </w:pPr>
      <w:r>
        <w:t>▪ A continuación, se analizarán las fases más comunes (estas pueden solaparse):</w:t>
      </w:r>
    </w:p>
    <w:p w:rsidR="00C601A4" w:rsidRDefault="00C601A4" w:rsidP="00C601A4">
      <w:pPr>
        <w:pStyle w:val="Texto"/>
      </w:pPr>
      <w:r>
        <w:t>1. Fase inicial</w:t>
      </w:r>
    </w:p>
    <w:p w:rsidR="00C601A4" w:rsidRDefault="00C601A4" w:rsidP="00C601A4">
      <w:pPr>
        <w:pStyle w:val="Texto"/>
      </w:pPr>
      <w:r>
        <w:t>▪ Planificación del proyecto</w:t>
      </w:r>
    </w:p>
    <w:p w:rsidR="00C601A4" w:rsidRDefault="00C601A4" w:rsidP="00C601A4">
      <w:pPr>
        <w:pStyle w:val="Texto"/>
      </w:pPr>
      <w:r>
        <w:t>▪ Estimación de costes (viabilidad del proyecto)</w:t>
      </w:r>
    </w:p>
    <w:p w:rsidR="00C601A4" w:rsidRDefault="00C601A4" w:rsidP="00C601A4">
      <w:pPr>
        <w:pStyle w:val="Texto"/>
      </w:pPr>
      <w:r>
        <w:t>▪ Es la fase más compleja</w:t>
      </w:r>
    </w:p>
    <w:p w:rsidR="00C601A4" w:rsidRDefault="00C601A4" w:rsidP="00C601A4">
      <w:pPr>
        <w:pStyle w:val="Texto"/>
      </w:pPr>
      <w:r>
        <w:t>▪ Precisa de expertos en planificación de proyectos</w:t>
      </w:r>
    </w:p>
    <w:p w:rsidR="00C601A4" w:rsidRDefault="00C601A4" w:rsidP="00C601A4">
      <w:pPr>
        <w:pStyle w:val="Texto"/>
      </w:pPr>
      <w:r>
        <w:t>▪ Se desarrollan documentos muy importantes para el proyecto (viabilidad, estimación...)</w:t>
      </w:r>
    </w:p>
    <w:p w:rsidR="00C601A4" w:rsidRDefault="00C601A4" w:rsidP="00C601A4">
      <w:pPr>
        <w:pStyle w:val="Texto"/>
      </w:pPr>
      <w:r>
        <w:t>2. Fase de análisis</w:t>
      </w:r>
    </w:p>
    <w:p w:rsidR="00C601A4" w:rsidRDefault="00C601A4" w:rsidP="00C601A4">
      <w:pPr>
        <w:pStyle w:val="Texto"/>
      </w:pPr>
      <w:r>
        <w:t>▪ Consiste en analizar el problema</w:t>
      </w:r>
    </w:p>
    <w:p w:rsidR="00C601A4" w:rsidRDefault="00C601A4" w:rsidP="00C601A4">
      <w:pPr>
        <w:pStyle w:val="Texto"/>
      </w:pPr>
      <w:r>
        <w:t>▪ Recopilar, examinar y formular los requisitos del cliente (especificación de requisitos)</w:t>
      </w:r>
    </w:p>
    <w:p w:rsidR="00C601A4" w:rsidRDefault="00C601A4" w:rsidP="00C601A4">
      <w:pPr>
        <w:pStyle w:val="Texto"/>
      </w:pPr>
      <w:r>
        <w:t>▪ Análisis de restricciones, entrevistas con el cliente y los usuarios finales</w:t>
      </w:r>
    </w:p>
    <w:p w:rsidR="00C601A4" w:rsidRDefault="00C601A4" w:rsidP="00C601A4">
      <w:pPr>
        <w:pStyle w:val="Texto"/>
      </w:pPr>
      <w:r>
        <w:t>▪ Se genera un documento vinculante (a modo de contrato) entre el cliente y el desarrollador</w:t>
      </w:r>
    </w:p>
    <w:p w:rsidR="00C601A4" w:rsidRDefault="00C601A4" w:rsidP="00C601A4">
      <w:pPr>
        <w:pStyle w:val="Texto"/>
      </w:pPr>
      <w:r>
        <w:t>3. Fase de diseño</w:t>
      </w:r>
    </w:p>
    <w:p w:rsidR="00C601A4" w:rsidRDefault="00C601A4" w:rsidP="00C601A4">
      <w:pPr>
        <w:pStyle w:val="Texto"/>
      </w:pPr>
      <w:r>
        <w:t>▪ Consiste en determinar los requisitos generales de la arquitectura de la aplicación</w:t>
      </w:r>
    </w:p>
    <w:p w:rsidR="00C601A4" w:rsidRDefault="00C601A4" w:rsidP="00C601A4">
      <w:pPr>
        <w:pStyle w:val="Texto"/>
      </w:pPr>
      <w:r>
        <w:t>▪ Se define cada subconjunto de la aplicación</w:t>
      </w:r>
    </w:p>
    <w:p w:rsidR="00C601A4" w:rsidRDefault="00C601A4" w:rsidP="00C601A4">
      <w:pPr>
        <w:pStyle w:val="Texto"/>
      </w:pPr>
      <w:r>
        <w:t>▪ Los documentos son mucho más técnicos</w:t>
      </w:r>
    </w:p>
    <w:p w:rsidR="00C601A4" w:rsidRDefault="00C601A4" w:rsidP="00C601A4">
      <w:pPr>
        <w:pStyle w:val="Texto"/>
      </w:pPr>
      <w:r>
        <w:t>▪ Esta fase involucra a los jefes de proyecto, arquitectos de software y analistas</w:t>
      </w:r>
    </w:p>
    <w:p w:rsidR="00C601A4" w:rsidRDefault="00C601A4" w:rsidP="00C601A4">
      <w:pPr>
        <w:pStyle w:val="Texto"/>
      </w:pPr>
      <w:r>
        <w:t>▪ Los programadores aún no intervienen en esta fase</w:t>
      </w:r>
    </w:p>
    <w:p w:rsidR="00C601A4" w:rsidRDefault="00C601A4" w:rsidP="00C601A4">
      <w:pPr>
        <w:pStyle w:val="Texto"/>
      </w:pPr>
      <w:r>
        <w:t>4. Fase de implementación</w:t>
      </w:r>
    </w:p>
    <w:p w:rsidR="00C601A4" w:rsidRDefault="00C601A4" w:rsidP="00C601A4">
      <w:pPr>
        <w:pStyle w:val="Texto"/>
      </w:pPr>
      <w:r>
        <w:lastRenderedPageBreak/>
        <w:t xml:space="preserve">▪ Consiste en implementar el software usando lenguajes de programación, </w:t>
      </w:r>
      <w:proofErr w:type="spellStart"/>
      <w:r>
        <w:t>librerías,frameworks</w:t>
      </w:r>
      <w:proofErr w:type="spellEnd"/>
      <w:r>
        <w:t>...</w:t>
      </w:r>
    </w:p>
    <w:p w:rsidR="00C601A4" w:rsidRDefault="00C601A4" w:rsidP="00C601A4">
      <w:pPr>
        <w:pStyle w:val="Texto"/>
      </w:pPr>
      <w:r>
        <w:t>▪ Se crea documentación muy detallada en la que se incluye y documenta el código fuente</w:t>
      </w:r>
    </w:p>
    <w:p w:rsidR="00C601A4" w:rsidRDefault="00C601A4" w:rsidP="00C601A4">
      <w:pPr>
        <w:pStyle w:val="Texto"/>
      </w:pPr>
      <w:r>
        <w:t>▪ Parte del código suele comentarse sobre el propio código fuente generado</w:t>
      </w:r>
    </w:p>
    <w:p w:rsidR="00C601A4" w:rsidRDefault="00C601A4" w:rsidP="00C601A4">
      <w:pPr>
        <w:pStyle w:val="Texto"/>
      </w:pPr>
      <w:r>
        <w:t>▪ Se detallan las entradas, salidas, parámetros... de cada uno de los módulos del programa.</w:t>
      </w:r>
    </w:p>
    <w:p w:rsidR="00C601A4" w:rsidRDefault="00C601A4" w:rsidP="00C601A4">
      <w:pPr>
        <w:pStyle w:val="Texto"/>
      </w:pPr>
      <w:r>
        <w:t>▪ El detalle es máximo, pensando en el mantenimiento y soporte futuro que tendrá el programa</w:t>
      </w:r>
    </w:p>
    <w:p w:rsidR="00C601A4" w:rsidRDefault="00C601A4" w:rsidP="00C601A4">
      <w:pPr>
        <w:pStyle w:val="Texto"/>
      </w:pPr>
    </w:p>
    <w:p w:rsidR="00C601A4" w:rsidRDefault="00C601A4" w:rsidP="00C601A4">
      <w:pPr>
        <w:pStyle w:val="Texto"/>
      </w:pPr>
    </w:p>
    <w:p w:rsidR="00C601A4" w:rsidRDefault="00C601A4" w:rsidP="00C601A4">
      <w:pPr>
        <w:pStyle w:val="Texto"/>
      </w:pPr>
    </w:p>
    <w:p w:rsidR="00C601A4" w:rsidRDefault="00C601A4" w:rsidP="00C601A4">
      <w:pPr>
        <w:pStyle w:val="Texto"/>
      </w:pPr>
      <w:r>
        <w:t>5. Pruebas</w:t>
      </w:r>
    </w:p>
    <w:p w:rsidR="00C601A4" w:rsidRDefault="00C601A4" w:rsidP="00C601A4">
      <w:pPr>
        <w:pStyle w:val="Texto"/>
      </w:pPr>
      <w:r>
        <w:t>▪ Se realizan pruebas para garantizar que la aplicación se ha programado según las especificaciones</w:t>
      </w:r>
    </w:p>
    <w:p w:rsidR="00C601A4" w:rsidRDefault="00C601A4" w:rsidP="00C601A4">
      <w:pPr>
        <w:pStyle w:val="Texto"/>
      </w:pPr>
      <w:r>
        <w:t>▪ A modo preliminar, se pueden considerar dos categorías de pruebas:</w:t>
      </w:r>
    </w:p>
    <w:p w:rsidR="00C601A4" w:rsidRDefault="00C601A4" w:rsidP="00C601A4">
      <w:pPr>
        <w:pStyle w:val="Texto"/>
      </w:pPr>
      <w:r>
        <w:t>▪ Pruebas funcionales: se prueba que la aplicación hace lo que tiene que hacer (con el cliente)</w:t>
      </w:r>
    </w:p>
    <w:p w:rsidR="00C601A4" w:rsidRDefault="00C601A4" w:rsidP="00C601A4">
      <w:pPr>
        <w:pStyle w:val="Texto"/>
      </w:pPr>
      <w:r>
        <w:t>▪ Pruebas estructurales: se efectúan pruebas técnicas sobre el sistema (estrés, carga, integración...)</w:t>
      </w:r>
    </w:p>
    <w:p w:rsidR="00C601A4" w:rsidRDefault="00C601A4" w:rsidP="00C601A4">
      <w:pPr>
        <w:pStyle w:val="Texto"/>
      </w:pPr>
      <w:r>
        <w:t>▪ En temas posteriores se abordará la tipología y el desarrollo de las pruebas de software</w:t>
      </w:r>
    </w:p>
    <w:p w:rsidR="00C601A4" w:rsidRDefault="00C601A4" w:rsidP="00C601A4">
      <w:pPr>
        <w:pStyle w:val="Texto"/>
      </w:pPr>
      <w:r>
        <w:t>6. Explotación</w:t>
      </w:r>
    </w:p>
    <w:p w:rsidR="00C601A4" w:rsidRDefault="00C601A4" w:rsidP="00C601A4">
      <w:pPr>
        <w:pStyle w:val="Texto"/>
      </w:pPr>
      <w:r>
        <w:t>▪ Se instala el software en el entorno real de uso</w:t>
      </w:r>
    </w:p>
    <w:p w:rsidR="00C601A4" w:rsidRDefault="00C601A4" w:rsidP="00C601A4">
      <w:pPr>
        <w:pStyle w:val="Texto"/>
      </w:pPr>
      <w:r>
        <w:t>▪ Se trabaja con el software de forma cotidiana (nuevas necesidades, incidencias...)</w:t>
      </w:r>
    </w:p>
    <w:p w:rsidR="00C601A4" w:rsidRDefault="00C601A4" w:rsidP="00C601A4">
      <w:pPr>
        <w:pStyle w:val="Texto"/>
      </w:pPr>
      <w:r>
        <w:t>▪ Se recogen los errores y las correcciones en un nuevo documento de mantenimiento</w:t>
      </w:r>
    </w:p>
    <w:p w:rsidR="00C601A4" w:rsidRDefault="00C601A4" w:rsidP="00C601A4">
      <w:pPr>
        <w:pStyle w:val="Texto"/>
      </w:pPr>
      <w:r>
        <w:t>▪ Los programadores y analistas revisan esos fallos para mejorar el software y aprender de los errores</w:t>
      </w:r>
    </w:p>
    <w:p w:rsidR="00C601A4" w:rsidRDefault="00C601A4" w:rsidP="00C601A4">
      <w:pPr>
        <w:pStyle w:val="Texto"/>
      </w:pPr>
      <w:r>
        <w:t>7. Mantenimiento</w:t>
      </w:r>
    </w:p>
    <w:p w:rsidR="00C601A4" w:rsidRDefault="00C601A4" w:rsidP="00C601A4">
      <w:pPr>
        <w:pStyle w:val="Texto"/>
      </w:pPr>
      <w:r>
        <w:t>▪ Se realizan procedimientos correctivos sobre el programa</w:t>
      </w:r>
    </w:p>
    <w:p w:rsidR="00C601A4" w:rsidRDefault="00C601A4" w:rsidP="00C601A4">
      <w:pPr>
        <w:pStyle w:val="Texto"/>
      </w:pPr>
      <w:r>
        <w:t>▪ Siempre hay que tener delante la documentación técnica de la aplicación</w:t>
      </w:r>
    </w:p>
    <w:p w:rsidR="00C601A4" w:rsidRDefault="00C601A4" w:rsidP="00C601A4">
      <w:pPr>
        <w:pStyle w:val="Texto"/>
      </w:pPr>
      <w:r>
        <w:t>▪ Las operaciones de mantenimiento se deben documentar para dejar constancia de los cambios</w:t>
      </w:r>
    </w:p>
    <w:p w:rsidR="00C601A4" w:rsidRDefault="00C601A4" w:rsidP="00C601A4">
      <w:pPr>
        <w:pStyle w:val="Texto"/>
      </w:pPr>
      <w:r>
        <w:t>8. Retirada</w:t>
      </w:r>
    </w:p>
    <w:p w:rsidR="00C601A4" w:rsidRDefault="00C601A4" w:rsidP="00C601A4">
      <w:pPr>
        <w:pStyle w:val="Texto"/>
      </w:pPr>
      <w:r>
        <w:t>▪ El software ha llegado al final de su vida útil</w:t>
      </w:r>
    </w:p>
    <w:p w:rsidR="00C601A4" w:rsidRDefault="00C601A4" w:rsidP="00C601A4">
      <w:pPr>
        <w:pStyle w:val="Texto"/>
      </w:pPr>
      <w:r>
        <w:lastRenderedPageBreak/>
        <w:t>▪ No resulta rentable seguir ampliándolo o manteniéndolo</w:t>
      </w:r>
    </w:p>
    <w:p w:rsidR="00C601A4" w:rsidRDefault="00C601A4" w:rsidP="00C601A4">
      <w:pPr>
        <w:pStyle w:val="Texto"/>
      </w:pPr>
      <w:r>
        <w:t>▪ Llegados a este punto, el ciclo puede comenzar de nuevo:</w:t>
      </w:r>
    </w:p>
    <w:p w:rsidR="00C601A4" w:rsidRDefault="00C601A4" w:rsidP="00C601A4">
      <w:pPr>
        <w:pStyle w:val="Texto"/>
      </w:pPr>
      <w:r>
        <w:t>▪ Comprando un nuevo software</w:t>
      </w:r>
    </w:p>
    <w:p w:rsidR="00C601A4" w:rsidRDefault="00C601A4" w:rsidP="00C601A4">
      <w:pPr>
        <w:pStyle w:val="Texto"/>
      </w:pPr>
      <w:r>
        <w:t xml:space="preserve">▪ Desarrollando </w:t>
      </w:r>
      <w:proofErr w:type="spellStart"/>
      <w:r>
        <w:t>unnuevo</w:t>
      </w:r>
      <w:proofErr w:type="spellEnd"/>
      <w:r>
        <w:t xml:space="preserve"> software (a medida)</w:t>
      </w:r>
    </w:p>
    <w:p w:rsidR="00C601A4" w:rsidRDefault="00C601A4" w:rsidP="00C601A4">
      <w:pPr>
        <w:pStyle w:val="Texto"/>
      </w:pPr>
      <w:r>
        <w:t>5.2 Documentación</w:t>
      </w:r>
    </w:p>
    <w:p w:rsidR="00C601A4" w:rsidRDefault="00C601A4" w:rsidP="00C601A4">
      <w:pPr>
        <w:pStyle w:val="Texto"/>
      </w:pPr>
      <w:r>
        <w:t>Como hemos explicado en la sección anterior, la documentación es vital</w:t>
      </w:r>
    </w:p>
    <w:p w:rsidR="00C601A4" w:rsidRDefault="00C601A4" w:rsidP="00C601A4">
      <w:pPr>
        <w:pStyle w:val="Texto"/>
      </w:pPr>
      <w:r>
        <w:t>▪ En cada fase se generan uno o más documentos</w:t>
      </w:r>
    </w:p>
    <w:p w:rsidR="00C601A4" w:rsidRDefault="00C601A4" w:rsidP="00C601A4">
      <w:pPr>
        <w:pStyle w:val="Texto"/>
      </w:pPr>
      <w:r>
        <w:t>▪ La documentación es vital para saber cómo usar la aplicación final</w:t>
      </w:r>
    </w:p>
    <w:p w:rsidR="00C601A4" w:rsidRDefault="00C601A4" w:rsidP="00C601A4">
      <w:pPr>
        <w:pStyle w:val="Texto"/>
      </w:pPr>
      <w:r>
        <w:t>▪ Como mínimo, cada aplicación debe tener estos documentos:</w:t>
      </w:r>
    </w:p>
    <w:p w:rsidR="00C601A4" w:rsidRDefault="00C601A4" w:rsidP="00C601A4">
      <w:pPr>
        <w:pStyle w:val="Texto"/>
      </w:pPr>
      <w:r>
        <w:t>▪ Manual de usuario: explica cómo usará el usuario la aplicación</w:t>
      </w:r>
    </w:p>
    <w:p w:rsidR="00C601A4" w:rsidRDefault="00C601A4" w:rsidP="00C601A4">
      <w:pPr>
        <w:pStyle w:val="Texto"/>
      </w:pPr>
      <w:r>
        <w:t>▪ Manual técnico: documentación dirigida a los técnicos (administradores y programadores)</w:t>
      </w:r>
    </w:p>
    <w:p w:rsidR="00C601A4" w:rsidRDefault="00C601A4" w:rsidP="00C601A4">
      <w:pPr>
        <w:pStyle w:val="Texto"/>
      </w:pPr>
      <w:r>
        <w:t>▪ Manual de instalación: detalla el proceso de instalación de la aplicación</w:t>
      </w:r>
    </w:p>
    <w:p w:rsidR="00C601A4" w:rsidRDefault="00C601A4" w:rsidP="00C601A4">
      <w:pPr>
        <w:pStyle w:val="Texto"/>
      </w:pPr>
      <w:r>
        <w:t xml:space="preserve">5.3 </w:t>
      </w:r>
      <w:proofErr w:type="spellStart"/>
      <w:r>
        <w:t>Rolesdel</w:t>
      </w:r>
      <w:proofErr w:type="spellEnd"/>
      <w:r>
        <w:t xml:space="preserve"> desarrollo de software</w:t>
      </w:r>
    </w:p>
    <w:p w:rsidR="00C601A4" w:rsidRDefault="00C601A4" w:rsidP="00C601A4">
      <w:pPr>
        <w:pStyle w:val="Texto"/>
      </w:pPr>
      <w:r>
        <w:t>▪ A continuación, detallamos los roles del proceso de desarrollo de software:</w:t>
      </w:r>
    </w:p>
    <w:p w:rsidR="00C601A4" w:rsidRDefault="00C601A4" w:rsidP="00C601A4">
      <w:pPr>
        <w:pStyle w:val="Texto"/>
      </w:pPr>
      <w:r>
        <w:t>▪ Arquitecto de software:</w:t>
      </w:r>
    </w:p>
    <w:p w:rsidR="00C601A4" w:rsidRDefault="00C601A4" w:rsidP="00C601A4">
      <w:pPr>
        <w:pStyle w:val="Texto"/>
      </w:pPr>
      <w:r>
        <w:t xml:space="preserve">▪ Decide cómo </w:t>
      </w:r>
      <w:proofErr w:type="spellStart"/>
      <w:r>
        <w:t>srealiza</w:t>
      </w:r>
      <w:proofErr w:type="spellEnd"/>
      <w:r>
        <w:t xml:space="preserve"> el proyecto y cómo va a estructurarse</w:t>
      </w:r>
    </w:p>
    <w:p w:rsidR="00C601A4" w:rsidRDefault="00C601A4" w:rsidP="00C601A4">
      <w:pPr>
        <w:pStyle w:val="Texto"/>
      </w:pPr>
      <w:r>
        <w:t xml:space="preserve">▪ Tiene un amplio conocimiento de las </w:t>
      </w:r>
      <w:proofErr w:type="spellStart"/>
      <w:r>
        <w:t>tecnologías,losframeworks</w:t>
      </w:r>
      <w:proofErr w:type="spellEnd"/>
      <w:r>
        <w:t xml:space="preserve"> y las librerías</w:t>
      </w:r>
    </w:p>
    <w:p w:rsidR="00C601A4" w:rsidRDefault="00C601A4" w:rsidP="00C601A4">
      <w:pPr>
        <w:pStyle w:val="Texto"/>
      </w:pPr>
      <w:r>
        <w:t>▪ Decide y forma los recursos del desarrollo de un proyecto</w:t>
      </w:r>
    </w:p>
    <w:p w:rsidR="00C601A4" w:rsidRDefault="00C601A4" w:rsidP="00C601A4">
      <w:pPr>
        <w:pStyle w:val="Texto"/>
      </w:pPr>
      <w:r>
        <w:t>Jefe de proyecto:</w:t>
      </w:r>
    </w:p>
    <w:p w:rsidR="00C601A4" w:rsidRDefault="00C601A4" w:rsidP="00C601A4">
      <w:pPr>
        <w:pStyle w:val="Texto"/>
      </w:pPr>
      <w:r>
        <w:t xml:space="preserve">▪ </w:t>
      </w:r>
      <w:proofErr w:type="spellStart"/>
      <w:r>
        <w:t>Dirigeel</w:t>
      </w:r>
      <w:proofErr w:type="spellEnd"/>
      <w:r>
        <w:t xml:space="preserve"> curso del proyecto</w:t>
      </w:r>
    </w:p>
    <w:p w:rsidR="00C601A4" w:rsidRDefault="00C601A4" w:rsidP="00C601A4">
      <w:pPr>
        <w:pStyle w:val="Texto"/>
      </w:pPr>
      <w:r>
        <w:t xml:space="preserve">▪ Puede </w:t>
      </w:r>
      <w:proofErr w:type="spellStart"/>
      <w:r>
        <w:t>serun</w:t>
      </w:r>
      <w:proofErr w:type="spellEnd"/>
      <w:r>
        <w:t xml:space="preserve"> analista con experiencia, </w:t>
      </w:r>
      <w:proofErr w:type="spellStart"/>
      <w:r>
        <w:t>unarquitecto</w:t>
      </w:r>
      <w:proofErr w:type="spellEnd"/>
      <w:r>
        <w:t xml:space="preserve"> o una persona dedicada a ese puesto en exclusividad</w:t>
      </w:r>
    </w:p>
    <w:p w:rsidR="00C601A4" w:rsidRDefault="00C601A4" w:rsidP="00C601A4">
      <w:pPr>
        <w:pStyle w:val="Texto"/>
      </w:pPr>
      <w:r>
        <w:t xml:space="preserve">▪ Debe saber gestionar </w:t>
      </w:r>
      <w:proofErr w:type="spellStart"/>
      <w:r>
        <w:t>unequipo</w:t>
      </w:r>
      <w:proofErr w:type="spellEnd"/>
      <w:r>
        <w:t xml:space="preserve"> y lidiar con los tiempos</w:t>
      </w:r>
    </w:p>
    <w:p w:rsidR="00C601A4" w:rsidRDefault="00C601A4" w:rsidP="00C601A4">
      <w:pPr>
        <w:pStyle w:val="Texto"/>
      </w:pPr>
      <w:r>
        <w:t xml:space="preserve">▪ Trata de manera </w:t>
      </w:r>
      <w:proofErr w:type="spellStart"/>
      <w:r>
        <w:t>continuay</w:t>
      </w:r>
      <w:proofErr w:type="spellEnd"/>
      <w:r>
        <w:t xml:space="preserve"> fluida con el cliente</w:t>
      </w:r>
    </w:p>
    <w:p w:rsidR="00C601A4" w:rsidRDefault="00C601A4" w:rsidP="00C601A4">
      <w:pPr>
        <w:pStyle w:val="Texto"/>
      </w:pPr>
      <w:r>
        <w:t>Analista de sistemas:</w:t>
      </w:r>
    </w:p>
    <w:p w:rsidR="00C601A4" w:rsidRDefault="00C601A4" w:rsidP="00C601A4">
      <w:pPr>
        <w:pStyle w:val="Texto"/>
      </w:pPr>
      <w:r>
        <w:t>▪ Esta persona realiza un estudio exhaustivo del problema que va a llevarse a cabo</w:t>
      </w:r>
    </w:p>
    <w:p w:rsidR="00C601A4" w:rsidRDefault="00C601A4" w:rsidP="00C601A4">
      <w:pPr>
        <w:pStyle w:val="Texto"/>
      </w:pPr>
      <w:r>
        <w:t xml:space="preserve">▪ Efectúa el </w:t>
      </w:r>
      <w:proofErr w:type="spellStart"/>
      <w:r>
        <w:t>análisisy</w:t>
      </w:r>
      <w:proofErr w:type="spellEnd"/>
      <w:r>
        <w:t xml:space="preserve"> el </w:t>
      </w:r>
      <w:proofErr w:type="spellStart"/>
      <w:r>
        <w:t>diseñode</w:t>
      </w:r>
      <w:proofErr w:type="spellEnd"/>
      <w:r>
        <w:t xml:space="preserve"> todo el sistema</w:t>
      </w:r>
    </w:p>
    <w:p w:rsidR="00C601A4" w:rsidRDefault="00C601A4" w:rsidP="00C601A4">
      <w:pPr>
        <w:pStyle w:val="Texto"/>
      </w:pPr>
      <w:r>
        <w:t xml:space="preserve">▪ Este perfil requiere mucha experiencia, </w:t>
      </w:r>
      <w:proofErr w:type="spellStart"/>
      <w:r>
        <w:t>ytambién</w:t>
      </w:r>
      <w:proofErr w:type="spellEnd"/>
      <w:r>
        <w:t xml:space="preserve"> suele involucrarse en reuniones con el cliente</w:t>
      </w:r>
    </w:p>
    <w:p w:rsidR="00C601A4" w:rsidRDefault="00C601A4" w:rsidP="00C601A4">
      <w:pPr>
        <w:pStyle w:val="Texto"/>
      </w:pPr>
      <w:r>
        <w:t>Analista programador:</w:t>
      </w:r>
    </w:p>
    <w:p w:rsidR="00C601A4" w:rsidRDefault="00C601A4" w:rsidP="00C601A4">
      <w:pPr>
        <w:pStyle w:val="Texto"/>
      </w:pPr>
      <w:r>
        <w:t>▪ Esta persona realiza un estudio exhaustivo del problema que va a llevarse a cabo</w:t>
      </w:r>
    </w:p>
    <w:p w:rsidR="00C601A4" w:rsidRDefault="00C601A4" w:rsidP="00C601A4">
      <w:pPr>
        <w:pStyle w:val="Texto"/>
      </w:pPr>
      <w:r>
        <w:lastRenderedPageBreak/>
        <w:t xml:space="preserve">▪ Efectúa el </w:t>
      </w:r>
      <w:proofErr w:type="spellStart"/>
      <w:r>
        <w:t>análisisy</w:t>
      </w:r>
      <w:proofErr w:type="spellEnd"/>
      <w:r>
        <w:t xml:space="preserve"> el </w:t>
      </w:r>
      <w:proofErr w:type="spellStart"/>
      <w:r>
        <w:t>diseñode</w:t>
      </w:r>
      <w:proofErr w:type="spellEnd"/>
      <w:r>
        <w:t xml:space="preserve"> todo el sistema</w:t>
      </w:r>
    </w:p>
    <w:p w:rsidR="00C601A4" w:rsidRDefault="00C601A4" w:rsidP="00C601A4">
      <w:pPr>
        <w:pStyle w:val="Texto"/>
      </w:pPr>
      <w:r>
        <w:t xml:space="preserve">▪ Este perfil requiere mucha experiencia, </w:t>
      </w:r>
      <w:proofErr w:type="spellStart"/>
      <w:r>
        <w:t>ytambién</w:t>
      </w:r>
      <w:proofErr w:type="spellEnd"/>
      <w:r>
        <w:t xml:space="preserve"> suele involucrarse en reuniones con el cliente</w:t>
      </w:r>
    </w:p>
    <w:p w:rsidR="00C601A4" w:rsidRDefault="00C601A4" w:rsidP="00C601A4">
      <w:pPr>
        <w:pStyle w:val="Texto"/>
      </w:pPr>
      <w:r>
        <w:t>Programador:</w:t>
      </w:r>
    </w:p>
    <w:p w:rsidR="00C601A4" w:rsidRDefault="00C601A4" w:rsidP="00C601A4">
      <w:pPr>
        <w:pStyle w:val="Texto"/>
      </w:pPr>
      <w:r>
        <w:t>▪ Conoce en profundidad el lenguaje de programación</w:t>
      </w:r>
    </w:p>
    <w:p w:rsidR="00C601A4" w:rsidRDefault="00C601A4" w:rsidP="00C601A4">
      <w:pPr>
        <w:pStyle w:val="Texto"/>
      </w:pPr>
      <w:r>
        <w:t>▪ Se encarga de codificar las tareas encomendadas por el analista o el analista programador</w:t>
      </w:r>
    </w:p>
    <w:p w:rsidR="00C601A4" w:rsidRDefault="00C601A4" w:rsidP="00C601A4">
      <w:pPr>
        <w:pStyle w:val="Texto"/>
      </w:pPr>
      <w:r>
        <w:t xml:space="preserve">▪ </w:t>
      </w:r>
      <w:proofErr w:type="spellStart"/>
      <w:r>
        <w:t>Sumisiónes</w:t>
      </w:r>
      <w:proofErr w:type="spellEnd"/>
      <w:r>
        <w:t xml:space="preserve"> la de codificar </w:t>
      </w:r>
      <w:proofErr w:type="spellStart"/>
      <w:r>
        <w:t>yprobar</w:t>
      </w:r>
      <w:proofErr w:type="spellEnd"/>
      <w:r>
        <w:t xml:space="preserve"> los diferentes módulos de la aplicación</w:t>
      </w:r>
    </w:p>
    <w:p w:rsidR="00C601A4" w:rsidRDefault="00C601A4" w:rsidP="00C601A4">
      <w:pPr>
        <w:pStyle w:val="Texto"/>
      </w:pPr>
      <w:r>
        <w:t xml:space="preserve">5.4 </w:t>
      </w:r>
      <w:proofErr w:type="spellStart"/>
      <w:r>
        <w:t>Paradigmasde</w:t>
      </w:r>
      <w:proofErr w:type="spellEnd"/>
      <w:r>
        <w:t xml:space="preserve"> desarrollo clásicos</w:t>
      </w:r>
    </w:p>
    <w:p w:rsidR="00C601A4" w:rsidRDefault="00C601A4" w:rsidP="00C601A4">
      <w:pPr>
        <w:pStyle w:val="Texto"/>
      </w:pPr>
      <w:r>
        <w:t>Los paradigmas de desarrollo clásicos son inflexibles</w:t>
      </w:r>
    </w:p>
    <w:p w:rsidR="00C601A4" w:rsidRDefault="00C601A4" w:rsidP="00C601A4">
      <w:pPr>
        <w:pStyle w:val="Texto"/>
      </w:pPr>
      <w:r>
        <w:t>Cada etapa debe finalizar para pasar a la siguiente</w:t>
      </w:r>
    </w:p>
    <w:p w:rsidR="00C601A4" w:rsidRDefault="00C601A4" w:rsidP="00C601A4">
      <w:pPr>
        <w:pStyle w:val="Texto"/>
      </w:pPr>
      <w:r>
        <w:t>¿Qué pasa si detectamos un error grave de diseño durante la implementación?</w:t>
      </w:r>
    </w:p>
    <w:p w:rsidR="00C601A4" w:rsidRDefault="00C601A4" w:rsidP="00C601A4">
      <w:pPr>
        <w:pStyle w:val="Texto"/>
      </w:pPr>
      <w:r>
        <w:t>El paradigma más clásico es el modelo en cascada</w:t>
      </w:r>
    </w:p>
    <w:p w:rsidR="00C601A4" w:rsidRDefault="00C601A4" w:rsidP="00C601A4">
      <w:pPr>
        <w:pStyle w:val="Texto"/>
      </w:pPr>
      <w:bookmarkStart w:id="27" w:name="_GoBack"/>
      <w:bookmarkEnd w:id="27"/>
      <w:r>
        <w:t>En esta asignatura trabajaremos con metodologías ágiles (SCRUM)</w:t>
      </w:r>
    </w:p>
    <w:p w:rsidR="00C601A4" w:rsidRDefault="00C601A4" w:rsidP="00C601A4">
      <w:pPr>
        <w:pStyle w:val="Texto"/>
      </w:pPr>
      <w:r>
        <w:t>El modelo en cascada es muy inflexible</w:t>
      </w:r>
    </w:p>
    <w:p w:rsidR="00C601A4" w:rsidRDefault="00C601A4" w:rsidP="00C601A4">
      <w:pPr>
        <w:pStyle w:val="Texto"/>
      </w:pPr>
    </w:p>
    <w:p w:rsidR="00C601A4" w:rsidRDefault="00C601A4" w:rsidP="00C601A4">
      <w:pPr>
        <w:pStyle w:val="Texto"/>
      </w:pPr>
      <w:r>
        <w:t>Cualquier error detectado en una fase muy tardía implica sobrecoste y desperdicios</w:t>
      </w:r>
    </w:p>
    <w:p w:rsidR="00C601A4" w:rsidRDefault="00C601A4" w:rsidP="00C601A4">
      <w:pPr>
        <w:pStyle w:val="Texto"/>
      </w:pPr>
    </w:p>
    <w:p w:rsidR="00C601A4" w:rsidRDefault="00C601A4" w:rsidP="00C601A4">
      <w:pPr>
        <w:pStyle w:val="Texto"/>
      </w:pPr>
      <w:r>
        <w:t>5.5 Metodologías ágiles</w:t>
      </w:r>
    </w:p>
    <w:p w:rsidR="00C601A4" w:rsidRDefault="00C601A4" w:rsidP="00C601A4">
      <w:pPr>
        <w:pStyle w:val="Texto"/>
      </w:pPr>
      <w:r>
        <w:t>En esta asignatura usaremos metodologías ágiles</w:t>
      </w:r>
    </w:p>
    <w:p w:rsidR="00C601A4" w:rsidRDefault="00C601A4" w:rsidP="00C601A4">
      <w:pPr>
        <w:pStyle w:val="Texto"/>
      </w:pPr>
      <w:r>
        <w:t>Estas metodologías responden mejor ante un cambio de especificaciones o un error</w:t>
      </w:r>
    </w:p>
    <w:p w:rsidR="00C601A4" w:rsidRDefault="00C601A4" w:rsidP="00C601A4">
      <w:pPr>
        <w:pStyle w:val="Texto"/>
      </w:pPr>
      <w:r>
        <w:t>Las metodologías ágiles se basan en el manifiesto ágil, que valora:</w:t>
      </w:r>
    </w:p>
    <w:p w:rsidR="00C601A4" w:rsidRDefault="00C601A4" w:rsidP="00C601A4">
      <w:pPr>
        <w:pStyle w:val="Texto"/>
      </w:pPr>
      <w:r>
        <w:t>A los individuos y su interacción, por encima de los procesos y las herramientas Al software que funciona, por encima de la documentación exhaustiva</w:t>
      </w:r>
    </w:p>
    <w:p w:rsidR="00C601A4" w:rsidRDefault="00C601A4" w:rsidP="00C601A4">
      <w:pPr>
        <w:pStyle w:val="Texto"/>
      </w:pPr>
      <w:r>
        <w:t>A la colaboración con el cliente, por encima de la negociación contractual</w:t>
      </w:r>
    </w:p>
    <w:p w:rsidR="00C601A4" w:rsidRPr="00FE1F07" w:rsidRDefault="00C601A4" w:rsidP="00C601A4">
      <w:pPr>
        <w:pStyle w:val="Texto"/>
      </w:pPr>
      <w:r>
        <w:t>A la respuesta al cambio, por encima del seguimiento de un plan</w:t>
      </w:r>
    </w:p>
    <w:sectPr w:rsidR="00C601A4" w:rsidRPr="00FE1F07" w:rsidSect="002E7155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CBA" w:rsidRDefault="008A5CBA" w:rsidP="00906D29">
      <w:pPr>
        <w:spacing w:after="0" w:line="240" w:lineRule="auto"/>
      </w:pPr>
      <w:r>
        <w:separator/>
      </w:r>
    </w:p>
  </w:endnote>
  <w:endnote w:type="continuationSeparator" w:id="0">
    <w:p w:rsidR="008A5CBA" w:rsidRDefault="008A5CBA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CBA" w:rsidRDefault="008A5CBA" w:rsidP="00906D29">
      <w:pPr>
        <w:spacing w:after="0" w:line="240" w:lineRule="auto"/>
      </w:pPr>
      <w:r>
        <w:separator/>
      </w:r>
    </w:p>
  </w:footnote>
  <w:footnote w:type="continuationSeparator" w:id="0">
    <w:p w:rsidR="008A5CBA" w:rsidRDefault="008A5CBA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51B3"/>
    <w:multiLevelType w:val="hybridMultilevel"/>
    <w:tmpl w:val="75E420CE"/>
    <w:lvl w:ilvl="0" w:tplc="567A07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012F9"/>
    <w:multiLevelType w:val="hybridMultilevel"/>
    <w:tmpl w:val="B0BCD16E"/>
    <w:lvl w:ilvl="0" w:tplc="10E4720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C23E8"/>
    <w:multiLevelType w:val="hybridMultilevel"/>
    <w:tmpl w:val="B596DDA0"/>
    <w:lvl w:ilvl="0" w:tplc="712079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B0"/>
    <w:rsid w:val="000B5444"/>
    <w:rsid w:val="00113A9D"/>
    <w:rsid w:val="00160AEF"/>
    <w:rsid w:val="001708E5"/>
    <w:rsid w:val="001F2A67"/>
    <w:rsid w:val="001F5F1E"/>
    <w:rsid w:val="0023149F"/>
    <w:rsid w:val="00263AC1"/>
    <w:rsid w:val="002E7155"/>
    <w:rsid w:val="002F5C99"/>
    <w:rsid w:val="003211DF"/>
    <w:rsid w:val="003C57E0"/>
    <w:rsid w:val="0046675F"/>
    <w:rsid w:val="0050642A"/>
    <w:rsid w:val="00510F45"/>
    <w:rsid w:val="00557A66"/>
    <w:rsid w:val="006B1E16"/>
    <w:rsid w:val="006F3827"/>
    <w:rsid w:val="00716F80"/>
    <w:rsid w:val="00772697"/>
    <w:rsid w:val="007B7819"/>
    <w:rsid w:val="008A5CBA"/>
    <w:rsid w:val="00906D29"/>
    <w:rsid w:val="00977CDD"/>
    <w:rsid w:val="00A877C8"/>
    <w:rsid w:val="00AA5AA9"/>
    <w:rsid w:val="00AB6999"/>
    <w:rsid w:val="00C03BA2"/>
    <w:rsid w:val="00C601A4"/>
    <w:rsid w:val="00CA45C1"/>
    <w:rsid w:val="00CF318A"/>
    <w:rsid w:val="00D6001B"/>
    <w:rsid w:val="00DE6CFB"/>
    <w:rsid w:val="00E61EB0"/>
    <w:rsid w:val="00E7637D"/>
    <w:rsid w:val="00EA7F1D"/>
    <w:rsid w:val="00EB247A"/>
    <w:rsid w:val="00EC7F81"/>
    <w:rsid w:val="00ED6662"/>
    <w:rsid w:val="00F24305"/>
    <w:rsid w:val="00F25F00"/>
    <w:rsid w:val="00F52BCD"/>
    <w:rsid w:val="00FE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3BEF30"/>
  <w15:chartTrackingRefBased/>
  <w15:docId w15:val="{0C2C342F-2721-4B8D-8469-DB5CB07A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1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F5F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064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E61EB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E61E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F5F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0642A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3F54E-2706-4181-BB43-880BA28F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27</TotalTime>
  <Pages>16</Pages>
  <Words>2926</Words>
  <Characters>16099</Characters>
  <Application>Microsoft Office Word</Application>
  <DocSecurity>0</DocSecurity>
  <Lines>134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1DAW</dc:creator>
  <cp:keywords/>
  <dc:description/>
  <cp:lastModifiedBy>1DAW</cp:lastModifiedBy>
  <cp:revision>22</cp:revision>
  <dcterms:created xsi:type="dcterms:W3CDTF">2023-11-30T14:44:00Z</dcterms:created>
  <dcterms:modified xsi:type="dcterms:W3CDTF">2023-11-30T15:11:00Z</dcterms:modified>
</cp:coreProperties>
</file>