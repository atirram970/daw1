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DB4AE" w14:textId="77777777" w:rsidR="00906D29" w:rsidRDefault="00716F80" w:rsidP="00716F80">
      <w:r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FA156CC" wp14:editId="6E50E818">
                <wp:simplePos x="0" y="0"/>
                <wp:positionH relativeFrom="margin">
                  <wp:posOffset>2763672</wp:posOffset>
                </wp:positionH>
                <wp:positionV relativeFrom="paragraph">
                  <wp:posOffset>-6824</wp:posOffset>
                </wp:positionV>
                <wp:extent cx="3126105" cy="543560"/>
                <wp:effectExtent l="0" t="0" r="0" b="889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845415" w14:textId="77777777" w:rsidR="00716F80" w:rsidRPr="003211DF" w:rsidRDefault="00716F80" w:rsidP="00716F80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Adrián Tirado Ramos</w:t>
                            </w:r>
                          </w:p>
                          <w:p w14:paraId="309A6D71" w14:textId="77777777" w:rsidR="00716F80" w:rsidRDefault="00716F80" w:rsidP="00716F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A156CC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217.6pt;margin-top:-.55pt;width:246.15pt;height:42.8pt;z-index:-251650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" filled="f" stroked="f">
                <v:textbox>
                  <w:txbxContent>
                    <w:p w14:paraId="35845415" w14:textId="77777777" w:rsidR="00716F80" w:rsidRPr="003211DF" w:rsidRDefault="00716F80" w:rsidP="00716F80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Adrián Tirado Ramos</w:t>
                      </w:r>
                    </w:p>
                    <w:p w14:paraId="309A6D71" w14:textId="77777777" w:rsidR="00716F80" w:rsidRDefault="00716F80" w:rsidP="00716F80"/>
                  </w:txbxContent>
                </v:textbox>
                <w10:wrap anchorx="margin"/>
              </v:shape>
            </w:pict>
          </mc:Fallback>
        </mc:AlternateContent>
      </w:r>
      <w:r w:rsidR="00F52BCD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B8BD63B" wp14:editId="2D86327E">
                <wp:simplePos x="0" y="0"/>
                <wp:positionH relativeFrom="margin">
                  <wp:align>left</wp:align>
                </wp:positionH>
                <wp:positionV relativeFrom="paragraph">
                  <wp:posOffset>7135598</wp:posOffset>
                </wp:positionV>
                <wp:extent cx="3126105" cy="543560"/>
                <wp:effectExtent l="0" t="0" r="0" b="889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FC23C" w14:textId="77777777" w:rsidR="00F52BCD" w:rsidRPr="003211DF" w:rsidRDefault="001337E3" w:rsidP="00F52BCD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Entorno Desarrollo</w:t>
                            </w:r>
                          </w:p>
                          <w:p w14:paraId="322B7155" w14:textId="77777777" w:rsidR="00F52BCD" w:rsidRDefault="00F52BCD" w:rsidP="00F52B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BD63B" id="Cuadro de texto 3" o:spid="_x0000_s1027" type="#_x0000_t202" style="position:absolute;margin-left:0;margin-top:561.85pt;width:246.15pt;height:42.8pt;z-index:-2516520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" filled="f" stroked="f">
                <v:textbox>
                  <w:txbxContent>
                    <w:p w14:paraId="5BDFC23C" w14:textId="77777777" w:rsidR="00F52BCD" w:rsidRPr="003211DF" w:rsidRDefault="001337E3" w:rsidP="00F52BCD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Entorno Desarrollo</w:t>
                      </w:r>
                    </w:p>
                    <w:p w14:paraId="322B7155" w14:textId="77777777" w:rsidR="00F52BCD" w:rsidRDefault="00F52BCD" w:rsidP="00F52BCD"/>
                  </w:txbxContent>
                </v:textbox>
                <w10:wrap anchorx="margin"/>
              </v:shape>
            </w:pict>
          </mc:Fallback>
        </mc:AlternateContent>
      </w:r>
      <w:r w:rsidR="003211DF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EA674AA" wp14:editId="7BE22592">
                <wp:simplePos x="0" y="0"/>
                <wp:positionH relativeFrom="margin">
                  <wp:posOffset>2717851</wp:posOffset>
                </wp:positionH>
                <wp:positionV relativeFrom="paragraph">
                  <wp:posOffset>586105</wp:posOffset>
                </wp:positionV>
                <wp:extent cx="3126105" cy="543560"/>
                <wp:effectExtent l="0" t="0" r="0" b="889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12F49C" w14:textId="77777777" w:rsidR="003211DF" w:rsidRPr="003211DF" w:rsidRDefault="003211DF" w:rsidP="003211DF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3211DF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1º De DAW</w:t>
                            </w:r>
                          </w:p>
                          <w:p w14:paraId="093EB18F" w14:textId="77777777" w:rsidR="003211DF" w:rsidRDefault="003211DF" w:rsidP="003211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674AA" id="Cuadro de texto 2" o:spid="_x0000_s1028" type="#_x0000_t202" style="position:absolute;margin-left:214pt;margin-top:46.15pt;width:246.15pt;height:42.8pt;z-index:-251654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" filled="f" stroked="f">
                <v:textbox>
                  <w:txbxContent>
                    <w:p w14:paraId="0312F49C" w14:textId="77777777" w:rsidR="003211DF" w:rsidRPr="003211DF" w:rsidRDefault="003211DF" w:rsidP="003211DF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 w:rsidRPr="003211DF"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1º De DAW</w:t>
                      </w:r>
                    </w:p>
                    <w:p w14:paraId="093EB18F" w14:textId="77777777" w:rsidR="003211DF" w:rsidRDefault="003211DF" w:rsidP="003211DF"/>
                  </w:txbxContent>
                </v:textbox>
                <w10:wrap anchorx="margin"/>
              </v:shape>
            </w:pict>
          </mc:Fallback>
        </mc:AlternateContent>
      </w:r>
      <w:sdt>
        <w:sdtPr>
          <w:id w:val="-39901394"/>
          <w:docPartObj>
            <w:docPartGallery w:val="Cover Pages"/>
            <w:docPartUnique/>
          </w:docPartObj>
        </w:sdtPr>
        <w:sdtContent>
          <w:r w:rsidR="00906D29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2D698D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02CE154" w14:textId="77777777" w:rsidR="003211DF" w:rsidRDefault="003211DF" w:rsidP="003211DF">
                                    <w:pPr>
                                      <w:pStyle w:val="Sinespaciado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  <w:p w14:paraId="74CD0EC8" w14:textId="77777777" w:rsidR="003211DF" w:rsidRPr="003211DF" w:rsidRDefault="003211DF" w:rsidP="003211DF">
                                    <w:pPr>
                                      <w:pStyle w:val="Sinespaciado"/>
                                      <w:ind w:left="4248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4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3159515" w14:textId="77777777" w:rsidR="00906D29" w:rsidRDefault="001337E3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1337E3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44"/>
                                          <w:szCs w:val="64"/>
                                        </w:rPr>
                                        <w:t>Instalar un IDE de software propietario y otro de software libre</w:t>
                                      </w:r>
                                    </w:p>
                                  </w:sdtContent>
                                </w:sdt>
                                <w:p w14:paraId="4E052377" w14:textId="77777777" w:rsidR="00906D29" w:rsidRDefault="00906D29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2D698DE" id="Grupo 48" o:spid="_x0000_s1029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">
                    <v:group id="Grupo 49" o:spid="_x0000_s1030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31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202CE154" w14:textId="77777777" w:rsidR="003211DF" w:rsidRDefault="003211DF" w:rsidP="003211DF">
                              <w:pPr>
                                <w:pStyle w:val="Sinespaciado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  <w:p w14:paraId="74CD0EC8" w14:textId="77777777" w:rsidR="003211DF" w:rsidRPr="003211DF" w:rsidRDefault="003211DF" w:rsidP="003211DF">
                              <w:pPr>
                                <w:pStyle w:val="Sinespaciado"/>
                                <w:ind w:left="4248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32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3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4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5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6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7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 id="Cuadro de texto 61" o:spid="_x0000_s1038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4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3159515" w14:textId="77777777" w:rsidR="00906D29" w:rsidRDefault="001337E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 w:rsidRPr="001337E3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4"/>
                                    <w:szCs w:val="64"/>
                                  </w:rPr>
                                  <w:t>Instalar un IDE de software propietario y otro de software libre</w:t>
                                </w:r>
                              </w:p>
                            </w:sdtContent>
                          </w:sdt>
                          <w:p w14:paraId="4E052377" w14:textId="77777777" w:rsidR="00906D29" w:rsidRDefault="00906D29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906D29">
            <w:br w:type="page"/>
          </w:r>
        </w:sdtContent>
      </w:sdt>
    </w:p>
    <w:p w14:paraId="2B79437D" w14:textId="77777777" w:rsidR="00906D29" w:rsidRDefault="00906D29"/>
    <w:p w14:paraId="661EE8CD" w14:textId="77777777" w:rsidR="00906D29" w:rsidRDefault="00906D29">
      <w:pPr>
        <w:sectPr w:rsidR="00906D29" w:rsidSect="00906D2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4AD5EADF" w14:textId="77777777" w:rsidR="00EA7F1D" w:rsidRDefault="00EA7F1D" w:rsidP="00EA7F1D">
      <w:pPr>
        <w:pStyle w:val="TDC3"/>
        <w:tabs>
          <w:tab w:val="left" w:pos="1946"/>
        </w:tabs>
        <w:ind w:left="0"/>
        <w:rPr>
          <w:rFonts w:cstheme="minorBidi"/>
          <w:i w:val="0"/>
          <w:iCs w:val="0"/>
          <w:sz w:val="22"/>
          <w:szCs w:val="22"/>
          <w:lang w:eastAsia="es-ES"/>
        </w:rPr>
      </w:pPr>
    </w:p>
    <w:p w14:paraId="0BA04428" w14:textId="77777777" w:rsidR="00EA7F1D" w:rsidRPr="00EA7F1D" w:rsidRDefault="00EA7F1D" w:rsidP="00EA7F1D">
      <w:pPr>
        <w:pStyle w:val="Ttulo"/>
        <w:rPr>
          <w:lang w:eastAsia="es-ES"/>
        </w:rPr>
      </w:pPr>
      <w:r>
        <w:rPr>
          <w:lang w:eastAsia="es-ES"/>
        </w:rPr>
        <w:t>ÍNDICE</w:t>
      </w:r>
    </w:p>
    <w:p w14:paraId="3917BF66" w14:textId="52E7002E" w:rsidR="00BA3549" w:rsidRDefault="00EA7F1D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es-ES"/>
          <w14:ligatures w14:val="standardContextual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"1-3" \h \z \u </w:instrText>
      </w:r>
      <w:r>
        <w:rPr>
          <w:lang w:eastAsia="es-ES"/>
        </w:rPr>
        <w:fldChar w:fldCharType="separate"/>
      </w:r>
      <w:hyperlink w:anchor="_Toc153835954" w:history="1">
        <w:r w:rsidR="00BA3549" w:rsidRPr="007327F3">
          <w:rPr>
            <w:rStyle w:val="Hipervnculo"/>
            <w:noProof/>
            <w:lang w:eastAsia="es-ES"/>
          </w:rPr>
          <w:t>Instalar IDE Propietario</w:t>
        </w:r>
        <w:r w:rsidR="00BA3549">
          <w:rPr>
            <w:noProof/>
            <w:webHidden/>
          </w:rPr>
          <w:tab/>
        </w:r>
        <w:r w:rsidR="00BA3549">
          <w:rPr>
            <w:noProof/>
            <w:webHidden/>
          </w:rPr>
          <w:fldChar w:fldCharType="begin"/>
        </w:r>
        <w:r w:rsidR="00BA3549">
          <w:rPr>
            <w:noProof/>
            <w:webHidden/>
          </w:rPr>
          <w:instrText xml:space="preserve"> PAGEREF _Toc153835954 \h </w:instrText>
        </w:r>
        <w:r w:rsidR="00BA3549">
          <w:rPr>
            <w:noProof/>
            <w:webHidden/>
          </w:rPr>
        </w:r>
        <w:r w:rsidR="00BA3549">
          <w:rPr>
            <w:noProof/>
            <w:webHidden/>
          </w:rPr>
          <w:fldChar w:fldCharType="separate"/>
        </w:r>
        <w:r w:rsidR="001C546F">
          <w:rPr>
            <w:noProof/>
            <w:webHidden/>
          </w:rPr>
          <w:t>2</w:t>
        </w:r>
        <w:r w:rsidR="00BA3549">
          <w:rPr>
            <w:noProof/>
            <w:webHidden/>
          </w:rPr>
          <w:fldChar w:fldCharType="end"/>
        </w:r>
      </w:hyperlink>
    </w:p>
    <w:p w14:paraId="5F168751" w14:textId="5FFA063D" w:rsidR="00BA3549" w:rsidRDefault="00BA3549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53835955" w:history="1">
        <w:r w:rsidRPr="007327F3">
          <w:rPr>
            <w:rStyle w:val="Hipervnculo"/>
            <w:noProof/>
            <w:lang w:eastAsia="es-ES"/>
          </w:rPr>
          <w:t>Instalar IDE Software Libre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_Toc153835955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546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9BA68E" w14:textId="7E521167" w:rsidR="00EA7F1D" w:rsidRPr="00EA7F1D" w:rsidRDefault="00EA7F1D" w:rsidP="00EA7F1D">
      <w:pPr>
        <w:rPr>
          <w:lang w:eastAsia="es-ES"/>
        </w:rPr>
      </w:pPr>
      <w:r>
        <w:rPr>
          <w:lang w:eastAsia="es-ES"/>
        </w:rPr>
        <w:fldChar w:fldCharType="end"/>
      </w:r>
    </w:p>
    <w:p w14:paraId="64519363" w14:textId="77777777" w:rsidR="00EA7F1D" w:rsidRDefault="00EA7F1D" w:rsidP="003E3BA9">
      <w:pPr>
        <w:pStyle w:val="Ttulo1"/>
        <w:rPr>
          <w:lang w:eastAsia="es-ES"/>
        </w:rPr>
      </w:pPr>
      <w:r w:rsidRPr="00EA7F1D">
        <w:rPr>
          <w:lang w:eastAsia="es-ES"/>
        </w:rPr>
        <w:br w:type="page"/>
      </w:r>
      <w:bookmarkStart w:id="0" w:name="_Toc153835954"/>
      <w:r w:rsidR="003E3BA9">
        <w:rPr>
          <w:lang w:eastAsia="es-ES"/>
        </w:rPr>
        <w:lastRenderedPageBreak/>
        <w:t>Instalar IDE Propietario</w:t>
      </w:r>
      <w:bookmarkEnd w:id="0"/>
    </w:p>
    <w:p w14:paraId="28903C45" w14:textId="77777777" w:rsidR="003E3BA9" w:rsidRDefault="003E3BA9" w:rsidP="003E3BA9">
      <w:pPr>
        <w:pStyle w:val="Texto"/>
        <w:rPr>
          <w:lang w:eastAsia="es-ES"/>
        </w:rPr>
      </w:pPr>
      <w:r>
        <w:rPr>
          <w:lang w:eastAsia="es-ES"/>
        </w:rPr>
        <w:t xml:space="preserve">Primero descargamos el instalador desde la página web oficial </w:t>
      </w:r>
      <w:hyperlink r:id="rId13" w:history="1">
        <w:r w:rsidRPr="003E3BA9">
          <w:rPr>
            <w:rStyle w:val="Hipervnculo"/>
            <w:lang w:eastAsia="es-ES"/>
          </w:rPr>
          <w:t>enlace</w:t>
        </w:r>
      </w:hyperlink>
    </w:p>
    <w:p w14:paraId="4064EDD8" w14:textId="77777777" w:rsidR="003E3BA9" w:rsidRDefault="003E3BA9" w:rsidP="003E3BA9">
      <w:pPr>
        <w:pStyle w:val="Texto"/>
        <w:rPr>
          <w:lang w:eastAsia="es-ES"/>
        </w:rPr>
      </w:pPr>
      <w:r>
        <w:rPr>
          <w:lang w:eastAsia="es-ES"/>
        </w:rPr>
        <w:t>Yo voy a probar con la versión de java</w:t>
      </w:r>
    </w:p>
    <w:p w14:paraId="7B055BF2" w14:textId="77777777" w:rsidR="003E3BA9" w:rsidRPr="003E3BA9" w:rsidRDefault="003E3BA9" w:rsidP="003E3BA9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7DB340E8" wp14:editId="4F47BA1B">
            <wp:extent cx="5400040" cy="27285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4302" w14:textId="77777777" w:rsidR="00122EAC" w:rsidRDefault="00122EAC" w:rsidP="00122EAC">
      <w:pPr>
        <w:pStyle w:val="Texto"/>
        <w:rPr>
          <w:lang w:eastAsia="es-ES"/>
        </w:rPr>
      </w:pPr>
      <w:r>
        <w:rPr>
          <w:lang w:eastAsia="es-ES"/>
        </w:rPr>
        <w:t>Primero me pide mi correo para poder acceder a la versión de prueba</w:t>
      </w:r>
      <w:r w:rsidR="002852ED">
        <w:rPr>
          <w:lang w:eastAsia="es-ES"/>
        </w:rPr>
        <w:t>, pero voy a usar yopmail por si necesitara</w:t>
      </w:r>
    </w:p>
    <w:p w14:paraId="3A087360" w14:textId="77777777" w:rsidR="002852ED" w:rsidRDefault="00122EAC" w:rsidP="00122EAC">
      <w:pPr>
        <w:pStyle w:val="Texto"/>
        <w:rPr>
          <w:lang w:eastAsia="es-ES"/>
        </w:rPr>
      </w:pPr>
      <w:r>
        <w:rPr>
          <w:lang w:eastAsia="es-ES"/>
        </w:rPr>
        <w:lastRenderedPageBreak/>
        <w:t xml:space="preserve"> </w:t>
      </w:r>
      <w:r w:rsidR="002852ED">
        <w:rPr>
          <w:noProof/>
        </w:rPr>
        <w:drawing>
          <wp:inline distT="0" distB="0" distL="0" distR="0" wp14:anchorId="60CDF054" wp14:editId="2A0C819A">
            <wp:extent cx="5400040" cy="48406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2ED">
        <w:rPr>
          <w:lang w:eastAsia="es-ES"/>
        </w:rPr>
        <w:t xml:space="preserve"> </w:t>
      </w:r>
    </w:p>
    <w:p w14:paraId="713F06EF" w14:textId="77777777" w:rsidR="00B8168E" w:rsidRDefault="002852ED" w:rsidP="00122EAC">
      <w:pPr>
        <w:pStyle w:val="Texto"/>
        <w:rPr>
          <w:lang w:eastAsia="es-ES"/>
        </w:rPr>
      </w:pPr>
      <w:r>
        <w:rPr>
          <w:lang w:eastAsia="es-ES"/>
        </w:rPr>
        <w:t>Luego de darle a nuestra cuenta</w:t>
      </w:r>
      <w:r w:rsidR="00B8168E">
        <w:rPr>
          <w:lang w:eastAsia="es-ES"/>
        </w:rPr>
        <w:t xml:space="preserve"> nos mandará un correo electrónico</w:t>
      </w:r>
    </w:p>
    <w:p w14:paraId="19F9EF98" w14:textId="77777777" w:rsidR="00B8168E" w:rsidRDefault="00B8168E" w:rsidP="00122EAC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5789B496" wp14:editId="66B197DB">
            <wp:extent cx="5400040" cy="32353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s-ES"/>
        </w:rPr>
        <w:t xml:space="preserve"> </w:t>
      </w:r>
    </w:p>
    <w:p w14:paraId="24695BEF" w14:textId="77777777" w:rsidR="003E3BA9" w:rsidRDefault="003E3BA9" w:rsidP="00122EAC">
      <w:pPr>
        <w:pStyle w:val="Texto"/>
        <w:rPr>
          <w:lang w:eastAsia="es-ES"/>
        </w:rPr>
      </w:pPr>
      <w:r>
        <w:rPr>
          <w:lang w:eastAsia="es-ES"/>
        </w:rPr>
        <w:br w:type="page"/>
      </w:r>
      <w:r w:rsidR="00B8168E">
        <w:rPr>
          <w:noProof/>
        </w:rPr>
        <w:lastRenderedPageBreak/>
        <w:drawing>
          <wp:inline distT="0" distB="0" distL="0" distR="0" wp14:anchorId="58E1B1D0" wp14:editId="2719CD2A">
            <wp:extent cx="5400040" cy="24714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9EC3" w14:textId="77777777" w:rsidR="00B8168E" w:rsidRDefault="00B816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Ahora nos dirigimos a la parte superior derecha y buscamos una lupa</w:t>
      </w:r>
    </w:p>
    <w:p w14:paraId="74EF8EDB" w14:textId="77777777" w:rsidR="00B8168E" w:rsidRDefault="00B816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6F51CD" wp14:editId="46059A58">
            <wp:extent cx="5400040" cy="1987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56AE" w14:textId="77777777" w:rsidR="00B8168E" w:rsidRPr="00B8168E" w:rsidRDefault="00B816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el uso de la lupa vamos a buscar el software que vamos a descargar</w:t>
      </w:r>
    </w:p>
    <w:p w14:paraId="63321312" w14:textId="77777777" w:rsidR="00B8168E" w:rsidRDefault="00B8168E">
      <w:pPr>
        <w:rPr>
          <w:lang w:eastAsia="es-ES"/>
        </w:rPr>
      </w:pPr>
      <w:r>
        <w:rPr>
          <w:noProof/>
        </w:rPr>
        <w:drawing>
          <wp:inline distT="0" distB="0" distL="0" distR="0" wp14:anchorId="7AA20C1F" wp14:editId="52049E4C">
            <wp:extent cx="5400040" cy="12109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s-ES"/>
        </w:rPr>
        <w:t xml:space="preserve"> </w:t>
      </w:r>
    </w:p>
    <w:p w14:paraId="13128CC8" w14:textId="77777777" w:rsidR="00B8168E" w:rsidRDefault="00B8168E">
      <w:pPr>
        <w:rPr>
          <w:lang w:eastAsia="es-ES"/>
        </w:rPr>
      </w:pPr>
      <w:r>
        <w:rPr>
          <w:lang w:eastAsia="es-ES"/>
        </w:rPr>
        <w:t xml:space="preserve">Cuando entremos, nos dirigimos a la pestaña de </w:t>
      </w:r>
      <w:proofErr w:type="spellStart"/>
      <w:r>
        <w:rPr>
          <w:lang w:eastAsia="es-ES"/>
        </w:rPr>
        <w:t>JDeveloper</w:t>
      </w:r>
      <w:proofErr w:type="spellEnd"/>
      <w:r>
        <w:rPr>
          <w:lang w:eastAsia="es-ES"/>
        </w:rPr>
        <w:t xml:space="preserve"> y a descargar</w:t>
      </w:r>
    </w:p>
    <w:p w14:paraId="49AF9612" w14:textId="77777777" w:rsidR="00B8168E" w:rsidRDefault="00B8168E">
      <w:pPr>
        <w:rPr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B7FB9F">
                <wp:simplePos x="0" y="0"/>
                <wp:positionH relativeFrom="column">
                  <wp:posOffset>4185201</wp:posOffset>
                </wp:positionH>
                <wp:positionV relativeFrom="paragraph">
                  <wp:posOffset>132443</wp:posOffset>
                </wp:positionV>
                <wp:extent cx="1050053" cy="231112"/>
                <wp:effectExtent l="0" t="0" r="17145" b="1714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053" cy="2311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C665A0" id="Rectángulo 11" o:spid="_x0000_s1026" style="position:absolute;margin-left:329.55pt;margin-top:10.45pt;width:82.7pt;height:1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E3CCE10" wp14:editId="518468B1">
            <wp:extent cx="5400040" cy="19888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s-ES"/>
        </w:rPr>
        <w:t xml:space="preserve"> </w:t>
      </w:r>
    </w:p>
    <w:p w14:paraId="701CF9F7" w14:textId="77777777" w:rsidR="00B8168E" w:rsidRDefault="00B8168E" w:rsidP="00B8168E">
      <w:pPr>
        <w:pStyle w:val="Texto"/>
        <w:rPr>
          <w:lang w:eastAsia="es-ES"/>
        </w:rPr>
      </w:pPr>
      <w:r>
        <w:rPr>
          <w:lang w:eastAsia="es-ES"/>
        </w:rPr>
        <w:t>Desde este enlace nos mandará a la página inicial, en la cual, ahora podremos acceder al portal de descargas de Jdeveloper</w:t>
      </w:r>
    </w:p>
    <w:p w14:paraId="22AE793C" w14:textId="77777777" w:rsidR="00B8168E" w:rsidRDefault="00B8168E">
      <w:pPr>
        <w:rPr>
          <w:lang w:eastAsia="es-ES"/>
        </w:rPr>
      </w:pPr>
      <w:r>
        <w:rPr>
          <w:lang w:eastAsia="es-ES"/>
        </w:rPr>
        <w:br w:type="page"/>
      </w:r>
    </w:p>
    <w:p w14:paraId="1A6DBA0E" w14:textId="77777777" w:rsidR="00B8168E" w:rsidRDefault="00962484" w:rsidP="00B8168E">
      <w:pPr>
        <w:pStyle w:val="Texto"/>
        <w:rPr>
          <w:lang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BA2AB5" wp14:editId="6E508C0C">
                <wp:simplePos x="0" y="0"/>
                <wp:positionH relativeFrom="column">
                  <wp:posOffset>311498</wp:posOffset>
                </wp:positionH>
                <wp:positionV relativeFrom="paragraph">
                  <wp:posOffset>1838849</wp:posOffset>
                </wp:positionV>
                <wp:extent cx="1050053" cy="231112"/>
                <wp:effectExtent l="0" t="0" r="17145" b="1714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053" cy="2311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A718F6" id="Rectángulo 13" o:spid="_x0000_s1026" style="position:absolute;margin-left:24.55pt;margin-top:144.8pt;width:82.7pt;height:18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" filled="f" strokecolor="red">
                <v:stroke joinstyle="round"/>
              </v:rect>
            </w:pict>
          </mc:Fallback>
        </mc:AlternateContent>
      </w:r>
      <w:r w:rsidR="00B8168E">
        <w:rPr>
          <w:noProof/>
        </w:rPr>
        <w:drawing>
          <wp:inline distT="0" distB="0" distL="0" distR="0" wp14:anchorId="5A0534FF" wp14:editId="55BFA86D">
            <wp:extent cx="5400040" cy="20548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7AF5" w14:textId="77777777" w:rsidR="00962484" w:rsidRDefault="00B8168E" w:rsidP="00B8168E">
      <w:pPr>
        <w:pStyle w:val="Texto"/>
        <w:rPr>
          <w:lang w:eastAsia="es-ES"/>
        </w:rPr>
      </w:pPr>
      <w:r>
        <w:rPr>
          <w:lang w:eastAsia="es-ES"/>
        </w:rPr>
        <w:t>Y le volveremos a dar click</w:t>
      </w:r>
      <w:r w:rsidR="00962484">
        <w:rPr>
          <w:lang w:eastAsia="es-ES"/>
        </w:rPr>
        <w:t xml:space="preserve"> en descargar</w:t>
      </w:r>
      <w:r>
        <w:rPr>
          <w:lang w:eastAsia="es-ES"/>
        </w:rPr>
        <w:t xml:space="preserve"> </w:t>
      </w:r>
    </w:p>
    <w:p w14:paraId="2E84FAF9" w14:textId="77777777" w:rsidR="00962484" w:rsidRDefault="00962484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14CF1346" wp14:editId="32CA9FAD">
            <wp:extent cx="5400040" cy="18789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E093" w14:textId="77777777" w:rsidR="00962484" w:rsidRDefault="00962484" w:rsidP="00B8168E">
      <w:pPr>
        <w:pStyle w:val="Texto"/>
        <w:rPr>
          <w:lang w:eastAsia="es-ES"/>
        </w:rPr>
      </w:pPr>
      <w:r>
        <w:rPr>
          <w:lang w:eastAsia="es-ES"/>
        </w:rPr>
        <w:t>Y se nos descargará el archivo ejecutable</w:t>
      </w:r>
    </w:p>
    <w:p w14:paraId="23603122" w14:textId="77777777" w:rsidR="00962484" w:rsidRDefault="00962484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672328D6" wp14:editId="2A0B04EA">
            <wp:extent cx="3504762" cy="1152381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B500" w14:textId="77777777" w:rsidR="00962484" w:rsidRDefault="00962484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lang w:eastAsia="es-ES"/>
        </w:rPr>
        <w:br w:type="page"/>
      </w:r>
    </w:p>
    <w:p w14:paraId="72B19E0F" w14:textId="77777777" w:rsidR="00962484" w:rsidRDefault="00962484" w:rsidP="00B8168E">
      <w:pPr>
        <w:pStyle w:val="Texto"/>
        <w:rPr>
          <w:lang w:eastAsia="es-ES"/>
        </w:rPr>
      </w:pPr>
      <w:r>
        <w:rPr>
          <w:lang w:eastAsia="es-ES"/>
        </w:rPr>
        <w:lastRenderedPageBreak/>
        <w:t>Al abrirlo, se nos abrirá esto</w:t>
      </w:r>
    </w:p>
    <w:p w14:paraId="23099638" w14:textId="77777777" w:rsidR="00962484" w:rsidRDefault="00962484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4AE293BA" wp14:editId="5294A4EA">
            <wp:extent cx="5400040" cy="37953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A40E" w14:textId="77777777" w:rsidR="00962484" w:rsidRDefault="00962484" w:rsidP="00B8168E">
      <w:pPr>
        <w:pStyle w:val="Texto"/>
        <w:rPr>
          <w:lang w:eastAsia="es-ES"/>
        </w:rPr>
      </w:pPr>
      <w:r>
        <w:rPr>
          <w:lang w:eastAsia="es-ES"/>
        </w:rPr>
        <w:t>Y al darle a siguiente</w:t>
      </w:r>
    </w:p>
    <w:p w14:paraId="15A69264" w14:textId="77777777" w:rsidR="00962484" w:rsidRDefault="00962484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714A1551" wp14:editId="404C6EB6">
            <wp:extent cx="5400040" cy="384683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CFFC" w14:textId="77777777" w:rsidR="00962484" w:rsidRDefault="00962484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lang w:eastAsia="es-ES"/>
        </w:rPr>
        <w:br w:type="page"/>
      </w:r>
    </w:p>
    <w:p w14:paraId="7B19BF39" w14:textId="77777777" w:rsidR="001943E1" w:rsidRDefault="00962484" w:rsidP="00B8168E">
      <w:pPr>
        <w:pStyle w:val="Texto"/>
        <w:rPr>
          <w:lang w:eastAsia="es-ES"/>
        </w:rPr>
      </w:pPr>
      <w:r>
        <w:rPr>
          <w:lang w:eastAsia="es-ES"/>
        </w:rPr>
        <w:lastRenderedPageBreak/>
        <w:t>Ahora lo desc</w:t>
      </w:r>
      <w:r w:rsidR="001943E1">
        <w:rPr>
          <w:lang w:eastAsia="es-ES"/>
        </w:rPr>
        <w:t>omprimimos</w:t>
      </w:r>
    </w:p>
    <w:p w14:paraId="25C9F541" w14:textId="77777777" w:rsidR="001943E1" w:rsidRDefault="001943E1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4220C0F5" wp14:editId="20D81D70">
            <wp:extent cx="5400040" cy="23666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88B7" w14:textId="77777777" w:rsidR="001943E1" w:rsidRDefault="001943E1" w:rsidP="00B8168E">
      <w:pPr>
        <w:pStyle w:val="Texto"/>
        <w:rPr>
          <w:lang w:eastAsia="es-ES"/>
        </w:rPr>
      </w:pPr>
      <w:r>
        <w:rPr>
          <w:lang w:eastAsia="es-ES"/>
        </w:rPr>
        <w:t>Y al abrirlo nos saldrán los archivos que contiene</w:t>
      </w:r>
    </w:p>
    <w:p w14:paraId="5AD3C6F8" w14:textId="77777777" w:rsidR="001943E1" w:rsidRDefault="001943E1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7D974CA5" wp14:editId="32CF0D1A">
            <wp:extent cx="5400040" cy="2901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06EB" w14:textId="77777777" w:rsidR="001943E1" w:rsidRDefault="001943E1" w:rsidP="00B8168E">
      <w:pPr>
        <w:pStyle w:val="Texto"/>
        <w:rPr>
          <w:lang w:eastAsia="es-ES"/>
        </w:rPr>
      </w:pPr>
      <w:r>
        <w:rPr>
          <w:lang w:eastAsia="es-ES"/>
        </w:rPr>
        <w:t xml:space="preserve">Y nos pedirá la ruta de java </w:t>
      </w:r>
      <w:proofErr w:type="spellStart"/>
      <w:r>
        <w:rPr>
          <w:lang w:eastAsia="es-ES"/>
        </w:rPr>
        <w:t>development</w:t>
      </w:r>
      <w:proofErr w:type="spellEnd"/>
      <w:r>
        <w:rPr>
          <w:lang w:eastAsia="es-ES"/>
        </w:rPr>
        <w:t xml:space="preserve"> kit</w:t>
      </w:r>
    </w:p>
    <w:p w14:paraId="4F670B49" w14:textId="77777777" w:rsidR="001943E1" w:rsidRDefault="001943E1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30644762" wp14:editId="4258269E">
            <wp:extent cx="4238095" cy="115238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C5EA" w14:textId="77777777" w:rsidR="001943E1" w:rsidRDefault="001943E1" w:rsidP="001943E1">
      <w:pPr>
        <w:pStyle w:val="Texto"/>
        <w:rPr>
          <w:lang w:eastAsia="es-ES"/>
        </w:rPr>
      </w:pPr>
      <w:r>
        <w:rPr>
          <w:lang w:eastAsia="es-ES"/>
        </w:rPr>
        <w:t xml:space="preserve">Y </w:t>
      </w:r>
      <w:proofErr w:type="spellStart"/>
      <w:r>
        <w:rPr>
          <w:lang w:eastAsia="es-ES"/>
        </w:rPr>
        <w:t>ami</w:t>
      </w:r>
      <w:proofErr w:type="spellEnd"/>
      <w:r>
        <w:rPr>
          <w:lang w:eastAsia="es-ES"/>
        </w:rPr>
        <w:t xml:space="preserve"> me saltó una advertencia por no poseer una versión equivalente o inferior a la 1.9</w:t>
      </w:r>
    </w:p>
    <w:p w14:paraId="1A3D660C" w14:textId="77777777" w:rsidR="001943E1" w:rsidRDefault="001943E1" w:rsidP="001943E1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121354BE" wp14:editId="0DB06737">
            <wp:extent cx="2608739" cy="944545"/>
            <wp:effectExtent l="0" t="0" r="127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8566" cy="99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s-ES"/>
        </w:rPr>
        <w:br w:type="page"/>
      </w:r>
    </w:p>
    <w:p w14:paraId="40808B23" w14:textId="77777777" w:rsidR="001943E1" w:rsidRDefault="001943E1" w:rsidP="00B8168E">
      <w:pPr>
        <w:pStyle w:val="Texto"/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0AA6C435" wp14:editId="352AB600">
            <wp:extent cx="5400040" cy="2757170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A112" w14:textId="77777777" w:rsidR="001943E1" w:rsidRDefault="001943E1" w:rsidP="00B8168E">
      <w:pPr>
        <w:pStyle w:val="Texto"/>
        <w:rPr>
          <w:lang w:eastAsia="es-ES"/>
        </w:rPr>
      </w:pPr>
      <w:r>
        <w:rPr>
          <w:lang w:eastAsia="es-ES"/>
        </w:rPr>
        <w:t>Al darle a que sí se nos abrirá el programa</w:t>
      </w:r>
    </w:p>
    <w:p w14:paraId="623E03D5" w14:textId="77777777" w:rsidR="00BD2AC5" w:rsidRDefault="001943E1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3AC1EE29" wp14:editId="46FC1851">
            <wp:extent cx="5400040" cy="25920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E97C" w14:textId="77777777" w:rsidR="00BD2AC5" w:rsidRDefault="00BD2AC5" w:rsidP="00B8168E">
      <w:pPr>
        <w:pStyle w:val="Texto"/>
        <w:rPr>
          <w:lang w:eastAsia="es-ES"/>
        </w:rPr>
      </w:pPr>
      <w:r>
        <w:rPr>
          <w:lang w:eastAsia="es-ES"/>
        </w:rPr>
        <w:t>Luego nos saldrá una ventana con las preferencias y le damos a no</w:t>
      </w:r>
    </w:p>
    <w:p w14:paraId="497AEB20" w14:textId="77777777" w:rsidR="00BD2AC5" w:rsidRDefault="00BD2AC5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3CDA6A9E" wp14:editId="5EBF2106">
            <wp:extent cx="3501850" cy="2689485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878" cy="270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037F" w14:textId="77777777" w:rsidR="002C7D9A" w:rsidRDefault="002C7D9A" w:rsidP="00B8168E">
      <w:pPr>
        <w:pStyle w:val="Texto"/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2239136E" wp14:editId="1FEC81C4">
            <wp:extent cx="5400040" cy="293306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CAF8" w14:textId="77777777" w:rsidR="002C7D9A" w:rsidRDefault="002C7D9A" w:rsidP="00B8168E">
      <w:pPr>
        <w:pStyle w:val="Texto"/>
        <w:rPr>
          <w:lang w:eastAsia="es-ES"/>
        </w:rPr>
      </w:pPr>
      <w:r>
        <w:rPr>
          <w:lang w:eastAsia="es-ES"/>
        </w:rPr>
        <w:t>Al darle a aceptar nos saltará esto</w:t>
      </w:r>
    </w:p>
    <w:p w14:paraId="75346FE5" w14:textId="77777777" w:rsidR="002C7D9A" w:rsidRDefault="002C7D9A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02AB293F" wp14:editId="585B28BA">
            <wp:extent cx="3276190" cy="1657143"/>
            <wp:effectExtent l="0" t="0" r="635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4632" w14:textId="6282646B" w:rsidR="00AD754F" w:rsidRDefault="00AD754F" w:rsidP="00B8168E">
      <w:pPr>
        <w:pStyle w:val="Texto"/>
        <w:rPr>
          <w:lang w:eastAsia="es-ES"/>
        </w:rPr>
      </w:pPr>
      <w:r>
        <w:rPr>
          <w:lang w:eastAsia="es-ES"/>
        </w:rPr>
        <w:t>Yo no le daré a ninguno, ya que yo ya tengo un entorno de desarrollo</w:t>
      </w:r>
    </w:p>
    <w:p w14:paraId="77B5A24B" w14:textId="77777777" w:rsidR="008550C0" w:rsidRDefault="002C7D9A" w:rsidP="00B8168E">
      <w:pPr>
        <w:pStyle w:val="Texto"/>
        <w:rPr>
          <w:lang w:eastAsia="es-ES"/>
        </w:rPr>
      </w:pPr>
      <w:r>
        <w:rPr>
          <w:lang w:eastAsia="es-ES"/>
        </w:rPr>
        <w:t>Y ya podremos crear aplicaciones con este IDE, para ello, le damos a new</w:t>
      </w:r>
      <w:r w:rsidR="008550C0">
        <w:rPr>
          <w:lang w:eastAsia="es-ES"/>
        </w:rPr>
        <w:t xml:space="preserve"> </w:t>
      </w:r>
      <w:proofErr w:type="spellStart"/>
      <w:r w:rsidR="008550C0">
        <w:rPr>
          <w:lang w:eastAsia="es-ES"/>
        </w:rPr>
        <w:t>application</w:t>
      </w:r>
      <w:proofErr w:type="spellEnd"/>
      <w:r>
        <w:rPr>
          <w:lang w:eastAsia="es-ES"/>
        </w:rPr>
        <w:t>.</w:t>
      </w:r>
    </w:p>
    <w:p w14:paraId="7E7B7C2E" w14:textId="6C6EF03C" w:rsidR="008550C0" w:rsidRDefault="008550C0" w:rsidP="00AD754F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7B5A17E5" wp14:editId="62A2458A">
            <wp:extent cx="5400040" cy="291909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DDA8" w14:textId="77777777" w:rsidR="008550C0" w:rsidRDefault="008550C0" w:rsidP="00B8168E">
      <w:pPr>
        <w:pStyle w:val="Texto"/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4A53AD5F" wp14:editId="45BDE34F">
            <wp:extent cx="5121762" cy="3847947"/>
            <wp:effectExtent l="0" t="0" r="3175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3666" cy="384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5411" w14:textId="77777777" w:rsidR="008550C0" w:rsidRDefault="008550C0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072EE5C4" wp14:editId="23D3DAD9">
            <wp:extent cx="5400040" cy="41154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E872" w14:textId="77777777" w:rsidR="008550C0" w:rsidRDefault="008550C0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lang w:eastAsia="es-ES"/>
        </w:rPr>
        <w:br w:type="page"/>
      </w:r>
    </w:p>
    <w:p w14:paraId="0BEA0FD8" w14:textId="77777777" w:rsidR="008550C0" w:rsidRDefault="008550C0" w:rsidP="00B8168E">
      <w:pPr>
        <w:pStyle w:val="Texto"/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2D3131EC" wp14:editId="545983CF">
            <wp:extent cx="5400040" cy="4071620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8E50" w14:textId="77777777" w:rsidR="008550C0" w:rsidRDefault="008550C0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5354FA88" wp14:editId="1C190D58">
            <wp:extent cx="5400040" cy="408495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596D" w14:textId="77777777" w:rsidR="008550C0" w:rsidRDefault="008550C0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lang w:eastAsia="es-ES"/>
        </w:rPr>
        <w:br w:type="page"/>
      </w:r>
    </w:p>
    <w:p w14:paraId="5CB14D37" w14:textId="77777777" w:rsidR="008550C0" w:rsidRDefault="008550C0" w:rsidP="00B8168E">
      <w:pPr>
        <w:pStyle w:val="Texto"/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7E1C1E66" wp14:editId="1A8C7BDE">
            <wp:extent cx="5152381" cy="4914286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0DAD" w14:textId="77777777" w:rsidR="008550C0" w:rsidRDefault="008550C0" w:rsidP="00B8168E">
      <w:pPr>
        <w:pStyle w:val="Texto"/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17C73DF2" wp14:editId="3A70354D">
            <wp:extent cx="4038095" cy="5447619"/>
            <wp:effectExtent l="0" t="0" r="635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5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5F65" w14:textId="77777777" w:rsidR="008550C0" w:rsidRDefault="008550C0" w:rsidP="00B8168E">
      <w:pPr>
        <w:pStyle w:val="Texto"/>
        <w:rPr>
          <w:lang w:eastAsia="es-ES"/>
        </w:rPr>
      </w:pPr>
      <w:r>
        <w:rPr>
          <w:lang w:eastAsia="es-ES"/>
        </w:rPr>
        <w:t>Ahora podremos crear cualquier proyecto de java, en mi caso creé un programa de HolaMundo</w:t>
      </w:r>
    </w:p>
    <w:p w14:paraId="3EB96C59" w14:textId="77777777" w:rsidR="008550C0" w:rsidRDefault="008550C0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51A02F60" wp14:editId="044B482B">
            <wp:extent cx="5400040" cy="158813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772F" w14:textId="77777777" w:rsidR="008550C0" w:rsidRDefault="008550C0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lang w:eastAsia="es-ES"/>
        </w:rPr>
        <w:br w:type="page"/>
      </w:r>
    </w:p>
    <w:p w14:paraId="10AF32A6" w14:textId="77777777" w:rsidR="00CC5B84" w:rsidRDefault="008550C0" w:rsidP="00B8168E">
      <w:pPr>
        <w:pStyle w:val="Texto"/>
        <w:rPr>
          <w:lang w:eastAsia="es-ES"/>
        </w:rPr>
      </w:pPr>
      <w:r>
        <w:rPr>
          <w:lang w:eastAsia="es-ES"/>
        </w:rPr>
        <w:lastRenderedPageBreak/>
        <w:t>Cuando le demos a ejecutar</w:t>
      </w:r>
      <w:r w:rsidR="00CC5B84">
        <w:rPr>
          <w:lang w:eastAsia="es-ES"/>
        </w:rPr>
        <w:t xml:space="preserve"> nos saldrá esto</w:t>
      </w:r>
    </w:p>
    <w:p w14:paraId="2C36C55A" w14:textId="77777777" w:rsidR="00CC5B84" w:rsidRDefault="00CC5B84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09465423" wp14:editId="77CFD2CC">
            <wp:extent cx="3761905" cy="149523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C644" w14:textId="77777777" w:rsidR="00CC5B84" w:rsidRDefault="00CC5B84" w:rsidP="00B8168E">
      <w:pPr>
        <w:pStyle w:val="Texto"/>
        <w:rPr>
          <w:lang w:eastAsia="es-ES"/>
        </w:rPr>
      </w:pPr>
      <w:r>
        <w:rPr>
          <w:lang w:eastAsia="es-ES"/>
        </w:rPr>
        <w:t xml:space="preserve">Le damos a </w:t>
      </w:r>
      <w:proofErr w:type="spellStart"/>
      <w:r>
        <w:rPr>
          <w:lang w:eastAsia="es-ES"/>
        </w:rPr>
        <w:t>browse</w:t>
      </w:r>
      <w:proofErr w:type="spellEnd"/>
      <w:r>
        <w:rPr>
          <w:lang w:eastAsia="es-ES"/>
        </w:rPr>
        <w:t xml:space="preserve"> y elegimos el programa que creamos antes</w:t>
      </w:r>
    </w:p>
    <w:p w14:paraId="78EBFDDC" w14:textId="77777777" w:rsidR="00CC5B84" w:rsidRDefault="00CC5B84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6A168985" wp14:editId="3A555BDB">
            <wp:extent cx="3057143" cy="542857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D4FD" w14:textId="77777777" w:rsidR="00CC5B84" w:rsidRDefault="00CC5B84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7DA6A61A" wp14:editId="5EB04DF5">
            <wp:extent cx="3123809" cy="428571"/>
            <wp:effectExtent l="0" t="0" r="63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AF53" w14:textId="77777777" w:rsidR="00CC5B84" w:rsidRDefault="00CC5B84" w:rsidP="00B8168E">
      <w:pPr>
        <w:pStyle w:val="Texto"/>
        <w:rPr>
          <w:lang w:eastAsia="es-ES"/>
        </w:rPr>
      </w:pPr>
      <w:r>
        <w:rPr>
          <w:lang w:eastAsia="es-ES"/>
        </w:rPr>
        <w:t>Y al darle aceptar se nos ejecutará</w:t>
      </w:r>
    </w:p>
    <w:p w14:paraId="55B3CC95" w14:textId="77777777" w:rsidR="00CC5B84" w:rsidRDefault="00CC5B84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7D3F3E22" wp14:editId="434E7D6A">
            <wp:extent cx="3733333" cy="1457143"/>
            <wp:effectExtent l="0" t="0" r="63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4A44" w14:textId="77777777" w:rsidR="00CC5B84" w:rsidRDefault="00CC5B84" w:rsidP="00B8168E">
      <w:pPr>
        <w:pStyle w:val="Texto"/>
        <w:rPr>
          <w:lang w:eastAsia="es-ES"/>
        </w:rPr>
      </w:pPr>
      <w:r>
        <w:rPr>
          <w:lang w:eastAsia="es-ES"/>
        </w:rPr>
        <w:t>Y nos aparece esto</w:t>
      </w:r>
    </w:p>
    <w:p w14:paraId="6B7A003F" w14:textId="77777777" w:rsidR="00B8168E" w:rsidRPr="001943E1" w:rsidRDefault="00CC5B84" w:rsidP="00B8168E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7E3FA6F1" wp14:editId="1EAFA2DC">
            <wp:extent cx="5400040" cy="2813685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68E">
        <w:rPr>
          <w:lang w:eastAsia="es-ES"/>
        </w:rPr>
        <w:br w:type="page"/>
      </w:r>
    </w:p>
    <w:p w14:paraId="4268604E" w14:textId="77777777" w:rsidR="003E3BA9" w:rsidRDefault="003E3BA9" w:rsidP="003E3BA9">
      <w:pPr>
        <w:pStyle w:val="Ttulo1"/>
        <w:rPr>
          <w:lang w:eastAsia="es-ES"/>
        </w:rPr>
      </w:pPr>
      <w:bookmarkStart w:id="1" w:name="_Toc153835955"/>
      <w:r>
        <w:rPr>
          <w:lang w:eastAsia="es-ES"/>
        </w:rPr>
        <w:lastRenderedPageBreak/>
        <w:t>Instalar IDE Software Libre</w:t>
      </w:r>
      <w:bookmarkEnd w:id="1"/>
    </w:p>
    <w:p w14:paraId="39436E12" w14:textId="77777777" w:rsidR="003E3BA9" w:rsidRDefault="00401AE8" w:rsidP="003E3BA9">
      <w:pPr>
        <w:pStyle w:val="Texto"/>
        <w:rPr>
          <w:lang w:eastAsia="es-ES"/>
        </w:rPr>
      </w:pPr>
      <w:r>
        <w:rPr>
          <w:lang w:eastAsia="es-ES"/>
        </w:rPr>
        <w:t>Para este utilizaré NetBeans</w:t>
      </w:r>
      <w:r w:rsidR="00D638A4">
        <w:rPr>
          <w:lang w:eastAsia="es-ES"/>
        </w:rPr>
        <w:t xml:space="preserve"> </w:t>
      </w:r>
      <w:hyperlink r:id="rId48" w:history="1">
        <w:r w:rsidR="00D638A4" w:rsidRPr="00D638A4">
          <w:rPr>
            <w:rStyle w:val="Hipervnculo"/>
            <w:lang w:eastAsia="es-ES"/>
          </w:rPr>
          <w:t>enlace</w:t>
        </w:r>
      </w:hyperlink>
    </w:p>
    <w:p w14:paraId="6AE28B4B" w14:textId="77777777" w:rsidR="00401AE8" w:rsidRDefault="00401AE8" w:rsidP="003E3BA9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6AF470D9" wp14:editId="732249E7">
            <wp:extent cx="4314286" cy="147619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A586" w14:textId="77777777" w:rsidR="002D4B20" w:rsidRDefault="00D17050" w:rsidP="003E3BA9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3E9A1411" wp14:editId="60CEC114">
            <wp:extent cx="4961905" cy="317142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C118" w14:textId="77777777" w:rsidR="00D17050" w:rsidRDefault="00D17050" w:rsidP="003E3BA9">
      <w:pPr>
        <w:pStyle w:val="Texto"/>
        <w:rPr>
          <w:lang w:eastAsia="es-ES"/>
        </w:rPr>
      </w:pPr>
      <w:r>
        <w:rPr>
          <w:lang w:eastAsia="es-ES"/>
        </w:rPr>
        <w:t>Al hacer click nos mandará al siguiente sitio</w:t>
      </w:r>
    </w:p>
    <w:p w14:paraId="6CE4B77E" w14:textId="77777777" w:rsidR="00D638A4" w:rsidRDefault="00D17050" w:rsidP="003E3BA9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3800A4EC" wp14:editId="31A9CF7A">
            <wp:extent cx="5400040" cy="17907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4DB1" w14:textId="77777777" w:rsidR="00D638A4" w:rsidRDefault="00D638A4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lang w:eastAsia="es-ES"/>
        </w:rPr>
        <w:br w:type="page"/>
      </w:r>
    </w:p>
    <w:p w14:paraId="12914EF4" w14:textId="77777777" w:rsidR="00D17050" w:rsidRDefault="00D638A4" w:rsidP="003E3BA9">
      <w:pPr>
        <w:pStyle w:val="Texto"/>
        <w:rPr>
          <w:lang w:eastAsia="es-ES"/>
        </w:rPr>
      </w:pPr>
      <w:r>
        <w:rPr>
          <w:lang w:eastAsia="es-ES"/>
        </w:rPr>
        <w:lastRenderedPageBreak/>
        <w:t>Ahora abrimos el programa que se nos ha descargado</w:t>
      </w:r>
    </w:p>
    <w:p w14:paraId="6B8E9D56" w14:textId="77777777" w:rsidR="00D17050" w:rsidRDefault="00D17050" w:rsidP="003E3BA9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0BC3B5EC" wp14:editId="4CF70AA8">
            <wp:extent cx="5400040" cy="889000"/>
            <wp:effectExtent l="0" t="0" r="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DD02" w14:textId="77777777" w:rsidR="009E4B55" w:rsidRDefault="009E4B55" w:rsidP="003E3BA9">
      <w:pPr>
        <w:pStyle w:val="Texto"/>
        <w:rPr>
          <w:lang w:eastAsia="es-ES"/>
        </w:rPr>
      </w:pPr>
      <w:r>
        <w:rPr>
          <w:noProof/>
        </w:rPr>
        <w:drawing>
          <wp:inline distT="0" distB="0" distL="0" distR="0" wp14:anchorId="6E26DD72" wp14:editId="6300FDEA">
            <wp:extent cx="5400040" cy="450342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7DCE" w14:textId="77777777" w:rsidR="009E4B55" w:rsidRDefault="009E4B55" w:rsidP="003E3BA9">
      <w:pPr>
        <w:pStyle w:val="Texto"/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640A5FE3" wp14:editId="2C7407DF">
            <wp:extent cx="5400040" cy="4491355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06C6" w14:textId="77777777" w:rsidR="009E4B55" w:rsidRDefault="009E4B55" w:rsidP="009E4B55">
      <w:pPr>
        <w:pStyle w:val="Texto"/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7D0D82DE" wp14:editId="34C04906">
            <wp:extent cx="5400040" cy="456120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C9F2" w14:textId="77777777" w:rsidR="009E4B55" w:rsidRDefault="009E4B55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lang w:eastAsia="es-ES"/>
        </w:rPr>
        <w:br w:type="page"/>
      </w:r>
    </w:p>
    <w:p w14:paraId="346C37F5" w14:textId="77777777" w:rsidR="009E4B55" w:rsidRDefault="009E4B55" w:rsidP="009E4B55">
      <w:pPr>
        <w:pStyle w:val="Texto"/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0A628513" wp14:editId="636D5933">
            <wp:extent cx="5400040" cy="4511040"/>
            <wp:effectExtent l="0" t="0" r="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9356" w14:textId="77777777" w:rsidR="009E4B55" w:rsidRDefault="009E4B55" w:rsidP="009E4B55">
      <w:pPr>
        <w:pStyle w:val="Texto"/>
        <w:rPr>
          <w:lang w:eastAsia="es-ES"/>
        </w:rPr>
      </w:pPr>
      <w:r>
        <w:rPr>
          <w:lang w:eastAsia="es-ES"/>
        </w:rPr>
        <w:t xml:space="preserve">Al darle a </w:t>
      </w:r>
      <w:proofErr w:type="spellStart"/>
      <w:r>
        <w:rPr>
          <w:lang w:eastAsia="es-ES"/>
        </w:rPr>
        <w:t>install</w:t>
      </w:r>
      <w:proofErr w:type="spellEnd"/>
      <w:r>
        <w:rPr>
          <w:lang w:eastAsia="es-ES"/>
        </w:rPr>
        <w:t xml:space="preserve"> empezará el proceso de instalación</w:t>
      </w:r>
    </w:p>
    <w:p w14:paraId="6F402235" w14:textId="77777777" w:rsidR="009E4B55" w:rsidRDefault="009E4B55">
      <w:pPr>
        <w:rPr>
          <w:lang w:eastAsia="es-ES"/>
        </w:rPr>
      </w:pPr>
      <w:r>
        <w:rPr>
          <w:noProof/>
        </w:rPr>
        <w:drawing>
          <wp:inline distT="0" distB="0" distL="0" distR="0" wp14:anchorId="0097D84A" wp14:editId="4552719B">
            <wp:extent cx="5400040" cy="1497965"/>
            <wp:effectExtent l="0" t="0" r="0" b="698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2E8A" w14:textId="77777777" w:rsidR="009E4B55" w:rsidRDefault="009E4B55">
      <w:pPr>
        <w:rPr>
          <w:lang w:eastAsia="es-ES"/>
        </w:rPr>
      </w:pPr>
      <w:r>
        <w:rPr>
          <w:lang w:eastAsia="es-ES"/>
        </w:rPr>
        <w:br w:type="page"/>
      </w:r>
    </w:p>
    <w:p w14:paraId="199F0B2C" w14:textId="77777777" w:rsidR="00531122" w:rsidRDefault="00531122" w:rsidP="009E4B55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5C512CB4" wp14:editId="56E5A769">
            <wp:extent cx="5400040" cy="455612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62D1" w14:textId="77777777" w:rsidR="00531122" w:rsidRDefault="008F2B3A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Y ya se habrá instalado</w:t>
      </w:r>
      <w:r w:rsidR="00531122">
        <w:rPr>
          <w:rFonts w:ascii="Times New Roman" w:hAnsi="Times New Roman" w:cs="Times New Roman"/>
          <w:sz w:val="24"/>
          <w:szCs w:val="24"/>
          <w:lang w:eastAsia="es-ES"/>
        </w:rPr>
        <w:br w:type="page"/>
      </w:r>
    </w:p>
    <w:p w14:paraId="0FE79883" w14:textId="77777777" w:rsidR="00D17050" w:rsidRDefault="00531122" w:rsidP="009E4B55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312CDA79" wp14:editId="56AC08E9">
            <wp:extent cx="1000000" cy="1228571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F78">
        <w:rPr>
          <w:rFonts w:ascii="Times New Roman" w:hAnsi="Times New Roman" w:cs="Times New Roman"/>
          <w:sz w:val="24"/>
          <w:szCs w:val="24"/>
          <w:lang w:eastAsia="es-ES"/>
        </w:rPr>
        <w:t xml:space="preserve"> Y si le damos doble click, se abrirá el programa</w:t>
      </w:r>
    </w:p>
    <w:p w14:paraId="42D28FFD" w14:textId="77777777" w:rsidR="00724F78" w:rsidRDefault="00724F78" w:rsidP="009E4B55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0C6142C" wp14:editId="7F40400C">
            <wp:extent cx="5400040" cy="2910205"/>
            <wp:effectExtent l="0" t="0" r="0" b="444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0A902" wp14:editId="08499D03">
            <wp:extent cx="5400040" cy="303784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B1CE" w14:textId="77777777" w:rsidR="00724F78" w:rsidRDefault="00724F78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br w:type="page"/>
      </w:r>
    </w:p>
    <w:p w14:paraId="20B3FDF6" w14:textId="77777777" w:rsidR="00724F78" w:rsidRDefault="00724F78" w:rsidP="009E4B55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3660A771" wp14:editId="773E66FD">
            <wp:extent cx="5400040" cy="3732530"/>
            <wp:effectExtent l="0" t="0" r="0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7CD7" w14:textId="77777777" w:rsidR="00724F78" w:rsidRDefault="00724F78" w:rsidP="009E4B55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35045B3D" wp14:editId="15E0FAF0">
            <wp:extent cx="5400040" cy="3712845"/>
            <wp:effectExtent l="0" t="0" r="0" b="190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FF8" w14:textId="77777777" w:rsidR="00724F78" w:rsidRDefault="00724F78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br w:type="page"/>
      </w:r>
    </w:p>
    <w:p w14:paraId="14033B19" w14:textId="77777777" w:rsidR="00724F78" w:rsidRDefault="00724F78" w:rsidP="009E4B55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032D0E0D" wp14:editId="3C8C5E56">
            <wp:extent cx="5400040" cy="2089785"/>
            <wp:effectExtent l="0" t="0" r="0" b="571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E4EE" w14:textId="77777777" w:rsidR="00724F78" w:rsidRPr="009E4B55" w:rsidRDefault="00724F78" w:rsidP="009E4B55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Y si le damos a ejecutar, saldrá lo siguiente</w:t>
      </w:r>
      <w:r>
        <w:rPr>
          <w:noProof/>
        </w:rPr>
        <w:drawing>
          <wp:inline distT="0" distB="0" distL="0" distR="0" wp14:anchorId="7280C8DC" wp14:editId="3A2AFE8A">
            <wp:extent cx="5400040" cy="613473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F78" w:rsidRPr="009E4B55" w:rsidSect="002E7155">
      <w:headerReference w:type="default" r:id="rId66"/>
      <w:footerReference w:type="default" r:id="rId67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91207" w14:textId="77777777" w:rsidR="005638A8" w:rsidRDefault="005638A8" w:rsidP="00906D29">
      <w:pPr>
        <w:spacing w:after="0" w:line="240" w:lineRule="auto"/>
      </w:pPr>
      <w:r>
        <w:separator/>
      </w:r>
    </w:p>
  </w:endnote>
  <w:endnote w:type="continuationSeparator" w:id="0">
    <w:p w14:paraId="38F03461" w14:textId="77777777" w:rsidR="005638A8" w:rsidRDefault="005638A8" w:rsidP="00906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544FC" w14:textId="77777777" w:rsidR="00A877C8" w:rsidRDefault="00A877C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A3F1C" w14:textId="77777777" w:rsidR="003211DF" w:rsidRDefault="003211DF">
    <w:pPr>
      <w:pStyle w:val="Piedepgina"/>
      <w:jc w:val="center"/>
      <w:rPr>
        <w:caps/>
        <w:color w:val="4472C4" w:themeColor="accent1"/>
      </w:rPr>
    </w:pPr>
  </w:p>
  <w:p w14:paraId="30E40976" w14:textId="77777777" w:rsidR="00906D29" w:rsidRDefault="00906D29" w:rsidP="00906D29">
    <w:pPr>
      <w:pStyle w:val="Piedepgina"/>
      <w:tabs>
        <w:tab w:val="clear" w:pos="4252"/>
        <w:tab w:val="clear" w:pos="8504"/>
        <w:tab w:val="left" w:pos="3581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D9E7B" w14:textId="77777777" w:rsidR="00906D29" w:rsidRDefault="00906D29">
    <w:pPr>
      <w:pStyle w:val="Encabezado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tab/>
    </w:r>
    <w:r>
      <w:rPr>
        <w:noProof/>
        <w:color w:val="4472C4" w:themeColor="accent1"/>
      </w:rPr>
      <w:tab/>
    </w:r>
    <w:r w:rsidRPr="00906D29">
      <w:rPr>
        <w:noProof/>
        <w:color w:val="4472C4" w:themeColor="accent1"/>
      </w:rPr>
      <w:t>1</w:t>
    </w:r>
  </w:p>
  <w:p w14:paraId="0FF590A1" w14:textId="77777777" w:rsidR="00906D29" w:rsidRDefault="00906D29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007DE" w14:textId="77777777" w:rsidR="003211DF" w:rsidRPr="00A877C8" w:rsidRDefault="003211DF" w:rsidP="00CA45C1">
    <w:pPr>
      <w:pStyle w:val="Piedepgina"/>
      <w:shd w:val="clear" w:color="auto" w:fill="4472C4" w:themeFill="accent1"/>
      <w:jc w:val="center"/>
      <w:rPr>
        <w:rFonts w:ascii="Times New Roman" w:hAnsi="Times New Roman" w:cs="Times New Roman"/>
        <w:b/>
        <w:caps/>
        <w:color w:val="FFFFFF" w:themeColor="background1"/>
        <w:sz w:val="24"/>
      </w:rPr>
    </w:pP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begin"/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instrText>PAGE   \* MERGEFORMAT</w:instrText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separate"/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t>2</w:t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4821B" w14:textId="77777777" w:rsidR="005638A8" w:rsidRDefault="005638A8" w:rsidP="00906D29">
      <w:pPr>
        <w:spacing w:after="0" w:line="240" w:lineRule="auto"/>
      </w:pPr>
      <w:r>
        <w:separator/>
      </w:r>
    </w:p>
  </w:footnote>
  <w:footnote w:type="continuationSeparator" w:id="0">
    <w:p w14:paraId="39FA46F0" w14:textId="77777777" w:rsidR="005638A8" w:rsidRDefault="005638A8" w:rsidP="00906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BE976" w14:textId="77777777" w:rsidR="00A877C8" w:rsidRDefault="00A877C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FB96A" w14:textId="77777777" w:rsidR="00A877C8" w:rsidRDefault="00A877C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570A1" w14:textId="77777777" w:rsidR="00906D29" w:rsidRDefault="00906D29">
    <w:pPr>
      <w:pStyle w:val="Encabezado"/>
    </w:pPr>
    <w:r>
      <w:t>1ºDAW</w:t>
    </w:r>
    <w:r>
      <w:tab/>
    </w:r>
    <w:r>
      <w:tab/>
      <w:t>Adrián Tirado Ramos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E77B6" w14:textId="77777777" w:rsidR="00F52BCD" w:rsidRPr="00A877C8" w:rsidRDefault="00F52BCD" w:rsidP="00CA45C1">
    <w:pPr>
      <w:pStyle w:val="Encabezado"/>
      <w:shd w:val="clear" w:color="auto" w:fill="4472C4" w:themeFill="accent1"/>
      <w:rPr>
        <w:rFonts w:ascii="Times New Roman" w:hAnsi="Times New Roman" w:cs="Times New Roman"/>
        <w:b/>
        <w:color w:val="FFFFFF" w:themeColor="background1"/>
        <w:sz w:val="24"/>
      </w:rPr>
    </w:pPr>
    <w:r w:rsidRPr="00A877C8">
      <w:rPr>
        <w:rFonts w:ascii="Times New Roman" w:hAnsi="Times New Roman" w:cs="Times New Roman"/>
        <w:b/>
        <w:color w:val="FFFFFF" w:themeColor="background1"/>
        <w:sz w:val="24"/>
      </w:rPr>
      <w:t>1ºDAW</w:t>
    </w:r>
    <w:r w:rsidRPr="00A877C8">
      <w:rPr>
        <w:rFonts w:ascii="Times New Roman" w:hAnsi="Times New Roman" w:cs="Times New Roman"/>
        <w:b/>
        <w:color w:val="FFFFFF" w:themeColor="background1"/>
        <w:sz w:val="24"/>
      </w:rPr>
      <w:tab/>
    </w:r>
    <w:r w:rsidRPr="00A877C8">
      <w:rPr>
        <w:rFonts w:ascii="Times New Roman" w:hAnsi="Times New Roman" w:cs="Times New Roman"/>
        <w:b/>
        <w:color w:val="FFFFFF" w:themeColor="background1"/>
        <w:sz w:val="24"/>
      </w:rPr>
      <w:tab/>
      <w:t>Adrián Tirado Ramos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BA9"/>
    <w:rsid w:val="00122EAC"/>
    <w:rsid w:val="001337E3"/>
    <w:rsid w:val="001943E1"/>
    <w:rsid w:val="001C546F"/>
    <w:rsid w:val="001F2A67"/>
    <w:rsid w:val="00263AC1"/>
    <w:rsid w:val="002852ED"/>
    <w:rsid w:val="002C7D9A"/>
    <w:rsid w:val="002D4B20"/>
    <w:rsid w:val="002E7155"/>
    <w:rsid w:val="003211DF"/>
    <w:rsid w:val="003E3BA9"/>
    <w:rsid w:val="00401AE8"/>
    <w:rsid w:val="00510F45"/>
    <w:rsid w:val="00531122"/>
    <w:rsid w:val="005638A8"/>
    <w:rsid w:val="006F3827"/>
    <w:rsid w:val="00716F80"/>
    <w:rsid w:val="00724F78"/>
    <w:rsid w:val="00735941"/>
    <w:rsid w:val="007A0C10"/>
    <w:rsid w:val="007B7819"/>
    <w:rsid w:val="007D2E4A"/>
    <w:rsid w:val="008550C0"/>
    <w:rsid w:val="008F2B3A"/>
    <w:rsid w:val="00906D29"/>
    <w:rsid w:val="00962484"/>
    <w:rsid w:val="00977CDD"/>
    <w:rsid w:val="009E3443"/>
    <w:rsid w:val="009E4B55"/>
    <w:rsid w:val="00A877C8"/>
    <w:rsid w:val="00AA5AA9"/>
    <w:rsid w:val="00AB6999"/>
    <w:rsid w:val="00AD754F"/>
    <w:rsid w:val="00B8168E"/>
    <w:rsid w:val="00BA3549"/>
    <w:rsid w:val="00BD2AC5"/>
    <w:rsid w:val="00C03BA2"/>
    <w:rsid w:val="00CA45C1"/>
    <w:rsid w:val="00CC5B84"/>
    <w:rsid w:val="00D17050"/>
    <w:rsid w:val="00D638A4"/>
    <w:rsid w:val="00DE6CFB"/>
    <w:rsid w:val="00E7637D"/>
    <w:rsid w:val="00EA7F1D"/>
    <w:rsid w:val="00ED6662"/>
    <w:rsid w:val="00F24305"/>
    <w:rsid w:val="00F25F00"/>
    <w:rsid w:val="00F5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B5BF6C"/>
  <w15:chartTrackingRefBased/>
  <w15:docId w15:val="{BE6E36F9-8232-4A3F-86B8-72E276379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7F1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7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06D2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6D29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06D2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D29"/>
  </w:style>
  <w:style w:type="paragraph" w:styleId="Piedepgina">
    <w:name w:val="footer"/>
    <w:basedOn w:val="Normal"/>
    <w:link w:val="Piedepgina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6D29"/>
  </w:style>
  <w:style w:type="paragraph" w:customStyle="1" w:styleId="Texto">
    <w:name w:val="Texto"/>
    <w:basedOn w:val="Normal"/>
    <w:link w:val="TextoCar"/>
    <w:qFormat/>
    <w:rsid w:val="00ED6662"/>
    <w:rPr>
      <w:rFonts w:ascii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A7F1D"/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character" w:customStyle="1" w:styleId="TextoCar">
    <w:name w:val="Texto Car"/>
    <w:basedOn w:val="Fuentedeprrafopredeter"/>
    <w:link w:val="Texto"/>
    <w:rsid w:val="00ED6662"/>
    <w:rPr>
      <w:rFonts w:ascii="Times New Roman" w:hAnsi="Times New Roman" w:cs="Times New Roman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EA7F1D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EA7F1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EA7F1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EA7F1D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EA7F1D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A7F1D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EA7F1D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EA7F1D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EA7F1D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EA7F1D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EA7F1D"/>
    <w:pPr>
      <w:spacing w:after="0"/>
      <w:ind w:left="1760"/>
    </w:pPr>
    <w:rPr>
      <w:rFonts w:cs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EA7F1D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EA7F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7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Mencinsinresolver">
    <w:name w:val="Unresolved Mention"/>
    <w:basedOn w:val="Fuentedeprrafopredeter"/>
    <w:uiPriority w:val="99"/>
    <w:semiHidden/>
    <w:unhideWhenUsed/>
    <w:rsid w:val="003E3B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racle.com/es/application-development/technologies/jdeveloper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www.apache.org/dyn/closer.lua/netbeans/netbeans-installers/20/Apache-NetBeans-20r1-bin-windows-x64.exe" TargetMode="External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footer" Target="footer4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DAW\repositorio_git\daw1\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27F15-AD7A-4C33-BC80-4D8E0D504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108</TotalTime>
  <Pages>1</Pages>
  <Words>378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Instalar un IDE de software propietario y otro de software libre</dc:title>
  <dc:subject/>
  <dc:creator>1DAW</dc:creator>
  <cp:keywords/>
  <dc:description/>
  <cp:lastModifiedBy>Adri Tira</cp:lastModifiedBy>
  <cp:revision>18</cp:revision>
  <cp:lastPrinted>2023-12-18T22:52:00Z</cp:lastPrinted>
  <dcterms:created xsi:type="dcterms:W3CDTF">2023-12-18T18:55:00Z</dcterms:created>
  <dcterms:modified xsi:type="dcterms:W3CDTF">2023-12-18T22:52:00Z</dcterms:modified>
</cp:coreProperties>
</file>