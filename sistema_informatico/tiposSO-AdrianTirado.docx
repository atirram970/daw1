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34EC10" wp14:editId="6E50E818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4EC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A3BAC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504FAB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Sistemas informáticos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ab/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3BAC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:rsidR="00F52BCD" w:rsidRPr="003211DF" w:rsidRDefault="00504FAB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Sistemas informáticos</w:t>
                      </w: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ab/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40182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182A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EBE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06D29" w:rsidRDefault="00504FAB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Tipos Sistema operativo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BE590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06D29" w:rsidRDefault="00504FAB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Tipos Sistema operativo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p w:rsidR="005F7957" w:rsidRDefault="00EA7F1D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48720110" w:history="1">
        <w:r w:rsidR="005F7957" w:rsidRPr="00AB652E">
          <w:rPr>
            <w:rStyle w:val="Hipervnculo"/>
            <w:noProof/>
          </w:rPr>
          <w:t>1.</w:t>
        </w:r>
        <w:r w:rsidR="005F7957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5F7957" w:rsidRPr="00AB652E">
          <w:rPr>
            <w:rStyle w:val="Hipervnculo"/>
            <w:noProof/>
          </w:rPr>
          <w:t>Accede a las páginas web de QNX https://blackberry.qnx.com y LynxOS http://www.lynx.com/ .Lee ambas páginas y comenta que usos tienen estos sistemas operativos</w:t>
        </w:r>
        <w:r w:rsidR="005F7957">
          <w:rPr>
            <w:noProof/>
            <w:webHidden/>
          </w:rPr>
          <w:tab/>
        </w:r>
        <w:r w:rsidR="005F7957">
          <w:rPr>
            <w:noProof/>
            <w:webHidden/>
          </w:rPr>
          <w:fldChar w:fldCharType="begin"/>
        </w:r>
        <w:r w:rsidR="005F7957">
          <w:rPr>
            <w:noProof/>
            <w:webHidden/>
          </w:rPr>
          <w:instrText xml:space="preserve"> PAGEREF _Toc148720110 \h </w:instrText>
        </w:r>
        <w:r w:rsidR="005F7957">
          <w:rPr>
            <w:noProof/>
            <w:webHidden/>
          </w:rPr>
        </w:r>
        <w:r w:rsidR="005F7957">
          <w:rPr>
            <w:noProof/>
            <w:webHidden/>
          </w:rPr>
          <w:fldChar w:fldCharType="separate"/>
        </w:r>
        <w:r w:rsidR="005F7957">
          <w:rPr>
            <w:noProof/>
            <w:webHidden/>
          </w:rPr>
          <w:t>2</w:t>
        </w:r>
        <w:r w:rsidR="005F7957">
          <w:rPr>
            <w:noProof/>
            <w:webHidden/>
          </w:rPr>
          <w:fldChar w:fldCharType="end"/>
        </w:r>
      </w:hyperlink>
    </w:p>
    <w:p w:rsidR="005F7957" w:rsidRDefault="005F7957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8720111" w:history="1">
        <w:r w:rsidRPr="00AB652E">
          <w:rPr>
            <w:rStyle w:val="Hipervnculo"/>
            <w:noProof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AB652E">
          <w:rPr>
            <w:rStyle w:val="Hipervnculo"/>
            <w:noProof/>
          </w:rPr>
          <w:t>Busca en internet dos versiones de sistemas operativos únicamente textuales y explica por qué no presentan interfaz gráfica. Busca dos versiones gráficas de sistemas operativos.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_Toc148720111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7957" w:rsidRDefault="005F7957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8720112" w:history="1">
        <w:r w:rsidRPr="00AB652E">
          <w:rPr>
            <w:rStyle w:val="Hipervnculo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AB652E">
          <w:rPr>
            <w:rStyle w:val="Hipervnculo"/>
            <w:noProof/>
          </w:rPr>
          <w:t>Averigua en internet la relación de Ken Thompson y Dennis Ritchie con los sistemas operativos MULTICS, UNICS y UNIX.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_Toc148720112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EA7F1D" w:rsidRDefault="00EA7F1D" w:rsidP="00504FAB">
      <w:pPr>
        <w:pStyle w:val="Ttulo1"/>
        <w:numPr>
          <w:ilvl w:val="0"/>
          <w:numId w:val="1"/>
        </w:numPr>
      </w:pPr>
      <w:r w:rsidRPr="00EA7F1D">
        <w:rPr>
          <w:lang w:eastAsia="es-ES"/>
        </w:rPr>
        <w:br w:type="page"/>
      </w:r>
      <w:bookmarkStart w:id="0" w:name="_Toc148720110"/>
      <w:r w:rsidR="00504FAB">
        <w:lastRenderedPageBreak/>
        <w:t xml:space="preserve">Accede a las páginas web de QNX </w:t>
      </w:r>
      <w:hyperlink r:id="rId14" w:history="1">
        <w:r w:rsidR="00504FAB" w:rsidRPr="00974EFB">
          <w:rPr>
            <w:rStyle w:val="Hipervnculo"/>
          </w:rPr>
          <w:t>https://blackberry.qnx.com</w:t>
        </w:r>
      </w:hyperlink>
      <w:r w:rsidR="00504FAB">
        <w:t xml:space="preserve"> y LynxOS </w:t>
      </w:r>
      <w:hyperlink r:id="rId15" w:history="1">
        <w:r w:rsidR="00504FAB" w:rsidRPr="00974EFB">
          <w:rPr>
            <w:rStyle w:val="Hipervnculo"/>
          </w:rPr>
          <w:t>http://www.lynx.com/</w:t>
        </w:r>
      </w:hyperlink>
      <w:r w:rsidR="00504FAB">
        <w:t xml:space="preserve"> .Lee ambas páginas y comenta que usos tienen estos sistemas operativos</w:t>
      </w:r>
      <w:bookmarkEnd w:id="0"/>
    </w:p>
    <w:p w:rsidR="004C66BF" w:rsidRPr="004C66BF" w:rsidRDefault="00111C52" w:rsidP="00111C52">
      <w:pPr>
        <w:pStyle w:val="Texto"/>
        <w:numPr>
          <w:ilvl w:val="0"/>
          <w:numId w:val="2"/>
        </w:numPr>
        <w:spacing w:before="240"/>
        <w:rPr>
          <w:rFonts w:eastAsiaTheme="majorEastAsia" w:cstheme="majorBidi"/>
          <w:color w:val="2F5496" w:themeColor="accent1" w:themeShade="BF"/>
          <w:sz w:val="30"/>
          <w:szCs w:val="32"/>
        </w:rPr>
      </w:pPr>
      <w:r>
        <w:t xml:space="preserve">QNX (Blackberry): </w:t>
      </w:r>
      <w:r w:rsidRPr="00111C52">
        <w:t>sistema operativo basado en un microkernel, lo que significa que tiene una arquitectura modular que separa el núcleo del sistema de los componentes adicionales</w:t>
      </w:r>
      <w:r>
        <w:t>, cuenta también con ajustes de seguridad y fiabilidad</w:t>
      </w:r>
      <w:r w:rsidR="004C66BF">
        <w:t xml:space="preserve"> ya que cada componente es independiente del resto, si uno no falla, no le afecta al resto.</w:t>
      </w:r>
    </w:p>
    <w:p w:rsidR="004C66BF" w:rsidRDefault="004C66BF" w:rsidP="004C66BF">
      <w:pPr>
        <w:pStyle w:val="Texto"/>
        <w:ind w:left="708"/>
      </w:pPr>
      <w:r>
        <w:t>BlackBerry QNX ofrece productos certificados para la seguridad funcional, es decir, la capacidad de evitar o mitigar los riesgos derivados de los fallos del software. </w:t>
      </w:r>
    </w:p>
    <w:p w:rsidR="00AC3785" w:rsidRDefault="004C66BF" w:rsidP="004C66BF">
      <w:pPr>
        <w:pStyle w:val="Texto"/>
        <w:ind w:left="708"/>
      </w:pPr>
      <w:r>
        <w:t>Ofrece</w:t>
      </w:r>
      <w:r w:rsidR="00AC3785" w:rsidRPr="00AC3785">
        <w:t xml:space="preserve"> soluciones de seguridad cibernética, como actualizaciones seguras a través del aire o análisis de código binario</w:t>
      </w:r>
      <w:r w:rsidR="00AC3785">
        <w:t>.</w:t>
      </w:r>
    </w:p>
    <w:p w:rsidR="00AC3785" w:rsidRDefault="00AC3785" w:rsidP="004C66BF">
      <w:pPr>
        <w:pStyle w:val="Texto"/>
        <w:ind w:left="708"/>
      </w:pPr>
      <w:r>
        <w:t xml:space="preserve">Este sistema operativo se usa en </w:t>
      </w:r>
      <w:r w:rsidRPr="00AC3785">
        <w:t>vehículos y en otros sectores como la defensa, la robótica o el ferrocarril</w:t>
      </w:r>
    </w:p>
    <w:p w:rsidR="00AC3785" w:rsidRPr="00AC3785" w:rsidRDefault="00AC3785" w:rsidP="00AC3785">
      <w:pPr>
        <w:pStyle w:val="Texto"/>
        <w:numPr>
          <w:ilvl w:val="0"/>
          <w:numId w:val="2"/>
        </w:numPr>
        <w:rPr>
          <w:rFonts w:eastAsiaTheme="majorEastAsia" w:cstheme="majorBidi"/>
          <w:color w:val="2F5496" w:themeColor="accent1" w:themeShade="BF"/>
          <w:sz w:val="30"/>
          <w:szCs w:val="32"/>
        </w:rPr>
      </w:pPr>
      <w:r>
        <w:t>LynxOS: basado en microkernel como el anterior, es fiable ante los errores ya que solo le afecta a un componente.</w:t>
      </w:r>
    </w:p>
    <w:p w:rsidR="00AC3785" w:rsidRDefault="00AC3785" w:rsidP="00AC3785">
      <w:pPr>
        <w:pStyle w:val="Texto"/>
        <w:ind w:left="720"/>
      </w:pPr>
      <w:r>
        <w:t xml:space="preserve">Es </w:t>
      </w:r>
      <w:r w:rsidRPr="00AC3785">
        <w:t>compatible con el estándar POSIX, lo que facilita el desarrollo y la portabilidad de las aplicaciones entre diferentes plataformas</w:t>
      </w:r>
      <w:r>
        <w:t>.</w:t>
      </w:r>
    </w:p>
    <w:p w:rsidR="00AC3785" w:rsidRDefault="00AC3785" w:rsidP="00AC3785">
      <w:pPr>
        <w:pStyle w:val="Texto"/>
        <w:ind w:left="720"/>
      </w:pPr>
      <w:r>
        <w:t>Este sistema operativo incorpora un hipervisor, por lo que le permite ejecutar máquinas virtuales, por lo que aprovecha de una manera más efectiva los recursos del equipo.</w:t>
      </w:r>
    </w:p>
    <w:p w:rsidR="005F7957" w:rsidRDefault="00AC3785" w:rsidP="00AC3785">
      <w:pPr>
        <w:pStyle w:val="Texto"/>
        <w:ind w:left="720"/>
        <w:rPr>
          <w:rFonts w:eastAsiaTheme="majorEastAsia" w:cstheme="majorBidi"/>
          <w:color w:val="2F5496" w:themeColor="accent1" w:themeShade="BF"/>
          <w:sz w:val="30"/>
          <w:szCs w:val="32"/>
        </w:rPr>
      </w:pPr>
      <w:r>
        <w:t xml:space="preserve">Este sistema operativo </w:t>
      </w:r>
      <w:r w:rsidRPr="00AC3785">
        <w:t>ha sido utilizado en</w:t>
      </w:r>
      <w:r>
        <w:t xml:space="preserve"> vehículos de defensa aéreos</w:t>
      </w:r>
      <w:r w:rsidRPr="00AC3785">
        <w:t xml:space="preserve"> como el F-35 Joint Strike Fighter o el Global Hawk</w:t>
      </w:r>
      <w:r>
        <w:t xml:space="preserve"> o</w:t>
      </w:r>
      <w:r w:rsidRPr="00AC3785">
        <w:t xml:space="preserve"> en otros sectores como el aeroespacial, el industrial o el médico.</w:t>
      </w:r>
      <w:r w:rsidR="005F7957">
        <w:br w:type="page"/>
      </w:r>
    </w:p>
    <w:p w:rsidR="00504FAB" w:rsidRDefault="00504FAB" w:rsidP="00504FAB">
      <w:pPr>
        <w:pStyle w:val="Ttulo1"/>
        <w:numPr>
          <w:ilvl w:val="0"/>
          <w:numId w:val="1"/>
        </w:numPr>
      </w:pPr>
      <w:bookmarkStart w:id="1" w:name="_Toc148720111"/>
      <w:r>
        <w:lastRenderedPageBreak/>
        <w:t xml:space="preserve">Busca en internet dos versiones de sistemas </w:t>
      </w:r>
      <w:r w:rsidR="00D85E85">
        <w:t>operativos</w:t>
      </w:r>
      <w:r>
        <w:t xml:space="preserve"> únicamente textuales y explica </w:t>
      </w:r>
      <w:r w:rsidR="00D85E85">
        <w:t>por qué</w:t>
      </w:r>
      <w:r>
        <w:t xml:space="preserve"> no presentan interfaz gráfica. Busca dos versiones gráficas de sistemas operativos.</w:t>
      </w:r>
      <w:bookmarkEnd w:id="1"/>
    </w:p>
    <w:p w:rsidR="00E706EB" w:rsidRPr="00E706EB" w:rsidRDefault="00E706EB" w:rsidP="00E706EB">
      <w:pPr>
        <w:pStyle w:val="Texto"/>
        <w:numPr>
          <w:ilvl w:val="0"/>
          <w:numId w:val="2"/>
        </w:numPr>
        <w:rPr>
          <w:rFonts w:eastAsiaTheme="majorEastAsia" w:cstheme="majorBidi"/>
          <w:color w:val="2F5496" w:themeColor="accent1" w:themeShade="BF"/>
          <w:sz w:val="30"/>
          <w:szCs w:val="32"/>
        </w:rPr>
      </w:pPr>
      <w:r>
        <w:t xml:space="preserve">FreeDOS: </w:t>
      </w:r>
      <w:r w:rsidRPr="00E706EB">
        <w:t>sistema operativo basado en el antiguo MSDOS, que se utilizaba en los primeros ordenadores personales.</w:t>
      </w:r>
    </w:p>
    <w:p w:rsidR="00E706EB" w:rsidRDefault="00E706EB" w:rsidP="00E706EB">
      <w:pPr>
        <w:pStyle w:val="Texto"/>
        <w:ind w:left="708"/>
      </w:pPr>
      <w:r>
        <w:t>Se pueden usar la mayoría de programas y juegos de MSDOS y/o se puede utilizar para programar, editar o recuperar datos.</w:t>
      </w:r>
    </w:p>
    <w:p w:rsidR="00057993" w:rsidRPr="00057993" w:rsidRDefault="00E706EB" w:rsidP="00E706EB">
      <w:pPr>
        <w:pStyle w:val="Texto"/>
        <w:numPr>
          <w:ilvl w:val="0"/>
          <w:numId w:val="2"/>
        </w:numPr>
        <w:rPr>
          <w:rFonts w:eastAsiaTheme="majorEastAsia" w:cstheme="majorBidi"/>
          <w:color w:val="2F5496" w:themeColor="accent1" w:themeShade="BF"/>
          <w:sz w:val="30"/>
          <w:szCs w:val="32"/>
        </w:rPr>
      </w:pPr>
      <w:r>
        <w:t>Plan9:</w:t>
      </w:r>
      <w:r w:rsidR="00057993">
        <w:t xml:space="preserve"> </w:t>
      </w:r>
      <w:r w:rsidR="00057993" w:rsidRPr="00057993">
        <w:t>desarrollado por los creadores de Unix en los laboratorios Bell.</w:t>
      </w:r>
    </w:p>
    <w:p w:rsidR="00057993" w:rsidRDefault="00057993" w:rsidP="00057993">
      <w:pPr>
        <w:pStyle w:val="Texto"/>
        <w:ind w:left="720"/>
      </w:pPr>
      <w:r>
        <w:t>Este, s</w:t>
      </w:r>
      <w:r w:rsidRPr="00057993">
        <w:t>e basa en el concepto de que todo es un archivo, y utiliza una red distribuida de recursos para ofrecer servicios como el procesamiento, el almacenamiento o la interfaz gráfica</w:t>
      </w:r>
      <w:r>
        <w:t>.</w:t>
      </w:r>
    </w:p>
    <w:p w:rsidR="00057993" w:rsidRDefault="00057993" w:rsidP="00057993">
      <w:pPr>
        <w:pStyle w:val="Texto"/>
      </w:pPr>
    </w:p>
    <w:p w:rsidR="00BA3EDD" w:rsidRDefault="00BA3EDD" w:rsidP="00BA3EDD">
      <w:pPr>
        <w:rPr>
          <w:rFonts w:ascii="Times New Roman" w:hAnsi="Times New Roman" w:cs="Times New Roman"/>
          <w:sz w:val="24"/>
          <w:szCs w:val="24"/>
        </w:rPr>
      </w:pPr>
      <w:r w:rsidRPr="00BA3EDD">
        <w:rPr>
          <w:rFonts w:ascii="Times New Roman" w:hAnsi="Times New Roman" w:cs="Times New Roman"/>
          <w:sz w:val="24"/>
          <w:szCs w:val="24"/>
        </w:rPr>
        <w:t>Estos dos sistemas operativos no tienen interfaz gráfica porque no la necesitan para cumplir con sus objetivos y requisitos</w:t>
      </w:r>
      <w:r>
        <w:rPr>
          <w:rFonts w:ascii="Times New Roman" w:hAnsi="Times New Roman" w:cs="Times New Roman"/>
          <w:sz w:val="24"/>
          <w:szCs w:val="24"/>
        </w:rPr>
        <w:t>, ya que</w:t>
      </w:r>
      <w:r w:rsidRPr="00BA3EDD">
        <w:rPr>
          <w:rFonts w:ascii="Times New Roman" w:hAnsi="Times New Roman" w:cs="Times New Roman"/>
          <w:sz w:val="24"/>
          <w:szCs w:val="24"/>
        </w:rPr>
        <w:t xml:space="preserve"> están diseñados para aplicaciones embebidas, que son sistemas que funcionan dentro de otros dispositivos y que no requieren de una interacción directa con el usuario final. Por ejemplo, un sistema puede controlar el funcionamiento de un automóvil, un robot o un dispositivo médico, sin que el usuario tenga que ver o tocar el sistema operativo. </w:t>
      </w:r>
    </w:p>
    <w:p w:rsidR="00BA3EDD" w:rsidRDefault="00BA3EDD" w:rsidP="00BA3EDD">
      <w:pPr>
        <w:rPr>
          <w:rFonts w:ascii="Times New Roman" w:hAnsi="Times New Roman" w:cs="Times New Roman"/>
          <w:sz w:val="24"/>
          <w:szCs w:val="24"/>
        </w:rPr>
      </w:pPr>
      <w:r w:rsidRPr="00BA3EDD">
        <w:rPr>
          <w:rFonts w:ascii="Times New Roman" w:hAnsi="Times New Roman" w:cs="Times New Roman"/>
          <w:sz w:val="24"/>
          <w:szCs w:val="24"/>
        </w:rPr>
        <w:t>En estos casos, lo más importante es que el sistema operativo sea rápido, seguro, fiable y eficiente, y no que tenga una apariencia</w:t>
      </w:r>
      <w:r>
        <w:rPr>
          <w:rFonts w:ascii="Times New Roman" w:hAnsi="Times New Roman" w:cs="Times New Roman"/>
          <w:sz w:val="24"/>
          <w:szCs w:val="24"/>
        </w:rPr>
        <w:t xml:space="preserve"> bonita.</w:t>
      </w:r>
    </w:p>
    <w:p w:rsidR="00BA3EDD" w:rsidRDefault="00BA3EDD" w:rsidP="00BA3EDD">
      <w:pPr>
        <w:rPr>
          <w:rFonts w:ascii="Times New Roman" w:hAnsi="Times New Roman" w:cs="Times New Roman"/>
          <w:sz w:val="24"/>
          <w:szCs w:val="24"/>
        </w:rPr>
      </w:pPr>
      <w:r w:rsidRPr="00BA3EDD">
        <w:rPr>
          <w:rFonts w:ascii="Times New Roman" w:hAnsi="Times New Roman" w:cs="Times New Roman"/>
          <w:sz w:val="24"/>
          <w:szCs w:val="24"/>
        </w:rPr>
        <w:t>Por eso, estos sistemas operativos se basan en el uso de comandos de texto, que son más simples y directos que los elementos gráficos</w:t>
      </w:r>
      <w:r>
        <w:rPr>
          <w:rFonts w:ascii="Times New Roman" w:hAnsi="Times New Roman" w:cs="Times New Roman"/>
          <w:sz w:val="24"/>
          <w:szCs w:val="24"/>
        </w:rPr>
        <w:t>, a</w:t>
      </w:r>
      <w:r w:rsidRPr="00BA3EDD">
        <w:rPr>
          <w:rFonts w:ascii="Times New Roman" w:hAnsi="Times New Roman" w:cs="Times New Roman"/>
          <w:sz w:val="24"/>
          <w:szCs w:val="24"/>
        </w:rPr>
        <w:t xml:space="preserve">demás, al no tener interfaz gráfica, estos sistemas operativos ahorran recursos como la memoria o el procesador, que pueden ser escasos o limitados. </w:t>
      </w:r>
    </w:p>
    <w:p w:rsidR="00BA3EDD" w:rsidRPr="00BA3EDD" w:rsidRDefault="00BA3EDD" w:rsidP="00BA3E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resumen, a</w:t>
      </w:r>
      <w:r w:rsidRPr="00BA3EDD">
        <w:rPr>
          <w:rFonts w:ascii="Times New Roman" w:hAnsi="Times New Roman" w:cs="Times New Roman"/>
          <w:sz w:val="24"/>
          <w:szCs w:val="24"/>
        </w:rPr>
        <w:t xml:space="preserve">sí, estos sistemas operativos pueden optimizar el rendimiento y la funcionalidad </w:t>
      </w:r>
      <w:r>
        <w:rPr>
          <w:rFonts w:ascii="Times New Roman" w:hAnsi="Times New Roman" w:cs="Times New Roman"/>
          <w:sz w:val="24"/>
          <w:szCs w:val="24"/>
        </w:rPr>
        <w:t>de sus recursos.</w:t>
      </w:r>
      <w:bookmarkStart w:id="2" w:name="_GoBack"/>
      <w:bookmarkEnd w:id="2"/>
    </w:p>
    <w:p w:rsidR="005F7957" w:rsidRDefault="005F7957" w:rsidP="00057993">
      <w:pPr>
        <w:pStyle w:val="Texto"/>
        <w:ind w:left="720"/>
        <w:rPr>
          <w:rFonts w:eastAsiaTheme="majorEastAsia" w:cstheme="majorBidi"/>
          <w:color w:val="2F5496" w:themeColor="accent1" w:themeShade="BF"/>
          <w:sz w:val="30"/>
          <w:szCs w:val="32"/>
        </w:rPr>
      </w:pPr>
      <w:r>
        <w:br w:type="page"/>
      </w:r>
    </w:p>
    <w:p w:rsidR="00504FAB" w:rsidRPr="00504FAB" w:rsidRDefault="005F7957" w:rsidP="00504FAB">
      <w:pPr>
        <w:pStyle w:val="Ttulo1"/>
        <w:numPr>
          <w:ilvl w:val="0"/>
          <w:numId w:val="1"/>
        </w:numPr>
      </w:pPr>
      <w:bookmarkStart w:id="3" w:name="_Toc148720112"/>
      <w:r>
        <w:lastRenderedPageBreak/>
        <w:t>Averigua en internet la relación de Ken Thompson y Dennis Ritchie con los sistemas operativos MULTICS, UNICS y UNIX.</w:t>
      </w:r>
      <w:bookmarkEnd w:id="3"/>
    </w:p>
    <w:sectPr w:rsidR="00504FAB" w:rsidRPr="00504FAB" w:rsidSect="002E7155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0315" w:rsidRDefault="00570315" w:rsidP="00906D29">
      <w:pPr>
        <w:spacing w:after="0" w:line="240" w:lineRule="auto"/>
      </w:pPr>
      <w:r>
        <w:separator/>
      </w:r>
    </w:p>
  </w:endnote>
  <w:endnote w:type="continuationSeparator" w:id="0">
    <w:p w:rsidR="00570315" w:rsidRDefault="00570315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0315" w:rsidRDefault="00570315" w:rsidP="00906D29">
      <w:pPr>
        <w:spacing w:after="0" w:line="240" w:lineRule="auto"/>
      </w:pPr>
      <w:r>
        <w:separator/>
      </w:r>
    </w:p>
  </w:footnote>
  <w:footnote w:type="continuationSeparator" w:id="0">
    <w:p w:rsidR="00570315" w:rsidRDefault="00570315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494395"/>
    <w:multiLevelType w:val="hybridMultilevel"/>
    <w:tmpl w:val="3B70BAFE"/>
    <w:lvl w:ilvl="0" w:tplc="D28602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B3A97"/>
    <w:multiLevelType w:val="hybridMultilevel"/>
    <w:tmpl w:val="FD94C8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FAB"/>
    <w:rsid w:val="00057993"/>
    <w:rsid w:val="00111C52"/>
    <w:rsid w:val="001F2A67"/>
    <w:rsid w:val="00263AC1"/>
    <w:rsid w:val="002E7155"/>
    <w:rsid w:val="003211DF"/>
    <w:rsid w:val="004C66BF"/>
    <w:rsid w:val="00504FAB"/>
    <w:rsid w:val="00510F45"/>
    <w:rsid w:val="00570315"/>
    <w:rsid w:val="005F7957"/>
    <w:rsid w:val="00680116"/>
    <w:rsid w:val="006F3827"/>
    <w:rsid w:val="00716F80"/>
    <w:rsid w:val="007B7819"/>
    <w:rsid w:val="00906D29"/>
    <w:rsid w:val="00977CDD"/>
    <w:rsid w:val="00A877C8"/>
    <w:rsid w:val="00AA5AA9"/>
    <w:rsid w:val="00AB6999"/>
    <w:rsid w:val="00AC3785"/>
    <w:rsid w:val="00BA3EDD"/>
    <w:rsid w:val="00C03BA2"/>
    <w:rsid w:val="00CA45C1"/>
    <w:rsid w:val="00D85E85"/>
    <w:rsid w:val="00DE6CFB"/>
    <w:rsid w:val="00E706EB"/>
    <w:rsid w:val="00E7637D"/>
    <w:rsid w:val="00EA7F1D"/>
    <w:rsid w:val="00ED6662"/>
    <w:rsid w:val="00F24305"/>
    <w:rsid w:val="00F25F00"/>
    <w:rsid w:val="00F5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CB7E9"/>
  <w15:chartTrackingRefBased/>
  <w15:docId w15:val="{8C7BCC6B-B85C-4E25-80A8-8A5E8602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504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lynx.com/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blackberry.qnx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790D1-6225-4633-9DDB-72C2B15C5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64</TotalTime>
  <Pages>6</Pages>
  <Words>628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Tipos Sistema operativo</vt:lpstr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Tipos Sistema operativo</dc:title>
  <dc:subject/>
  <dc:creator>1DAW</dc:creator>
  <cp:keywords/>
  <dc:description/>
  <cp:lastModifiedBy>1DAW</cp:lastModifiedBy>
  <cp:revision>6</cp:revision>
  <dcterms:created xsi:type="dcterms:W3CDTF">2023-10-20T16:21:00Z</dcterms:created>
  <dcterms:modified xsi:type="dcterms:W3CDTF">2023-10-20T17:25:00Z</dcterms:modified>
</cp:coreProperties>
</file>