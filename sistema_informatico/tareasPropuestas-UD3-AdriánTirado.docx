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96A2" w14:textId="77777777"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DBDCD64" wp14:editId="457D279B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91FAC" w14:textId="77777777"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5810F89A" w14:textId="77777777"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BDCD6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" filled="f" stroked="f">
                <v:textbox>
                  <w:txbxContent>
                    <w:p w14:paraId="6B091FAC" w14:textId="77777777"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5810F89A" w14:textId="77777777"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D653A93" wp14:editId="5F850E5D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8A8DD" w14:textId="77777777" w:rsidR="00F52BCD" w:rsidRDefault="004B29C8" w:rsidP="00F52BCD"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Sistemas Informáticos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53A93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oY9ZwIAADYFAAAOAAAAZHJzL2Uyb0RvYy54bWysVEuP2jAQvlfqf7B8LwEWa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" filled="f" stroked="f">
                <v:textbox>
                  <w:txbxContent>
                    <w:p w14:paraId="02F8A8DD" w14:textId="77777777" w:rsidR="00F52BCD" w:rsidRDefault="004B29C8" w:rsidP="00F52BCD"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Sistemas Informáticos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84F475" wp14:editId="1DA2EAD9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F8777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396C84A5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4F475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" filled="f" stroked="f">
                <v:textbox>
                  <w:txbxContent>
                    <w:p w14:paraId="0B2F8777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396C84A5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183F1B" wp14:editId="5339B2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E302F7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6BF58D60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151787" w14:textId="77777777" w:rsidR="00906D29" w:rsidRDefault="004B29C8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Tareas propuestas UD3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E183F1B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CE302F7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6BF58D60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45151787" w14:textId="77777777" w:rsidR="00906D29" w:rsidRDefault="004B29C8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Tareas propuestas UD3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0E3AA73C" w14:textId="77777777" w:rsidR="00906D29" w:rsidRDefault="00906D29"/>
    <w:p w14:paraId="7B2E6F4D" w14:textId="77777777" w:rsidR="00906D29" w:rsidRDefault="00906D29">
      <w:pPr>
        <w:sectPr w:rsidR="00906D29" w:rsidSect="00906D2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3F70DA41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6771BE10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p w14:paraId="582D0E9A" w14:textId="611AD723" w:rsidR="008911F1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51713102" w:history="1">
        <w:r w:rsidR="008911F1" w:rsidRPr="00EA610A">
          <w:rPr>
            <w:rStyle w:val="Hipervnculo"/>
            <w:noProof/>
            <w:lang w:eastAsia="es-ES"/>
          </w:rPr>
          <w:t>Busca imágenes en internet con la estructura de directorios de los sistemas operativos Microsoft Windows y Ubuntu (en sus versiones mas actuales). Compáralos. El escritorio en ambos, es una carpeta que contiene ficheros o directorios. Para un usuario cualquiera, ¿Cuál es la ruta del escritorio en ambos sistemas operativos?</w:t>
        </w:r>
        <w:r w:rsidR="008911F1">
          <w:rPr>
            <w:noProof/>
            <w:webHidden/>
          </w:rPr>
          <w:tab/>
        </w:r>
        <w:r w:rsidR="008911F1">
          <w:rPr>
            <w:noProof/>
            <w:webHidden/>
          </w:rPr>
          <w:fldChar w:fldCharType="begin"/>
        </w:r>
        <w:r w:rsidR="008911F1">
          <w:rPr>
            <w:noProof/>
            <w:webHidden/>
          </w:rPr>
          <w:instrText xml:space="preserve"> PAGEREF _Toc151713102 \h </w:instrText>
        </w:r>
        <w:r w:rsidR="008911F1">
          <w:rPr>
            <w:noProof/>
            <w:webHidden/>
          </w:rPr>
        </w:r>
        <w:r w:rsidR="008911F1"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2</w:t>
        </w:r>
        <w:r w:rsidR="008911F1">
          <w:rPr>
            <w:noProof/>
            <w:webHidden/>
          </w:rPr>
          <w:fldChar w:fldCharType="end"/>
        </w:r>
      </w:hyperlink>
    </w:p>
    <w:p w14:paraId="53960C53" w14:textId="0DF0309F" w:rsidR="008911F1" w:rsidRDefault="008911F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3" w:history="1">
        <w:r w:rsidRPr="00EA610A">
          <w:rPr>
            <w:rStyle w:val="Hipervnculo"/>
            <w:noProof/>
            <w:lang w:eastAsia="es-ES"/>
          </w:rPr>
          <w:t>Navega por la estructura de directorios de ubuntu y lista las carpetas aquí estudiadas. Para mayor detalle, puedes hacer uso del comando “man hier” en un terminal de linux, el cual especificara la utilidad de cada carpeta.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63B8F3" w14:textId="795C3CF8" w:rsidR="008911F1" w:rsidRDefault="008911F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4" w:history="1">
        <w:r w:rsidRPr="00EA610A">
          <w:rPr>
            <w:rStyle w:val="Hipervnculo"/>
            <w:noProof/>
            <w:lang w:eastAsia="es-ES"/>
          </w:rPr>
          <w:t>Navega por la estructura de directorios de Microsoft Windows y lista las carpetas aquí estudiadas, observando su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BB123B" w14:textId="12B50543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5" w:history="1">
        <w:r w:rsidRPr="00EA610A">
          <w:rPr>
            <w:rStyle w:val="Hipervnculo"/>
            <w:noProof/>
            <w:lang w:eastAsia="es-ES"/>
          </w:rPr>
          <w:t>\Archivos de programa(Program Files):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B70DA5" w14:textId="61D8DEE6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6" w:history="1">
        <w:r w:rsidRPr="00EA610A">
          <w:rPr>
            <w:rStyle w:val="Hipervnculo"/>
            <w:noProof/>
            <w:lang w:eastAsia="es-ES"/>
          </w:rPr>
          <w:t>\Archivos de programa(x86):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932CDC" w14:textId="14C0755F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7" w:history="1">
        <w:r w:rsidRPr="00EA610A">
          <w:rPr>
            <w:rStyle w:val="Hipervnculo"/>
            <w:noProof/>
            <w:lang w:eastAsia="es-ES"/>
          </w:rPr>
          <w:t>\Perflogs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2CDD6C" w14:textId="2239F155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8" w:history="1">
        <w:r w:rsidRPr="00EA610A">
          <w:rPr>
            <w:rStyle w:val="Hipervnculo"/>
            <w:noProof/>
            <w:lang w:eastAsia="es-ES"/>
          </w:rPr>
          <w:t>\ProgramData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37487C" w14:textId="306EB1B4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09" w:history="1">
        <w:r w:rsidRPr="00EA610A">
          <w:rPr>
            <w:rStyle w:val="Hipervnculo"/>
            <w:noProof/>
            <w:lang w:eastAsia="es-ES"/>
          </w:rPr>
          <w:t>\Usuarios (users)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E48522" w14:textId="3072693C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0" w:history="1">
        <w:r w:rsidRPr="00EA610A">
          <w:rPr>
            <w:rStyle w:val="Hipervnculo"/>
            <w:noProof/>
            <w:lang w:eastAsia="es-ES"/>
          </w:rPr>
          <w:t>\Default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D412CA" w14:textId="08E4A48E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1" w:history="1">
        <w:r w:rsidRPr="00EA610A">
          <w:rPr>
            <w:rStyle w:val="Hipervnculo"/>
            <w:noProof/>
            <w:lang w:eastAsia="es-ES"/>
          </w:rPr>
          <w:t>\[nombreUsuario]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E19405" w14:textId="24ACDCB9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2" w:history="1">
        <w:r w:rsidRPr="00EA610A">
          <w:rPr>
            <w:rStyle w:val="Hipervnculo"/>
            <w:noProof/>
            <w:lang w:eastAsia="es-ES"/>
          </w:rPr>
          <w:t>\System32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F85CFB" w14:textId="07C95A54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3" w:history="1">
        <w:r w:rsidRPr="00EA610A">
          <w:rPr>
            <w:rStyle w:val="Hipervnculo"/>
            <w:noProof/>
            <w:lang w:eastAsia="es-ES"/>
          </w:rPr>
          <w:t>\SysWOW64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13E8DD" w14:textId="1C524D03" w:rsidR="008911F1" w:rsidRDefault="008911F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4" w:history="1">
        <w:r w:rsidRPr="00EA610A">
          <w:rPr>
            <w:rStyle w:val="Hipervnculo"/>
            <w:noProof/>
            <w:lang w:eastAsia="es-ES"/>
          </w:rPr>
          <w:t>Ejecuta y explica las siguientes instrucciones: “ls /home /usr, ls -l /home, ls -R /home, ls -ltra”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D964D7" w14:textId="56BC9B8F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5" w:history="1">
        <w:r w:rsidRPr="00EA610A">
          <w:rPr>
            <w:rStyle w:val="Hipervnculo"/>
            <w:noProof/>
            <w:lang w:eastAsia="es-ES"/>
          </w:rPr>
          <w:t>ls /home /usr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FE5E00" w14:textId="0DDB1075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6" w:history="1">
        <w:r w:rsidRPr="00EA610A">
          <w:rPr>
            <w:rStyle w:val="Hipervnculo"/>
            <w:noProof/>
            <w:lang w:val="en-US" w:eastAsia="es-ES"/>
          </w:rPr>
          <w:t>ls -l /home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69144B" w14:textId="0120A6EF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7" w:history="1">
        <w:r w:rsidRPr="00EA610A">
          <w:rPr>
            <w:rStyle w:val="Hipervnculo"/>
            <w:noProof/>
            <w:lang w:eastAsia="es-ES"/>
          </w:rPr>
          <w:t>ls 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3C6979" w14:textId="0483DC8A" w:rsidR="008911F1" w:rsidRDefault="008911F1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8" w:history="1">
        <w:r w:rsidRPr="00EA610A">
          <w:rPr>
            <w:rStyle w:val="Hipervnculo"/>
            <w:noProof/>
            <w:lang w:eastAsia="es-ES"/>
          </w:rPr>
          <w:t>ls- ltra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A713D5" w14:textId="7558D76D" w:rsidR="008911F1" w:rsidRDefault="008911F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1713119" w:history="1">
        <w:r w:rsidRPr="00EA610A">
          <w:rPr>
            <w:rStyle w:val="Hipervnculo"/>
            <w:noProof/>
            <w:lang w:eastAsia="es-ES"/>
          </w:rPr>
          <w:t>Empleando caracteres comodín, realiza las siguientes acciones por línea de comando: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29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EB2E7C" w14:textId="6BB0BA27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6F6304E4" w14:textId="77777777" w:rsidR="008E66B9" w:rsidRDefault="00EA7F1D" w:rsidP="008E66B9">
      <w:pPr>
        <w:pStyle w:val="Ttulo1"/>
        <w:rPr>
          <w:lang w:eastAsia="es-ES"/>
        </w:rPr>
      </w:pPr>
      <w:r w:rsidRPr="00EA7F1D">
        <w:rPr>
          <w:lang w:eastAsia="es-ES"/>
        </w:rPr>
        <w:br w:type="page"/>
      </w:r>
      <w:bookmarkStart w:id="0" w:name="_Toc151713102"/>
      <w:r w:rsidR="008E66B9">
        <w:rPr>
          <w:lang w:eastAsia="es-ES"/>
        </w:rPr>
        <w:lastRenderedPageBreak/>
        <w:t>Busca imágenes en internet con la estructura de directorios de los sistemas operativos Microsoft Windows y Ubuntu (en sus versiones mas actuales). Compáralos. El escritorio en ambos, es una carpeta que contiene ficheros o directorios. Para un usuario cualquiera, ¿Cuál es la ruta del escritorio en ambos sistemas operativos?</w:t>
      </w:r>
      <w:bookmarkEnd w:id="0"/>
    </w:p>
    <w:p w14:paraId="44BF815C" w14:textId="77777777" w:rsidR="008E66B9" w:rsidRDefault="008E66B9" w:rsidP="008E66B9">
      <w:pPr>
        <w:rPr>
          <w:lang w:eastAsia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8E66B9" w14:paraId="29FBF05B" w14:textId="77777777" w:rsidTr="008E66B9">
        <w:tc>
          <w:tcPr>
            <w:tcW w:w="4247" w:type="dxa"/>
          </w:tcPr>
          <w:p w14:paraId="01D27ADF" w14:textId="77777777" w:rsidR="008E66B9" w:rsidRPr="008E66B9" w:rsidRDefault="008E66B9" w:rsidP="008E66B9">
            <w:pPr>
              <w:rPr>
                <w:b/>
                <w:lang w:eastAsia="es-ES"/>
              </w:rPr>
            </w:pPr>
            <w:r w:rsidRPr="008E66B9">
              <w:rPr>
                <w:b/>
                <w:lang w:eastAsia="es-ES"/>
              </w:rPr>
              <w:t>Windows</w:t>
            </w:r>
          </w:p>
        </w:tc>
        <w:tc>
          <w:tcPr>
            <w:tcW w:w="4247" w:type="dxa"/>
          </w:tcPr>
          <w:p w14:paraId="02C06554" w14:textId="77777777" w:rsidR="008E66B9" w:rsidRDefault="008E66B9" w:rsidP="008E66B9">
            <w:pPr>
              <w:rPr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77220E7" wp14:editId="78DA8FAE">
                  <wp:extent cx="2487016" cy="2162468"/>
                  <wp:effectExtent l="0" t="0" r="8890" b="0"/>
                  <wp:docPr id="7" name="Imagen 7" descr="Terminal de sistemas Windows | Aprende con A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erminal de sistemas Windows | Aprende con A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128" cy="219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6B9" w14:paraId="2EC1219C" w14:textId="77777777" w:rsidTr="008E66B9">
        <w:tc>
          <w:tcPr>
            <w:tcW w:w="4247" w:type="dxa"/>
          </w:tcPr>
          <w:p w14:paraId="41409D4F" w14:textId="77777777" w:rsidR="008E66B9" w:rsidRPr="008E66B9" w:rsidRDefault="008E66B9" w:rsidP="008E66B9">
            <w:pPr>
              <w:rPr>
                <w:b/>
                <w:lang w:eastAsia="es-ES"/>
              </w:rPr>
            </w:pPr>
            <w:r w:rsidRPr="008E66B9">
              <w:rPr>
                <w:b/>
                <w:lang w:eastAsia="es-ES"/>
              </w:rPr>
              <w:t>Linux</w:t>
            </w:r>
          </w:p>
        </w:tc>
        <w:tc>
          <w:tcPr>
            <w:tcW w:w="4247" w:type="dxa"/>
          </w:tcPr>
          <w:p w14:paraId="66DFB21E" w14:textId="77777777" w:rsidR="008E66B9" w:rsidRDefault="008E66B9" w:rsidP="008E66B9">
            <w:pPr>
              <w:rPr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32789CF" wp14:editId="7EDEAE26">
                  <wp:extent cx="2499564" cy="2984398"/>
                  <wp:effectExtent l="0" t="0" r="0" b="6985"/>
                  <wp:docPr id="5" name="Imagen 5" descr="filesystem - How to understand the Ubuntu file system layou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esystem - How to understand the Ubuntu file system layout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14" r="34867"/>
                          <a:stretch/>
                        </pic:blipFill>
                        <pic:spPr bwMode="auto">
                          <a:xfrm>
                            <a:off x="0" y="0"/>
                            <a:ext cx="2571986" cy="3070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3290D" w14:textId="77777777" w:rsidR="008E66B9" w:rsidRDefault="008E66B9" w:rsidP="008E66B9">
      <w:pPr>
        <w:rPr>
          <w:lang w:eastAsia="es-ES"/>
        </w:rPr>
      </w:pPr>
    </w:p>
    <w:p w14:paraId="3FBAA739" w14:textId="77777777" w:rsidR="008E66B9" w:rsidRDefault="008E66B9" w:rsidP="008E66B9">
      <w:pPr>
        <w:pStyle w:val="Texto"/>
        <w:rPr>
          <w:lang w:eastAsia="es-ES"/>
        </w:rPr>
      </w:pPr>
      <w:r>
        <w:rPr>
          <w:lang w:eastAsia="es-ES"/>
        </w:rPr>
        <w:t>En ambos sistemas operativos tienen una estructura de directorios similar, con el escritorio como una carpeta que contiene archivos y directorios y su estructura de árbol que se va ramificando</w:t>
      </w:r>
      <w:r w:rsidR="00341ED6">
        <w:rPr>
          <w:lang w:eastAsia="es-ES"/>
        </w:rPr>
        <w:t xml:space="preserve"> enormemente</w:t>
      </w:r>
      <w:r>
        <w:rPr>
          <w:lang w:eastAsia="es-ES"/>
        </w:rPr>
        <w:t xml:space="preserve"> conforme se acerca a los archivos del usuario</w:t>
      </w:r>
    </w:p>
    <w:p w14:paraId="76AE04D4" w14:textId="77777777" w:rsidR="008E66B9" w:rsidRPr="00FA214F" w:rsidRDefault="008E66B9" w:rsidP="008E66B9">
      <w:pPr>
        <w:pStyle w:val="Texto"/>
        <w:rPr>
          <w:b/>
          <w:lang w:eastAsia="es-ES"/>
        </w:rPr>
      </w:pPr>
      <w:r>
        <w:rPr>
          <w:lang w:eastAsia="es-ES"/>
        </w:rPr>
        <w:t xml:space="preserve">En Microsoft Windows, la ruta del escritorio para un usuario cualquiera es típicamente </w:t>
      </w:r>
      <w:r w:rsidRPr="00FA214F">
        <w:rPr>
          <w:b/>
          <w:lang w:eastAsia="es-ES"/>
        </w:rPr>
        <w:t>"C:\Users\nombre_de_usuario\Desktop"</w:t>
      </w:r>
      <w:r>
        <w:rPr>
          <w:lang w:eastAsia="es-ES"/>
        </w:rPr>
        <w:t xml:space="preserve">, mientras que, en Ubuntu, la ruta del escritorio es </w:t>
      </w:r>
      <w:r w:rsidRPr="00FA214F">
        <w:rPr>
          <w:b/>
          <w:lang w:eastAsia="es-ES"/>
        </w:rPr>
        <w:t xml:space="preserve">"/home/nombre_de_usuario/Desktop". </w:t>
      </w:r>
    </w:p>
    <w:p w14:paraId="0CFC3207" w14:textId="77777777" w:rsidR="008E66B9" w:rsidRDefault="008E66B9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4217F782" w14:textId="77777777" w:rsidR="008E66B9" w:rsidRDefault="00341ED6" w:rsidP="00341ED6">
      <w:pPr>
        <w:pStyle w:val="Ttulo1"/>
        <w:rPr>
          <w:lang w:eastAsia="es-ES"/>
        </w:rPr>
      </w:pPr>
      <w:bookmarkStart w:id="1" w:name="_Toc151713103"/>
      <w:r>
        <w:rPr>
          <w:lang w:eastAsia="es-ES"/>
        </w:rPr>
        <w:lastRenderedPageBreak/>
        <w:t>Navega por la estructura de directorios de ubuntu y lista las carpetas aquí estudiadas. Para mayor detalle, puedes hacer uso del comando “man hier” en un terminal de linux, el cual especificara la utilidad de cada carpeta.</w:t>
      </w:r>
      <w:bookmarkEnd w:id="1"/>
    </w:p>
    <w:p w14:paraId="2C7EFC36" w14:textId="77777777" w:rsidR="00341ED6" w:rsidRDefault="00341ED6" w:rsidP="00341ED6">
      <w:pPr>
        <w:rPr>
          <w:lang w:eastAsia="es-ES"/>
        </w:rPr>
      </w:pPr>
    </w:p>
    <w:p w14:paraId="1E9E701F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bin</w:t>
      </w:r>
      <w:proofErr w:type="spellEnd"/>
      <w:r w:rsidRPr="00BC173E">
        <w:rPr>
          <w:b/>
          <w:bCs/>
          <w:lang w:eastAsia="es-ES"/>
        </w:rPr>
        <w:t xml:space="preserve"> y /</w:t>
      </w:r>
      <w:proofErr w:type="spellStart"/>
      <w:r w:rsidRPr="00BC173E">
        <w:rPr>
          <w:b/>
          <w:bCs/>
          <w:lang w:eastAsia="es-ES"/>
        </w:rPr>
        <w:t>sbin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Almacenan binarios necesarios para funciones básicas y tareas del sistema operativo, respectivamente</w:t>
      </w:r>
    </w:p>
    <w:p w14:paraId="3F401A32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usr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Contiene archivos de solo lectura y utilidades de usuario, incluyendo software instalado a través de gestores de paquetes</w:t>
      </w:r>
    </w:p>
    <w:p w14:paraId="1939CE34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/etc:</w:t>
      </w:r>
      <w:r>
        <w:rPr>
          <w:lang w:eastAsia="es-ES"/>
        </w:rPr>
        <w:t xml:space="preserve"> Almacena archivos de configuración del sistema operativo y de las aplicaciones instaladas</w:t>
      </w:r>
    </w:p>
    <w:p w14:paraId="59A852CB" w14:textId="77777777" w:rsidR="004B29C8" w:rsidRDefault="004B29C8" w:rsidP="00063510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lib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Incluye librerías esenciales necesarias para ejecutar los binarios en /</w:t>
      </w:r>
      <w:proofErr w:type="spellStart"/>
      <w:r>
        <w:rPr>
          <w:lang w:eastAsia="es-ES"/>
        </w:rPr>
        <w:t>bin</w:t>
      </w:r>
      <w:proofErr w:type="spellEnd"/>
      <w:r>
        <w:rPr>
          <w:lang w:eastAsia="es-ES"/>
        </w:rPr>
        <w:t xml:space="preserve"> y /</w:t>
      </w:r>
      <w:proofErr w:type="spellStart"/>
      <w:r>
        <w:rPr>
          <w:lang w:eastAsia="es-ES"/>
        </w:rPr>
        <w:t>sbin</w:t>
      </w:r>
      <w:proofErr w:type="spellEnd"/>
      <w:r>
        <w:rPr>
          <w:lang w:eastAsia="es-ES"/>
        </w:rPr>
        <w:t xml:space="preserve">, así como los módulos del </w:t>
      </w:r>
      <w:proofErr w:type="spellStart"/>
      <w:r>
        <w:rPr>
          <w:lang w:eastAsia="es-ES"/>
        </w:rPr>
        <w:t>kernel</w:t>
      </w:r>
      <w:proofErr w:type="spellEnd"/>
    </w:p>
    <w:p w14:paraId="297D0E8A" w14:textId="77777777" w:rsidR="004B29C8" w:rsidRDefault="004B29C8" w:rsidP="00200CF9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dev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Incluye todos los dispositivos de almacenamiento conectados al sistema, como discos duros, memorias USB, etc.</w:t>
      </w:r>
    </w:p>
    <w:p w14:paraId="3DA380FA" w14:textId="77777777" w:rsidR="004B29C8" w:rsidRDefault="004B29C8" w:rsidP="00440D7B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/home:</w:t>
      </w:r>
      <w:r>
        <w:rPr>
          <w:lang w:eastAsia="es-ES"/>
        </w:rPr>
        <w:t xml:space="preserve"> Es el directorio de los usuarios estándar, destinado a almacenar archivos personales</w:t>
      </w:r>
    </w:p>
    <w:p w14:paraId="4497BD2E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/tmp:</w:t>
      </w:r>
      <w:r>
        <w:rPr>
          <w:lang w:eastAsia="es-ES"/>
        </w:rPr>
        <w:t xml:space="preserve"> Almacena archivos temporales del sistema y de aplicaciones de usuario</w:t>
      </w:r>
    </w:p>
    <w:p w14:paraId="0C4156B2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root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Es el directorio personal del usuario </w:t>
      </w:r>
      <w:proofErr w:type="spellStart"/>
      <w:r>
        <w:rPr>
          <w:lang w:eastAsia="es-ES"/>
        </w:rPr>
        <w:t>root</w:t>
      </w:r>
      <w:proofErr w:type="spellEnd"/>
      <w:r>
        <w:rPr>
          <w:lang w:eastAsia="es-ES"/>
        </w:rPr>
        <w:t>, colgando directamente de la raíz del sistema</w:t>
      </w:r>
    </w:p>
    <w:p w14:paraId="41A79AFE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/media:</w:t>
      </w:r>
      <w:r>
        <w:rPr>
          <w:lang w:eastAsia="es-ES"/>
        </w:rPr>
        <w:t xml:space="preserve"> Punto de montaje de volúmenes lógicos montados temporalmente, como USB, CD-ROM, etc.</w:t>
      </w:r>
    </w:p>
    <w:p w14:paraId="55F1E22E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boot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Incluye archivos necesarios para el arranque del sistema y el gestor de arranque GRUB</w:t>
      </w:r>
    </w:p>
    <w:p w14:paraId="3B7EEBBB" w14:textId="77777777" w:rsidR="004B29C8" w:rsidRDefault="004B29C8" w:rsidP="004B29C8">
      <w:pPr>
        <w:pStyle w:val="Prrafodelista"/>
        <w:numPr>
          <w:ilvl w:val="0"/>
          <w:numId w:val="4"/>
        </w:numPr>
        <w:rPr>
          <w:lang w:eastAsia="es-ES"/>
        </w:rPr>
      </w:pPr>
      <w:r w:rsidRPr="00BC173E">
        <w:rPr>
          <w:b/>
          <w:bCs/>
          <w:lang w:eastAsia="es-ES"/>
        </w:rPr>
        <w:t>/</w:t>
      </w:r>
      <w:proofErr w:type="spellStart"/>
      <w:r w:rsidRPr="00BC173E">
        <w:rPr>
          <w:b/>
          <w:bCs/>
          <w:lang w:eastAsia="es-ES"/>
        </w:rPr>
        <w:t>opt</w:t>
      </w:r>
      <w:proofErr w:type="spellEnd"/>
      <w:r w:rsidRPr="00BC173E">
        <w:rPr>
          <w:b/>
          <w:bCs/>
          <w:lang w:eastAsia="es-ES"/>
        </w:rPr>
        <w:t>:</w:t>
      </w:r>
      <w:r>
        <w:rPr>
          <w:lang w:eastAsia="es-ES"/>
        </w:rPr>
        <w:t xml:space="preserve"> Proporciona una ubicación para instalar aplicaciones opcionales de terceros</w:t>
      </w:r>
    </w:p>
    <w:p w14:paraId="0F2649CA" w14:textId="77777777" w:rsidR="00BC173E" w:rsidRPr="00BC173E" w:rsidRDefault="004B29C8" w:rsidP="004B29C8">
      <w:pPr>
        <w:pStyle w:val="Prrafodelista"/>
        <w:numPr>
          <w:ilvl w:val="0"/>
          <w:numId w:val="4"/>
        </w:numPr>
        <w:rPr>
          <w:rFonts w:ascii="Times New Roman" w:eastAsiaTheme="majorEastAsia" w:hAnsi="Times New Roman" w:cstheme="majorBidi"/>
          <w:b/>
          <w:color w:val="2F5496" w:themeColor="accent1" w:themeShade="BF"/>
          <w:sz w:val="30"/>
          <w:szCs w:val="32"/>
          <w:lang w:eastAsia="es-ES"/>
        </w:rPr>
      </w:pPr>
      <w:r w:rsidRPr="00BC173E">
        <w:rPr>
          <w:b/>
          <w:bCs/>
          <w:lang w:eastAsia="es-ES"/>
        </w:rPr>
        <w:t>/var:</w:t>
      </w:r>
      <w:r>
        <w:rPr>
          <w:lang w:eastAsia="es-ES"/>
        </w:rPr>
        <w:t xml:space="preserve"> Contiene archivos con información del sistema, como logs, bases de datos, información de caché, etc.</w:t>
      </w:r>
    </w:p>
    <w:p w14:paraId="4AE99097" w14:textId="3F609FAD" w:rsidR="00341ED6" w:rsidRPr="00BC173E" w:rsidRDefault="00BC173E" w:rsidP="00BC173E">
      <w:pPr>
        <w:ind w:left="360"/>
        <w:rPr>
          <w:rFonts w:ascii="Times New Roman" w:eastAsiaTheme="majorEastAsia" w:hAnsi="Times New Roman" w:cstheme="majorBidi"/>
          <w:b/>
          <w:color w:val="2F5496" w:themeColor="accent1" w:themeShade="BF"/>
          <w:sz w:val="30"/>
          <w:szCs w:val="32"/>
          <w:lang w:eastAsia="es-ES"/>
        </w:rPr>
      </w:pPr>
      <w:r>
        <w:rPr>
          <w:lang w:eastAsia="es-ES"/>
        </w:rPr>
        <w:t xml:space="preserve">Aquí </w:t>
      </w:r>
      <w:r w:rsidR="006356FC">
        <w:rPr>
          <w:lang w:eastAsia="es-ES"/>
        </w:rPr>
        <w:t>tomé</w:t>
      </w:r>
      <w:r>
        <w:rPr>
          <w:lang w:eastAsia="es-ES"/>
        </w:rPr>
        <w:t xml:space="preserve"> el </w:t>
      </w:r>
      <w:r w:rsidR="006356FC">
        <w:rPr>
          <w:lang w:eastAsia="es-ES"/>
        </w:rPr>
        <w:t>“</w:t>
      </w:r>
      <w:proofErr w:type="spellStart"/>
      <w:r>
        <w:rPr>
          <w:lang w:eastAsia="es-ES"/>
        </w:rPr>
        <w:t>man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hier</w:t>
      </w:r>
      <w:proofErr w:type="spellEnd"/>
      <w:r w:rsidR="006356FC">
        <w:rPr>
          <w:lang w:eastAsia="es-ES"/>
        </w:rPr>
        <w:t>”</w:t>
      </w:r>
      <w:r>
        <w:rPr>
          <w:lang w:eastAsia="es-ES"/>
        </w:rPr>
        <w:t xml:space="preserve"> y lo pasé a un documento </w:t>
      </w:r>
      <w:proofErr w:type="spellStart"/>
      <w:r>
        <w:rPr>
          <w:lang w:eastAsia="es-ES"/>
        </w:rPr>
        <w:t>txt</w:t>
      </w:r>
      <w:proofErr w:type="spellEnd"/>
      <w:r>
        <w:rPr>
          <w:lang w:eastAsia="es-ES"/>
        </w:rPr>
        <w:t xml:space="preserve"> para poder tomar los directorios más importantes</w:t>
      </w:r>
      <w:r w:rsidR="006356FC">
        <w:rPr>
          <w:lang w:eastAsia="es-ES"/>
        </w:rPr>
        <w:t xml:space="preserve"> (</w:t>
      </w:r>
      <w:proofErr w:type="spellStart"/>
      <w:r w:rsidR="006356FC">
        <w:rPr>
          <w:lang w:eastAsia="es-ES"/>
        </w:rPr>
        <w:t>man</w:t>
      </w:r>
      <w:proofErr w:type="spellEnd"/>
      <w:r w:rsidR="006356FC">
        <w:rPr>
          <w:lang w:eastAsia="es-ES"/>
        </w:rPr>
        <w:t xml:space="preserve"> </w:t>
      </w:r>
      <w:proofErr w:type="spellStart"/>
      <w:r w:rsidR="006356FC">
        <w:rPr>
          <w:lang w:eastAsia="es-ES"/>
        </w:rPr>
        <w:t>hier</w:t>
      </w:r>
      <w:proofErr w:type="spellEnd"/>
      <w:r w:rsidR="006356FC">
        <w:rPr>
          <w:lang w:eastAsia="es-ES"/>
        </w:rPr>
        <w:t xml:space="preserve"> &gt; documento.txt)</w:t>
      </w:r>
      <w:r w:rsidR="00341ED6">
        <w:rPr>
          <w:lang w:eastAsia="es-ES"/>
        </w:rPr>
        <w:br w:type="page"/>
      </w:r>
    </w:p>
    <w:p w14:paraId="7D5CD242" w14:textId="77777777" w:rsidR="00341ED6" w:rsidRDefault="00341ED6" w:rsidP="00341ED6">
      <w:pPr>
        <w:pStyle w:val="Ttulo1"/>
        <w:rPr>
          <w:lang w:eastAsia="es-ES"/>
        </w:rPr>
      </w:pPr>
      <w:bookmarkStart w:id="2" w:name="_Toc151713104"/>
      <w:r>
        <w:rPr>
          <w:lang w:eastAsia="es-ES"/>
        </w:rPr>
        <w:lastRenderedPageBreak/>
        <w:t>Navega por la estructura de directorios de Microsoft Windows y lista las carpetas aquí estudiadas, observando su contenido</w:t>
      </w:r>
      <w:bookmarkEnd w:id="2"/>
    </w:p>
    <w:p w14:paraId="6CFB3346" w14:textId="77777777" w:rsidR="00445BFF" w:rsidRDefault="00445BFF" w:rsidP="00ED256B">
      <w:pPr>
        <w:pStyle w:val="Ttulo2"/>
        <w:rPr>
          <w:lang w:eastAsia="es-ES"/>
        </w:rPr>
      </w:pPr>
      <w:bookmarkStart w:id="3" w:name="_Toc151713105"/>
      <w:r>
        <w:rPr>
          <w:lang w:eastAsia="es-ES"/>
        </w:rPr>
        <w:t xml:space="preserve">\Archivos de </w:t>
      </w:r>
      <w:proofErr w:type="gramStart"/>
      <w:r>
        <w:rPr>
          <w:lang w:eastAsia="es-ES"/>
        </w:rPr>
        <w:t>programa(</w:t>
      </w:r>
      <w:proofErr w:type="spellStart"/>
      <w:proofErr w:type="gramEnd"/>
      <w:r>
        <w:rPr>
          <w:lang w:eastAsia="es-ES"/>
        </w:rPr>
        <w:t>Program</w:t>
      </w:r>
      <w:proofErr w:type="spellEnd"/>
      <w:r>
        <w:rPr>
          <w:lang w:eastAsia="es-ES"/>
        </w:rPr>
        <w:t xml:space="preserve"> Files):</w:t>
      </w:r>
      <w:bookmarkEnd w:id="3"/>
    </w:p>
    <w:p w14:paraId="110CAB85" w14:textId="23D62BDD" w:rsidR="00ED256B" w:rsidRDefault="00ED256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7A370B5" wp14:editId="4ADDC590">
            <wp:extent cx="5394960" cy="2575560"/>
            <wp:effectExtent l="0" t="0" r="0" b="0"/>
            <wp:docPr id="17331585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75"/>
                    <a:stretch/>
                  </pic:blipFill>
                  <pic:spPr bwMode="auto">
                    <a:xfrm>
                      <a:off x="0" y="0"/>
                      <a:ext cx="5394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AE3A9" w14:textId="77777777" w:rsidR="00445BFF" w:rsidRDefault="00445BFF" w:rsidP="00ED256B">
      <w:pPr>
        <w:pStyle w:val="Ttulo2"/>
        <w:rPr>
          <w:lang w:eastAsia="es-ES"/>
        </w:rPr>
      </w:pPr>
      <w:bookmarkStart w:id="4" w:name="_Toc151713106"/>
      <w:r>
        <w:rPr>
          <w:lang w:eastAsia="es-ES"/>
        </w:rPr>
        <w:t>\Archivos de programa(x86):</w:t>
      </w:r>
      <w:bookmarkEnd w:id="4"/>
    </w:p>
    <w:p w14:paraId="1E5F9324" w14:textId="49126BCD" w:rsidR="00ED256B" w:rsidRDefault="00ED256B" w:rsidP="00445BF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AFB7333" wp14:editId="12F7E375">
            <wp:extent cx="5394960" cy="2545080"/>
            <wp:effectExtent l="0" t="0" r="0" b="7620"/>
            <wp:docPr id="8985185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1"/>
                    <a:stretch/>
                  </pic:blipFill>
                  <pic:spPr bwMode="auto">
                    <a:xfrm>
                      <a:off x="0" y="0"/>
                      <a:ext cx="53949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F71FB" w14:textId="77777777" w:rsidR="00ED256B" w:rsidRDefault="00ED256B">
      <w:pPr>
        <w:rPr>
          <w:lang w:eastAsia="es-ES"/>
        </w:rPr>
      </w:pPr>
      <w:r>
        <w:rPr>
          <w:lang w:eastAsia="es-ES"/>
        </w:rPr>
        <w:br w:type="page"/>
      </w:r>
    </w:p>
    <w:p w14:paraId="7D2CC580" w14:textId="62BE646C" w:rsidR="00445BFF" w:rsidRDefault="00445BFF" w:rsidP="00ED256B">
      <w:pPr>
        <w:pStyle w:val="Ttulo2"/>
        <w:rPr>
          <w:lang w:eastAsia="es-ES"/>
        </w:rPr>
      </w:pPr>
      <w:bookmarkStart w:id="5" w:name="_Toc151713107"/>
      <w:r>
        <w:rPr>
          <w:lang w:eastAsia="es-ES"/>
        </w:rPr>
        <w:lastRenderedPageBreak/>
        <w:t>\</w:t>
      </w:r>
      <w:proofErr w:type="spellStart"/>
      <w:r>
        <w:rPr>
          <w:lang w:eastAsia="es-ES"/>
        </w:rPr>
        <w:t>Perflogs</w:t>
      </w:r>
      <w:bookmarkEnd w:id="5"/>
      <w:proofErr w:type="spellEnd"/>
    </w:p>
    <w:p w14:paraId="34B141BA" w14:textId="44A99758" w:rsidR="00ED256B" w:rsidRDefault="00ED256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2184CC1" wp14:editId="6B8CC895">
            <wp:extent cx="5394960" cy="2545080"/>
            <wp:effectExtent l="0" t="0" r="0" b="7620"/>
            <wp:docPr id="12671126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1"/>
                    <a:stretch/>
                  </pic:blipFill>
                  <pic:spPr bwMode="auto">
                    <a:xfrm>
                      <a:off x="0" y="0"/>
                      <a:ext cx="53949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1AA20" w14:textId="77777777" w:rsidR="00445BFF" w:rsidRDefault="00445BFF" w:rsidP="00ED256B">
      <w:pPr>
        <w:pStyle w:val="Ttulo2"/>
        <w:rPr>
          <w:lang w:eastAsia="es-ES"/>
        </w:rPr>
      </w:pPr>
      <w:bookmarkStart w:id="6" w:name="_Toc151713108"/>
      <w:r>
        <w:rPr>
          <w:lang w:eastAsia="es-ES"/>
        </w:rPr>
        <w:t>\</w:t>
      </w:r>
      <w:proofErr w:type="spellStart"/>
      <w:r>
        <w:rPr>
          <w:lang w:eastAsia="es-ES"/>
        </w:rPr>
        <w:t>ProgramData</w:t>
      </w:r>
      <w:bookmarkEnd w:id="6"/>
      <w:proofErr w:type="spellEnd"/>
    </w:p>
    <w:p w14:paraId="14E20A2C" w14:textId="58B93A63" w:rsidR="00ED256B" w:rsidRDefault="00ED256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EF18D48" wp14:editId="1CE07F9F">
            <wp:extent cx="5394960" cy="2552700"/>
            <wp:effectExtent l="0" t="0" r="0" b="0"/>
            <wp:docPr id="6639948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29"/>
                    <a:stretch/>
                  </pic:blipFill>
                  <pic:spPr bwMode="auto">
                    <a:xfrm>
                      <a:off x="0" y="0"/>
                      <a:ext cx="5394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7EDB2" w14:textId="77777777" w:rsidR="00ED256B" w:rsidRDefault="00ED256B">
      <w:pPr>
        <w:rPr>
          <w:lang w:eastAsia="es-ES"/>
        </w:rPr>
      </w:pPr>
      <w:r>
        <w:rPr>
          <w:lang w:eastAsia="es-ES"/>
        </w:rPr>
        <w:br w:type="page"/>
      </w:r>
    </w:p>
    <w:p w14:paraId="0A085363" w14:textId="5501D43C" w:rsidR="00445BFF" w:rsidRDefault="00445BFF" w:rsidP="00ED256B">
      <w:pPr>
        <w:pStyle w:val="Ttulo2"/>
        <w:rPr>
          <w:lang w:eastAsia="es-ES"/>
        </w:rPr>
      </w:pPr>
      <w:bookmarkStart w:id="7" w:name="_Toc151713109"/>
      <w:r>
        <w:rPr>
          <w:lang w:eastAsia="es-ES"/>
        </w:rPr>
        <w:lastRenderedPageBreak/>
        <w:t>\Usuarios (users)</w:t>
      </w:r>
      <w:bookmarkEnd w:id="7"/>
    </w:p>
    <w:p w14:paraId="6EBE0680" w14:textId="5B32CEE6" w:rsidR="00ED256B" w:rsidRDefault="00ED256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8D2DAD5" wp14:editId="48C73246">
            <wp:extent cx="5394960" cy="2567940"/>
            <wp:effectExtent l="0" t="0" r="0" b="3810"/>
            <wp:docPr id="1819784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26"/>
                    <a:stretch/>
                  </pic:blipFill>
                  <pic:spPr bwMode="auto"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B48F" w14:textId="77777777" w:rsidR="00445BFF" w:rsidRDefault="00445BFF" w:rsidP="00ED256B">
      <w:pPr>
        <w:pStyle w:val="Ttulo2"/>
        <w:rPr>
          <w:lang w:eastAsia="es-ES"/>
        </w:rPr>
      </w:pPr>
      <w:bookmarkStart w:id="8" w:name="_Toc151713110"/>
      <w:r>
        <w:rPr>
          <w:lang w:eastAsia="es-ES"/>
        </w:rPr>
        <w:t>\Default</w:t>
      </w:r>
      <w:bookmarkEnd w:id="8"/>
    </w:p>
    <w:p w14:paraId="52010BB4" w14:textId="7598E512" w:rsidR="00ED256B" w:rsidRDefault="00ED256B">
      <w:pPr>
        <w:rPr>
          <w:lang w:eastAsia="es-ES"/>
        </w:rPr>
      </w:pPr>
      <w:r>
        <w:rPr>
          <w:lang w:eastAsia="es-ES"/>
        </w:rPr>
        <w:t>La carpeta Default, no se encuentra en mi equipo</w:t>
      </w:r>
    </w:p>
    <w:p w14:paraId="7DE2C99B" w14:textId="77777777" w:rsidR="00445BFF" w:rsidRDefault="00445BFF" w:rsidP="00ED256B">
      <w:pPr>
        <w:pStyle w:val="Ttulo2"/>
        <w:rPr>
          <w:lang w:eastAsia="es-ES"/>
        </w:rPr>
      </w:pPr>
      <w:bookmarkStart w:id="9" w:name="_Toc151713111"/>
      <w:r>
        <w:rPr>
          <w:lang w:eastAsia="es-ES"/>
        </w:rPr>
        <w:t>\[nombreUsuario]</w:t>
      </w:r>
      <w:bookmarkEnd w:id="9"/>
    </w:p>
    <w:p w14:paraId="55F57B4E" w14:textId="5ACCB4FD" w:rsidR="00ED256B" w:rsidRDefault="00ED256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E478D92" wp14:editId="4B7E5672">
            <wp:extent cx="5394960" cy="2567940"/>
            <wp:effectExtent l="0" t="0" r="0" b="3810"/>
            <wp:docPr id="60261343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26"/>
                    <a:stretch/>
                  </pic:blipFill>
                  <pic:spPr bwMode="auto"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485AF" w14:textId="77777777" w:rsidR="00ED256B" w:rsidRDefault="00ED256B">
      <w:pPr>
        <w:rPr>
          <w:lang w:eastAsia="es-ES"/>
        </w:rPr>
      </w:pPr>
      <w:r>
        <w:rPr>
          <w:lang w:eastAsia="es-ES"/>
        </w:rPr>
        <w:br w:type="page"/>
      </w:r>
    </w:p>
    <w:p w14:paraId="005D42A9" w14:textId="319DD080" w:rsidR="00445BFF" w:rsidRDefault="00445BFF" w:rsidP="00ED256B">
      <w:pPr>
        <w:pStyle w:val="Ttulo2"/>
        <w:rPr>
          <w:lang w:eastAsia="es-ES"/>
        </w:rPr>
      </w:pPr>
      <w:bookmarkStart w:id="10" w:name="_Toc151713112"/>
      <w:r>
        <w:rPr>
          <w:lang w:eastAsia="es-ES"/>
        </w:rPr>
        <w:lastRenderedPageBreak/>
        <w:t>\System32</w:t>
      </w:r>
      <w:bookmarkEnd w:id="10"/>
    </w:p>
    <w:p w14:paraId="25EE21B8" w14:textId="2CAE805E" w:rsidR="00ED256B" w:rsidRDefault="00ED256B" w:rsidP="00ED256B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AB259CE" wp14:editId="473EB3A3">
            <wp:extent cx="4701540" cy="2606040"/>
            <wp:effectExtent l="0" t="0" r="3810" b="3810"/>
            <wp:docPr id="3106466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3" b="14070"/>
                    <a:stretch/>
                  </pic:blipFill>
                  <pic:spPr bwMode="auto">
                    <a:xfrm>
                      <a:off x="0" y="0"/>
                      <a:ext cx="47015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10E8" w14:textId="77777777" w:rsidR="00445BFF" w:rsidRDefault="00445BFF" w:rsidP="0072788F">
      <w:pPr>
        <w:pStyle w:val="Ttulo2"/>
        <w:rPr>
          <w:lang w:eastAsia="es-ES"/>
        </w:rPr>
      </w:pPr>
      <w:bookmarkStart w:id="11" w:name="_Toc151713113"/>
      <w:r>
        <w:rPr>
          <w:lang w:eastAsia="es-ES"/>
        </w:rPr>
        <w:t>\SysWOW64</w:t>
      </w:r>
      <w:bookmarkEnd w:id="11"/>
    </w:p>
    <w:p w14:paraId="79E7A8AB" w14:textId="031F4E0E" w:rsidR="00ED256B" w:rsidRDefault="0072788F" w:rsidP="0072788F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ECB5F78" wp14:editId="77854527">
            <wp:extent cx="4716780" cy="2613660"/>
            <wp:effectExtent l="0" t="0" r="7620" b="0"/>
            <wp:docPr id="13138062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71" b="13819"/>
                    <a:stretch/>
                  </pic:blipFill>
                  <pic:spPr bwMode="auto">
                    <a:xfrm>
                      <a:off x="0" y="0"/>
                      <a:ext cx="47167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0770A" w14:textId="77777777" w:rsidR="0072788F" w:rsidRDefault="0072788F">
      <w:pPr>
        <w:rPr>
          <w:lang w:eastAsia="es-ES"/>
        </w:rPr>
      </w:pPr>
      <w:r>
        <w:rPr>
          <w:lang w:eastAsia="es-ES"/>
        </w:rPr>
        <w:br w:type="page"/>
      </w:r>
    </w:p>
    <w:p w14:paraId="4C168D19" w14:textId="77777777" w:rsidR="0072788F" w:rsidRDefault="00445BFF">
      <w:pPr>
        <w:rPr>
          <w:lang w:eastAsia="es-ES"/>
        </w:rPr>
      </w:pPr>
      <w:r>
        <w:rPr>
          <w:lang w:eastAsia="es-ES"/>
        </w:rPr>
        <w:lastRenderedPageBreak/>
        <w:t>\WinSxS</w:t>
      </w:r>
    </w:p>
    <w:p w14:paraId="003C6103" w14:textId="7985901A" w:rsidR="00341ED6" w:rsidRDefault="0072788F">
      <w:pPr>
        <w:rPr>
          <w:rFonts w:ascii="Times New Roman" w:eastAsiaTheme="majorEastAsia" w:hAnsi="Times New Roman" w:cstheme="majorBidi"/>
          <w:b/>
          <w:color w:val="2F5496" w:themeColor="accent1" w:themeShade="BF"/>
          <w:sz w:val="30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3B8FAFC" wp14:editId="7CF90016">
            <wp:extent cx="5394960" cy="2781300"/>
            <wp:effectExtent l="0" t="0" r="0" b="0"/>
            <wp:docPr id="19155814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2"/>
                    <a:stretch/>
                  </pic:blipFill>
                  <pic:spPr bwMode="auto">
                    <a:xfrm>
                      <a:off x="0" y="0"/>
                      <a:ext cx="5394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1ED6">
        <w:rPr>
          <w:lang w:eastAsia="es-ES"/>
        </w:rPr>
        <w:br w:type="page"/>
      </w:r>
    </w:p>
    <w:p w14:paraId="276271EF" w14:textId="77777777" w:rsidR="001C564D" w:rsidRDefault="001C564D" w:rsidP="00341ED6">
      <w:pPr>
        <w:pStyle w:val="Ttulo1"/>
        <w:rPr>
          <w:lang w:eastAsia="es-ES"/>
        </w:rPr>
      </w:pPr>
      <w:bookmarkStart w:id="12" w:name="_Toc151713114"/>
      <w:r>
        <w:rPr>
          <w:lang w:eastAsia="es-ES"/>
        </w:rPr>
        <w:lastRenderedPageBreak/>
        <w:t>Ejecuta y explica las siguientes instrucciones: “ls /home /usr, ls -l /home, ls -R /home, ls -ltra”</w:t>
      </w:r>
      <w:bookmarkEnd w:id="12"/>
    </w:p>
    <w:p w14:paraId="06B9B28E" w14:textId="77777777" w:rsidR="00897D9B" w:rsidRDefault="00897D9B" w:rsidP="00897D9B">
      <w:pPr>
        <w:pStyle w:val="Ttulo2"/>
        <w:rPr>
          <w:lang w:eastAsia="es-ES"/>
        </w:rPr>
      </w:pPr>
      <w:bookmarkStart w:id="13" w:name="_Toc151713115"/>
      <w:r>
        <w:rPr>
          <w:lang w:eastAsia="es-ES"/>
        </w:rPr>
        <w:t>ls /home /usr</w:t>
      </w:r>
      <w:bookmarkEnd w:id="13"/>
    </w:p>
    <w:p w14:paraId="1D03A5A0" w14:textId="77777777" w:rsidR="00897D9B" w:rsidRPr="00897D9B" w:rsidRDefault="00897D9B" w:rsidP="00897D9B">
      <w:pPr>
        <w:pStyle w:val="Texto"/>
        <w:rPr>
          <w:lang w:eastAsia="es-ES"/>
        </w:rPr>
      </w:pPr>
      <w:r>
        <w:rPr>
          <w:lang w:eastAsia="es-ES"/>
        </w:rPr>
        <w:t>Con este comando, se muestra primero el contenido de la carpeta /home y luego la carpeta /usr</w:t>
      </w:r>
    </w:p>
    <w:p w14:paraId="2FF5B784" w14:textId="77777777" w:rsidR="00897D9B" w:rsidRDefault="00897D9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FCBF3D9" wp14:editId="0E56920B">
            <wp:extent cx="5113020" cy="1265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109F" w14:textId="77777777" w:rsidR="00897D9B" w:rsidRDefault="00897D9B" w:rsidP="00897D9B">
      <w:pPr>
        <w:pStyle w:val="Ttulo2"/>
        <w:rPr>
          <w:lang w:val="en-US" w:eastAsia="es-ES"/>
        </w:rPr>
      </w:pPr>
      <w:bookmarkStart w:id="14" w:name="_Toc151713116"/>
      <w:r w:rsidRPr="00897D9B">
        <w:rPr>
          <w:lang w:val="en-US" w:eastAsia="es-ES"/>
        </w:rPr>
        <w:t>ls -l /home</w:t>
      </w:r>
      <w:bookmarkEnd w:id="14"/>
    </w:p>
    <w:p w14:paraId="65204E6E" w14:textId="77777777" w:rsidR="008E6A96" w:rsidRDefault="008E6A96" w:rsidP="008E6A96">
      <w:pPr>
        <w:pStyle w:val="Texto"/>
        <w:rPr>
          <w:lang w:eastAsia="es-ES"/>
        </w:rPr>
      </w:pPr>
      <w:r w:rsidRPr="008E6A96">
        <w:rPr>
          <w:lang w:eastAsia="es-ES"/>
        </w:rPr>
        <w:t>Con este comando, nos p</w:t>
      </w:r>
      <w:r>
        <w:rPr>
          <w:lang w:eastAsia="es-ES"/>
        </w:rPr>
        <w:t>ermite mostrar todo lo relacionado con un archivo y/o directorio como, por ejemplo, en la primera columna, se muestran:</w:t>
      </w:r>
    </w:p>
    <w:p w14:paraId="236DD008" w14:textId="77777777" w:rsid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los permisos y que tipo de archivo es</w:t>
      </w:r>
    </w:p>
    <w:p w14:paraId="46D2861E" w14:textId="77777777" w:rsid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cuantos inodos tiene</w:t>
      </w:r>
    </w:p>
    <w:p w14:paraId="1570041E" w14:textId="77777777" w:rsid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nombre de usuario del propietario </w:t>
      </w:r>
    </w:p>
    <w:p w14:paraId="055AB6DD" w14:textId="77777777" w:rsid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grupo del usuario propietario </w:t>
      </w:r>
    </w:p>
    <w:p w14:paraId="0425E619" w14:textId="77777777" w:rsid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el tamaño en bytes que ocupa</w:t>
      </w:r>
    </w:p>
    <w:p w14:paraId="3CF90E32" w14:textId="77777777" w:rsid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la fecha de la última modificación </w:t>
      </w:r>
    </w:p>
    <w:p w14:paraId="39A26816" w14:textId="77777777" w:rsidR="008E6A96" w:rsidRPr="008E6A96" w:rsidRDefault="008E6A96" w:rsidP="008E6A96">
      <w:pPr>
        <w:pStyle w:val="Texto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el nombre del directorio o archivo.</w:t>
      </w:r>
    </w:p>
    <w:p w14:paraId="267FD841" w14:textId="77777777" w:rsidR="00897D9B" w:rsidRDefault="00897D9B">
      <w:pPr>
        <w:rPr>
          <w:lang w:val="en-US" w:eastAsia="es-ES"/>
        </w:rPr>
      </w:pPr>
      <w:r>
        <w:rPr>
          <w:noProof/>
          <w:lang w:val="en-US" w:eastAsia="es-ES"/>
        </w:rPr>
        <w:drawing>
          <wp:inline distT="0" distB="0" distL="0" distR="0" wp14:anchorId="2A2D6B0B" wp14:editId="2B703D92">
            <wp:extent cx="4659630" cy="7461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FB4D" w14:textId="77777777" w:rsidR="008E6A96" w:rsidRDefault="008E6A9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  <w:lang w:eastAsia="es-ES"/>
        </w:rPr>
      </w:pPr>
      <w:r>
        <w:rPr>
          <w:lang w:eastAsia="es-ES"/>
        </w:rPr>
        <w:br w:type="page"/>
      </w:r>
    </w:p>
    <w:p w14:paraId="0E90699B" w14:textId="77777777" w:rsidR="00897D9B" w:rsidRDefault="00897D9B" w:rsidP="00897D9B">
      <w:pPr>
        <w:pStyle w:val="Ttulo2"/>
        <w:rPr>
          <w:lang w:eastAsia="es-ES"/>
        </w:rPr>
      </w:pPr>
      <w:bookmarkStart w:id="15" w:name="_Toc151713117"/>
      <w:r>
        <w:rPr>
          <w:lang w:eastAsia="es-ES"/>
        </w:rPr>
        <w:lastRenderedPageBreak/>
        <w:t>ls -R</w:t>
      </w:r>
      <w:bookmarkEnd w:id="15"/>
    </w:p>
    <w:p w14:paraId="55300E5D" w14:textId="77777777" w:rsidR="00897D9B" w:rsidRDefault="00897D9B">
      <w:pPr>
        <w:rPr>
          <w:lang w:eastAsia="es-ES"/>
        </w:rPr>
      </w:pPr>
      <w:r>
        <w:rPr>
          <w:lang w:eastAsia="es-ES"/>
        </w:rPr>
        <w:t>Con este comando, se muestran todos los contenidos desde la carpeta donde nos encontremos</w:t>
      </w:r>
      <w:r w:rsidR="008E6A96">
        <w:rPr>
          <w:lang w:eastAsia="es-ES"/>
        </w:rPr>
        <w:t>, ya que tiene la opción “-R” que significa “Recursive” o recursivo, lo que implica, que se muestre todo el contenido almacenado en esa carpeta.</w:t>
      </w:r>
    </w:p>
    <w:p w14:paraId="2FA3E253" w14:textId="77777777" w:rsidR="00897D9B" w:rsidRDefault="00897D9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BF6C2D7" wp14:editId="149D5972">
            <wp:extent cx="4529772" cy="4375913"/>
            <wp:effectExtent l="0" t="0" r="444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66" cy="444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s-ES"/>
        </w:rPr>
        <w:br w:type="page"/>
      </w:r>
    </w:p>
    <w:p w14:paraId="3D2E4A24" w14:textId="77777777" w:rsidR="00897D9B" w:rsidRDefault="00897D9B" w:rsidP="00897D9B">
      <w:pPr>
        <w:pStyle w:val="Ttulo2"/>
        <w:rPr>
          <w:lang w:eastAsia="es-ES"/>
        </w:rPr>
      </w:pPr>
      <w:bookmarkStart w:id="16" w:name="_Toc151713118"/>
      <w:r>
        <w:rPr>
          <w:lang w:eastAsia="es-ES"/>
        </w:rPr>
        <w:lastRenderedPageBreak/>
        <w:t>ls- ltra</w:t>
      </w:r>
      <w:bookmarkEnd w:id="16"/>
    </w:p>
    <w:p w14:paraId="33DF2590" w14:textId="77777777" w:rsidR="008E6A96" w:rsidRDefault="008E6A96" w:rsidP="008E6A96">
      <w:pPr>
        <w:rPr>
          <w:lang w:eastAsia="es-ES"/>
        </w:rPr>
      </w:pPr>
      <w:r>
        <w:rPr>
          <w:lang w:eastAsia="es-ES"/>
        </w:rPr>
        <w:t>Con este comando:</w:t>
      </w:r>
    </w:p>
    <w:p w14:paraId="12B0E107" w14:textId="77777777" w:rsidR="008E6A96" w:rsidRDefault="008E6A96" w:rsidP="008E6A96">
      <w:pPr>
        <w:rPr>
          <w:lang w:eastAsia="es-ES"/>
        </w:rPr>
      </w:pPr>
      <w:r>
        <w:rPr>
          <w:lang w:eastAsia="es-ES"/>
        </w:rPr>
        <w:t>“-l“ lista larga</w:t>
      </w:r>
    </w:p>
    <w:p w14:paraId="26B5899C" w14:textId="77777777" w:rsidR="008E6A96" w:rsidRDefault="008E6A96" w:rsidP="008E6A96">
      <w:pPr>
        <w:rPr>
          <w:lang w:eastAsia="es-ES"/>
        </w:rPr>
      </w:pPr>
      <w:r>
        <w:rPr>
          <w:lang w:eastAsia="es-ES"/>
        </w:rPr>
        <w:t>“-t“ lo muestra ordenado por fecha última modificación</w:t>
      </w:r>
    </w:p>
    <w:p w14:paraId="1D6CE4C4" w14:textId="77777777" w:rsidR="008E6A96" w:rsidRDefault="008E6A96" w:rsidP="008E6A96">
      <w:pPr>
        <w:rPr>
          <w:lang w:eastAsia="es-ES"/>
        </w:rPr>
      </w:pPr>
      <w:r>
        <w:rPr>
          <w:lang w:eastAsia="es-ES"/>
        </w:rPr>
        <w:t>“-r“ lo muestra al revés</w:t>
      </w:r>
    </w:p>
    <w:p w14:paraId="7590E46E" w14:textId="77777777" w:rsidR="008E6A96" w:rsidRPr="008E6A96" w:rsidRDefault="008E6A96" w:rsidP="008E6A96">
      <w:pPr>
        <w:rPr>
          <w:lang w:eastAsia="es-ES"/>
        </w:rPr>
      </w:pPr>
      <w:r>
        <w:rPr>
          <w:lang w:eastAsia="es-ES"/>
        </w:rPr>
        <w:t>“-a“ muestra los archivos ocultos (que tienen un “.” delante del nombre)</w:t>
      </w:r>
    </w:p>
    <w:p w14:paraId="529836C3" w14:textId="77777777" w:rsidR="001C564D" w:rsidRPr="00897D9B" w:rsidRDefault="00897D9B">
      <w:pPr>
        <w:rPr>
          <w:rFonts w:ascii="Times New Roman" w:eastAsiaTheme="majorEastAsia" w:hAnsi="Times New Roman" w:cstheme="majorBidi"/>
          <w:b/>
          <w:color w:val="2F5496" w:themeColor="accent1" w:themeShade="BF"/>
          <w:sz w:val="30"/>
          <w:szCs w:val="32"/>
          <w:lang w:val="en-US" w:eastAsia="es-ES"/>
        </w:rPr>
      </w:pPr>
      <w:r>
        <w:rPr>
          <w:noProof/>
          <w:lang w:val="en-US" w:eastAsia="es-ES"/>
        </w:rPr>
        <w:drawing>
          <wp:inline distT="0" distB="0" distL="0" distR="0" wp14:anchorId="737D2BC0" wp14:editId="24044D94">
            <wp:extent cx="5398770" cy="48863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64D" w:rsidRPr="00897D9B">
        <w:rPr>
          <w:lang w:val="en-US" w:eastAsia="es-ES"/>
        </w:rPr>
        <w:br w:type="page"/>
      </w:r>
    </w:p>
    <w:p w14:paraId="3479B8C6" w14:textId="77777777" w:rsidR="00341ED6" w:rsidRDefault="001C564D" w:rsidP="00341ED6">
      <w:pPr>
        <w:pStyle w:val="Ttulo1"/>
        <w:rPr>
          <w:lang w:eastAsia="es-ES"/>
        </w:rPr>
      </w:pPr>
      <w:bookmarkStart w:id="17" w:name="_Toc151713119"/>
      <w:r>
        <w:rPr>
          <w:lang w:eastAsia="es-ES"/>
        </w:rPr>
        <w:lastRenderedPageBreak/>
        <w:t xml:space="preserve">Empleando caracteres </w:t>
      </w:r>
      <w:r w:rsidR="00825AA6">
        <w:rPr>
          <w:lang w:eastAsia="es-ES"/>
        </w:rPr>
        <w:t>comodín</w:t>
      </w:r>
      <w:r>
        <w:rPr>
          <w:lang w:eastAsia="es-ES"/>
        </w:rPr>
        <w:t>, realiza las siguientes acciones por línea de comando:</w:t>
      </w:r>
      <w:bookmarkEnd w:id="17"/>
    </w:p>
    <w:p w14:paraId="3CB246EB" w14:textId="77777777" w:rsidR="001C564D" w:rsidRDefault="001C564D" w:rsidP="001C564D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Eliminar todos los archivos del directorio actual</w:t>
      </w:r>
    </w:p>
    <w:p w14:paraId="1E5767AF" w14:textId="77777777" w:rsidR="00897D9B" w:rsidRDefault="00F34E5E" w:rsidP="00897D9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420DEBC" wp14:editId="0C0DC670">
            <wp:extent cx="3950335" cy="10604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74E6" w14:textId="77777777" w:rsidR="00F34E5E" w:rsidRDefault="001C564D" w:rsidP="00F34E5E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Elimina, solicitando confirmación, todos los ficheros que comiencen por “doc”.</w:t>
      </w:r>
    </w:p>
    <w:p w14:paraId="765E6A9A" w14:textId="77777777" w:rsidR="00F34E5E" w:rsidRDefault="00F34E5E" w:rsidP="00F34E5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7827EFF" wp14:editId="344EBAFA">
            <wp:extent cx="5398770" cy="14852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s-ES"/>
        </w:rPr>
        <w:t xml:space="preserve"> </w:t>
      </w:r>
    </w:p>
    <w:p w14:paraId="1F2C87FD" w14:textId="77777777" w:rsidR="001C564D" w:rsidRDefault="001C564D" w:rsidP="001C564D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Elimina todos los archivos que comiencen por script y tengan un carácter más como nombre de fichero</w:t>
      </w:r>
    </w:p>
    <w:p w14:paraId="0A69BA13" w14:textId="77777777" w:rsidR="003C4F16" w:rsidRDefault="003C4F16" w:rsidP="003C4F16">
      <w:pPr>
        <w:rPr>
          <w:lang w:eastAsia="es-ES"/>
        </w:rPr>
      </w:pPr>
      <w:r>
        <w:rPr>
          <w:lang w:eastAsia="es-ES"/>
        </w:rPr>
        <w:t>(le coloque -i para poder ver con mejor claridad los objetos a borrar</w:t>
      </w:r>
      <w:r w:rsidR="002031F5">
        <w:rPr>
          <w:lang w:eastAsia="es-ES"/>
        </w:rPr>
        <w:t>, es opcional</w:t>
      </w:r>
      <w:r>
        <w:rPr>
          <w:lang w:eastAsia="es-ES"/>
        </w:rPr>
        <w:t>)</w:t>
      </w:r>
    </w:p>
    <w:p w14:paraId="1514111E" w14:textId="77777777" w:rsidR="00F34E5E" w:rsidRPr="001C564D" w:rsidRDefault="00F34E5E" w:rsidP="00F34E5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B67E774" wp14:editId="6C2736CA">
            <wp:extent cx="5398770" cy="1887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77CD" w14:textId="77777777" w:rsidR="001C564D" w:rsidRPr="001C564D" w:rsidRDefault="001C564D" w:rsidP="001C564D">
      <w:pPr>
        <w:rPr>
          <w:lang w:eastAsia="es-ES"/>
        </w:rPr>
      </w:pPr>
    </w:p>
    <w:sectPr w:rsidR="001C564D" w:rsidRPr="001C564D" w:rsidSect="002E7155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9933C" w14:textId="77777777" w:rsidR="00D26586" w:rsidRDefault="00D26586" w:rsidP="00906D29">
      <w:pPr>
        <w:spacing w:after="0" w:line="240" w:lineRule="auto"/>
      </w:pPr>
      <w:r>
        <w:separator/>
      </w:r>
    </w:p>
  </w:endnote>
  <w:endnote w:type="continuationSeparator" w:id="0">
    <w:p w14:paraId="17B4E91A" w14:textId="77777777" w:rsidR="00D26586" w:rsidRDefault="00D26586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F9C05" w14:textId="77777777"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F234F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244A3B68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BD81A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70CE17BD" w14:textId="77777777"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20BD7" w14:textId="77777777"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B5658" w14:textId="77777777" w:rsidR="00D26586" w:rsidRDefault="00D26586" w:rsidP="00906D29">
      <w:pPr>
        <w:spacing w:after="0" w:line="240" w:lineRule="auto"/>
      </w:pPr>
      <w:r>
        <w:separator/>
      </w:r>
    </w:p>
  </w:footnote>
  <w:footnote w:type="continuationSeparator" w:id="0">
    <w:p w14:paraId="40B1A3D4" w14:textId="77777777" w:rsidR="00D26586" w:rsidRDefault="00D26586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3ADF" w14:textId="77777777"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57EDB" w14:textId="77777777"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5189F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9B64B" w14:textId="77777777"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B91"/>
    <w:multiLevelType w:val="hybridMultilevel"/>
    <w:tmpl w:val="E18E8512"/>
    <w:lvl w:ilvl="0" w:tplc="26B411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63E56"/>
    <w:multiLevelType w:val="hybridMultilevel"/>
    <w:tmpl w:val="D40E96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B2D0A"/>
    <w:multiLevelType w:val="hybridMultilevel"/>
    <w:tmpl w:val="500C6660"/>
    <w:lvl w:ilvl="0" w:tplc="34A63C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0F3352"/>
    <w:multiLevelType w:val="hybridMultilevel"/>
    <w:tmpl w:val="5BC4D1CE"/>
    <w:lvl w:ilvl="0" w:tplc="43B849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120140">
    <w:abstractNumId w:val="1"/>
  </w:num>
  <w:num w:numId="2" w16cid:durableId="265039386">
    <w:abstractNumId w:val="0"/>
  </w:num>
  <w:num w:numId="3" w16cid:durableId="1629703681">
    <w:abstractNumId w:val="3"/>
  </w:num>
  <w:num w:numId="4" w16cid:durableId="1657564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6B9"/>
    <w:rsid w:val="001C564D"/>
    <w:rsid w:val="001F2A67"/>
    <w:rsid w:val="002031F5"/>
    <w:rsid w:val="00254857"/>
    <w:rsid w:val="00263AC1"/>
    <w:rsid w:val="002E7155"/>
    <w:rsid w:val="003211DF"/>
    <w:rsid w:val="00341ED6"/>
    <w:rsid w:val="003C4F16"/>
    <w:rsid w:val="00445BFF"/>
    <w:rsid w:val="004B29C8"/>
    <w:rsid w:val="00510F45"/>
    <w:rsid w:val="006356FC"/>
    <w:rsid w:val="006D3CD1"/>
    <w:rsid w:val="006F3827"/>
    <w:rsid w:val="00716F80"/>
    <w:rsid w:val="0072788F"/>
    <w:rsid w:val="0077392A"/>
    <w:rsid w:val="007B7819"/>
    <w:rsid w:val="008003B2"/>
    <w:rsid w:val="00825AA6"/>
    <w:rsid w:val="008911F1"/>
    <w:rsid w:val="00897D9B"/>
    <w:rsid w:val="008E66B9"/>
    <w:rsid w:val="008E6A96"/>
    <w:rsid w:val="00906D29"/>
    <w:rsid w:val="00977CDD"/>
    <w:rsid w:val="009C1288"/>
    <w:rsid w:val="00A372AC"/>
    <w:rsid w:val="00A877C8"/>
    <w:rsid w:val="00AA5AA9"/>
    <w:rsid w:val="00AB6999"/>
    <w:rsid w:val="00B450DD"/>
    <w:rsid w:val="00BC173E"/>
    <w:rsid w:val="00C03BA2"/>
    <w:rsid w:val="00CA45C1"/>
    <w:rsid w:val="00D26586"/>
    <w:rsid w:val="00DE6CFB"/>
    <w:rsid w:val="00E7637D"/>
    <w:rsid w:val="00EA7F1D"/>
    <w:rsid w:val="00ED256B"/>
    <w:rsid w:val="00ED6662"/>
    <w:rsid w:val="00F24305"/>
    <w:rsid w:val="00F25F00"/>
    <w:rsid w:val="00F34E5E"/>
    <w:rsid w:val="00F52BCD"/>
    <w:rsid w:val="00F77297"/>
    <w:rsid w:val="00FA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0B0F3D"/>
  <w15:chartTrackingRefBased/>
  <w15:docId w15:val="{45B4BD85-E3BF-468A-AD4C-81930091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8E6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C564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C17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3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4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29932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6533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538557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48163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47638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4810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03843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73701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9113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3943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08708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87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2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684100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98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535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89F9B-95BF-4B4E-9EF0-C5507F236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86</TotalTime>
  <Pages>1</Pages>
  <Words>995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1DAW</dc:creator>
  <cp:keywords/>
  <dc:description/>
  <cp:lastModifiedBy>Adri Tira</cp:lastModifiedBy>
  <cp:revision>16</cp:revision>
  <cp:lastPrinted>2023-11-24T09:11:00Z</cp:lastPrinted>
  <dcterms:created xsi:type="dcterms:W3CDTF">2023-11-22T19:49:00Z</dcterms:created>
  <dcterms:modified xsi:type="dcterms:W3CDTF">2023-11-24T09:12:00Z</dcterms:modified>
</cp:coreProperties>
</file>