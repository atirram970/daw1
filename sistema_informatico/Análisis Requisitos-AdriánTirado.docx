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34EC10" wp14:editId="6E50E818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4EC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A3BAC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6C4887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Sistemas Informáticos</w:t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3BAC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:rsidR="00F52BCD" w:rsidRPr="003211DF" w:rsidRDefault="006C4887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Sistemas Informáticos</w:t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40182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182A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EBE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40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906D29" w:rsidRPr="006C4887" w:rsidRDefault="006C4887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40"/>
                                          <w:szCs w:val="64"/>
                                        </w:rPr>
                                      </w:pPr>
                                      <w:r w:rsidRPr="006C488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40"/>
                                          <w:szCs w:val="64"/>
                                        </w:rPr>
                                        <w:t>Análisis de Requisitos y Características de Sistemas Operativos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BE590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40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906D29" w:rsidRPr="006C4887" w:rsidRDefault="006C4887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40"/>
                                    <w:szCs w:val="64"/>
                                  </w:rPr>
                                </w:pPr>
                                <w:r w:rsidRPr="006C488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40"/>
                                    <w:szCs w:val="64"/>
                                  </w:rPr>
                                  <w:t>Análisis de Requisitos y Características de Sistemas Operativos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bookmarkStart w:id="0" w:name="_GoBack"/>
    <w:bookmarkEnd w:id="0"/>
    <w:p w:rsidR="00C95AD0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49678039" w:history="1">
        <w:r w:rsidR="00C95AD0" w:rsidRPr="00C63383">
          <w:rPr>
            <w:rStyle w:val="Hipervnculo"/>
            <w:noProof/>
            <w:lang w:eastAsia="es-ES"/>
          </w:rPr>
          <w:t>Sistemas Operativos Elegidos</w:t>
        </w:r>
        <w:r w:rsidR="00C95AD0">
          <w:rPr>
            <w:noProof/>
            <w:webHidden/>
          </w:rPr>
          <w:tab/>
        </w:r>
        <w:r w:rsidR="00C95AD0">
          <w:rPr>
            <w:noProof/>
            <w:webHidden/>
          </w:rPr>
          <w:fldChar w:fldCharType="begin"/>
        </w:r>
        <w:r w:rsidR="00C95AD0">
          <w:rPr>
            <w:noProof/>
            <w:webHidden/>
          </w:rPr>
          <w:instrText xml:space="preserve"> PAGEREF _Toc149678039 \h </w:instrText>
        </w:r>
        <w:r w:rsidR="00C95AD0">
          <w:rPr>
            <w:noProof/>
            <w:webHidden/>
          </w:rPr>
        </w:r>
        <w:r w:rsidR="00C95AD0">
          <w:rPr>
            <w:noProof/>
            <w:webHidden/>
          </w:rPr>
          <w:fldChar w:fldCharType="separate"/>
        </w:r>
        <w:r w:rsidR="00C95AD0">
          <w:rPr>
            <w:noProof/>
            <w:webHidden/>
          </w:rPr>
          <w:t>2</w:t>
        </w:r>
        <w:r w:rsidR="00C95AD0"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left" w:pos="66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0" w:history="1">
        <w:r w:rsidRPr="00C63383">
          <w:rPr>
            <w:rStyle w:val="Hipervnculo"/>
            <w:rFonts w:ascii="Calibri Light" w:hAnsi="Calibri Light" w:cs="Calibri Light"/>
            <w:noProof/>
          </w:rPr>
          <w:t>-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es-ES"/>
          </w:rPr>
          <w:tab/>
        </w:r>
        <w:r w:rsidRPr="00C63383">
          <w:rPr>
            <w:rStyle w:val="Hipervnculo"/>
            <w:noProof/>
          </w:rPr>
          <w:t>Windows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left" w:pos="66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1" w:history="1">
        <w:r w:rsidRPr="00C63383">
          <w:rPr>
            <w:rStyle w:val="Hipervnculo"/>
            <w:rFonts w:ascii="Calibri Light" w:hAnsi="Calibri Light" w:cs="Calibri Light"/>
            <w:noProof/>
          </w:rPr>
          <w:t>-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es-ES"/>
          </w:rPr>
          <w:tab/>
        </w:r>
        <w:r w:rsidRPr="00C63383">
          <w:rPr>
            <w:rStyle w:val="Hipervnculo"/>
            <w:noProof/>
          </w:rPr>
          <w:t>Windows Server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left" w:pos="66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2" w:history="1">
        <w:r w:rsidRPr="00C63383">
          <w:rPr>
            <w:rStyle w:val="Hipervnculo"/>
            <w:rFonts w:ascii="Calibri Light" w:hAnsi="Calibri Light" w:cs="Calibri Light"/>
            <w:noProof/>
          </w:rPr>
          <w:t>-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es-ES"/>
          </w:rPr>
          <w:tab/>
        </w:r>
        <w:r w:rsidRPr="00C63383">
          <w:rPr>
            <w:rStyle w:val="Hipervnculo"/>
            <w:noProof/>
          </w:rPr>
          <w:t>Ubuntu Desktop 20.04.2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left" w:pos="66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3" w:history="1">
        <w:r w:rsidRPr="00C63383">
          <w:rPr>
            <w:rStyle w:val="Hipervnculo"/>
            <w:rFonts w:ascii="Calibri Light" w:hAnsi="Calibri Light" w:cs="Calibri Light"/>
            <w:noProof/>
          </w:rPr>
          <w:t>-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es-ES"/>
          </w:rPr>
          <w:tab/>
        </w:r>
        <w:r w:rsidRPr="00C63383">
          <w:rPr>
            <w:rStyle w:val="Hipervnculo"/>
            <w:noProof/>
          </w:rPr>
          <w:t>Ubuntu Server 23.04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left" w:pos="66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4" w:history="1">
        <w:r w:rsidRPr="00C63383">
          <w:rPr>
            <w:rStyle w:val="Hipervnculo"/>
            <w:rFonts w:ascii="Calibri Light" w:hAnsi="Calibri Light" w:cs="Calibri Light"/>
            <w:noProof/>
          </w:rPr>
          <w:t>-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es-ES"/>
          </w:rPr>
          <w:tab/>
        </w:r>
        <w:r w:rsidRPr="00C63383">
          <w:rPr>
            <w:rStyle w:val="Hipervnculo"/>
            <w:noProof/>
          </w:rPr>
          <w:t>MacOS Big Sur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678045" w:history="1">
        <w:r w:rsidRPr="00C63383">
          <w:rPr>
            <w:rStyle w:val="Hipervnculo"/>
            <w:noProof/>
          </w:rPr>
          <w:t>Requisitos Sistema Operativo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6" w:history="1">
        <w:r w:rsidRPr="00C63383">
          <w:rPr>
            <w:rStyle w:val="Hipervnculo"/>
            <w:noProof/>
            <w:lang w:val="en-US"/>
          </w:rPr>
          <w:t>Windows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7" w:history="1">
        <w:r w:rsidRPr="00C63383">
          <w:rPr>
            <w:rStyle w:val="Hipervnculo"/>
            <w:noProof/>
            <w:lang w:val="en-US"/>
          </w:rPr>
          <w:t>Windows Server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8" w:history="1">
        <w:r w:rsidRPr="00C63383">
          <w:rPr>
            <w:rStyle w:val="Hipervnculo"/>
            <w:noProof/>
            <w:lang w:val="en-US"/>
          </w:rPr>
          <w:t>Ubuntu Desktop 20.04.2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49" w:history="1">
        <w:r w:rsidRPr="00C63383">
          <w:rPr>
            <w:rStyle w:val="Hipervnculo"/>
            <w:noProof/>
          </w:rPr>
          <w:t>Ubuntu Server 23.04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50" w:history="1">
        <w:r w:rsidRPr="00C63383">
          <w:rPr>
            <w:rStyle w:val="Hipervnculo"/>
            <w:noProof/>
          </w:rPr>
          <w:t>MacOS Big Sur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678051" w:history="1">
        <w:r w:rsidRPr="00C63383">
          <w:rPr>
            <w:rStyle w:val="Hipervnculo"/>
            <w:noProof/>
          </w:rPr>
          <w:t>Características importantes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52" w:history="1">
        <w:r w:rsidRPr="00C63383">
          <w:rPr>
            <w:rStyle w:val="Hipervnculo"/>
            <w:noProof/>
          </w:rPr>
          <w:t>Windows 11: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53" w:history="1">
        <w:r w:rsidRPr="00C63383">
          <w:rPr>
            <w:rStyle w:val="Hipervnculo"/>
            <w:noProof/>
          </w:rPr>
          <w:t>Windows Server 2022: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54" w:history="1">
        <w:r w:rsidRPr="00C63383">
          <w:rPr>
            <w:rStyle w:val="Hipervnculo"/>
            <w:noProof/>
          </w:rPr>
          <w:t>Ubuntu Desktop 20.04.2: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55" w:history="1">
        <w:r w:rsidRPr="00C63383">
          <w:rPr>
            <w:rStyle w:val="Hipervnculo"/>
            <w:noProof/>
          </w:rPr>
          <w:t>Ubuntu Server 23.04: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56" w:history="1">
        <w:r w:rsidRPr="00C63383">
          <w:rPr>
            <w:rStyle w:val="Hipervnculo"/>
            <w:noProof/>
          </w:rPr>
          <w:t>MacOS Big Sur: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678057" w:history="1">
        <w:r w:rsidRPr="00C63383">
          <w:rPr>
            <w:rStyle w:val="Hipervnculo"/>
            <w:noProof/>
          </w:rPr>
          <w:t>Naturaleza de los Sistemas Operativos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58" w:history="1">
        <w:r w:rsidRPr="00C63383">
          <w:rPr>
            <w:rStyle w:val="Hipervnculo"/>
            <w:noProof/>
          </w:rPr>
          <w:t>Windows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59" w:history="1">
        <w:r w:rsidRPr="00C63383">
          <w:rPr>
            <w:rStyle w:val="Hipervnculo"/>
            <w:noProof/>
          </w:rPr>
          <w:t>Windows Server 2022: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60" w:history="1">
        <w:r w:rsidRPr="00C63383">
          <w:rPr>
            <w:rStyle w:val="Hipervnculo"/>
            <w:noProof/>
          </w:rPr>
          <w:t>Ubuntu Desktop 20.04.2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61" w:history="1">
        <w:r w:rsidRPr="00C63383">
          <w:rPr>
            <w:rStyle w:val="Hipervnculo"/>
            <w:noProof/>
          </w:rPr>
          <w:t>Ubuntu Server 23.04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5AD0" w:rsidRDefault="00C95AD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9678062" w:history="1">
        <w:r w:rsidRPr="00C63383">
          <w:rPr>
            <w:rStyle w:val="Hipervnculo"/>
            <w:noProof/>
          </w:rPr>
          <w:t>MacOS Big Sur: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_Toc149678062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6C4887" w:rsidRDefault="00EA7F1D" w:rsidP="006C4887">
      <w:pPr>
        <w:pStyle w:val="Ttulo1"/>
        <w:rPr>
          <w:lang w:eastAsia="es-ES"/>
        </w:rPr>
      </w:pPr>
      <w:r w:rsidRPr="00EA7F1D">
        <w:rPr>
          <w:lang w:eastAsia="es-ES"/>
        </w:rPr>
        <w:br w:type="page"/>
      </w:r>
      <w:bookmarkStart w:id="1" w:name="_Toc149678039"/>
      <w:r w:rsidR="006C4887">
        <w:rPr>
          <w:lang w:eastAsia="es-ES"/>
        </w:rPr>
        <w:lastRenderedPageBreak/>
        <w:t>Sistemas Operativos Elegidos</w:t>
      </w:r>
      <w:bookmarkEnd w:id="1"/>
    </w:p>
    <w:p w:rsidR="006C4887" w:rsidRPr="006C4887" w:rsidRDefault="006C4887" w:rsidP="00394B37">
      <w:pPr>
        <w:pStyle w:val="Ttulo2"/>
        <w:numPr>
          <w:ilvl w:val="0"/>
          <w:numId w:val="6"/>
        </w:numPr>
      </w:pPr>
      <w:bookmarkStart w:id="2" w:name="_Toc149678040"/>
      <w:r w:rsidRPr="006C4887">
        <w:t>Windows 1</w:t>
      </w:r>
      <w:r>
        <w:t>1</w:t>
      </w:r>
      <w:bookmarkEnd w:id="2"/>
    </w:p>
    <w:p w:rsidR="006C4887" w:rsidRPr="006C4887" w:rsidRDefault="006C4887" w:rsidP="00394B37">
      <w:pPr>
        <w:pStyle w:val="Ttulo2"/>
        <w:numPr>
          <w:ilvl w:val="0"/>
          <w:numId w:val="6"/>
        </w:numPr>
      </w:pPr>
      <w:bookmarkStart w:id="3" w:name="_Toc149678041"/>
      <w:r w:rsidRPr="006C4887">
        <w:t>Windows Server 2022</w:t>
      </w:r>
      <w:bookmarkEnd w:id="3"/>
    </w:p>
    <w:p w:rsidR="006C4887" w:rsidRPr="006C4887" w:rsidRDefault="006C4887" w:rsidP="00394B37">
      <w:pPr>
        <w:pStyle w:val="Ttulo2"/>
        <w:numPr>
          <w:ilvl w:val="0"/>
          <w:numId w:val="6"/>
        </w:numPr>
      </w:pPr>
      <w:bookmarkStart w:id="4" w:name="_Toc149678042"/>
      <w:r w:rsidRPr="006C4887">
        <w:t>Ubuntu Desktop 20.04.2</w:t>
      </w:r>
      <w:bookmarkEnd w:id="4"/>
    </w:p>
    <w:p w:rsidR="006C4887" w:rsidRPr="006C4887" w:rsidRDefault="006C4887" w:rsidP="00394B37">
      <w:pPr>
        <w:pStyle w:val="Ttulo2"/>
        <w:numPr>
          <w:ilvl w:val="0"/>
          <w:numId w:val="6"/>
        </w:numPr>
      </w:pPr>
      <w:bookmarkStart w:id="5" w:name="_Toc149678043"/>
      <w:r w:rsidRPr="006C4887">
        <w:t>Ubuntu Server 23.04</w:t>
      </w:r>
      <w:bookmarkEnd w:id="5"/>
    </w:p>
    <w:p w:rsidR="006C4887" w:rsidRPr="006C4887" w:rsidRDefault="006C4887" w:rsidP="00394B37">
      <w:pPr>
        <w:pStyle w:val="Ttulo2"/>
        <w:numPr>
          <w:ilvl w:val="0"/>
          <w:numId w:val="6"/>
        </w:numPr>
      </w:pPr>
      <w:bookmarkStart w:id="6" w:name="_Toc149678044"/>
      <w:r w:rsidRPr="006C4887">
        <w:t>MacOS Big Sur</w:t>
      </w:r>
      <w:bookmarkEnd w:id="6"/>
    </w:p>
    <w:p w:rsidR="006C4887" w:rsidRDefault="006C4887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394B37" w:rsidRDefault="006C4887" w:rsidP="00394B37">
      <w:pPr>
        <w:pStyle w:val="Ttulo1"/>
        <w:spacing w:line="360" w:lineRule="auto"/>
      </w:pPr>
      <w:bookmarkStart w:id="7" w:name="_Toc149678045"/>
      <w:r>
        <w:lastRenderedPageBreak/>
        <w:t>Requisitos Sistema Operativo</w:t>
      </w:r>
      <w:bookmarkEnd w:id="7"/>
    </w:p>
    <w:p w:rsidR="00394B37" w:rsidRDefault="00394B37" w:rsidP="00802C82">
      <w:pPr>
        <w:pStyle w:val="Ttulo2"/>
        <w:rPr>
          <w:lang w:val="en-US"/>
        </w:rPr>
      </w:pPr>
      <w:bookmarkStart w:id="8" w:name="_Toc149678046"/>
      <w:r w:rsidRPr="00394B37">
        <w:rPr>
          <w:lang w:val="en-US"/>
        </w:rPr>
        <w:t>Windows 11</w:t>
      </w:r>
      <w:bookmarkEnd w:id="8"/>
    </w:p>
    <w:p w:rsidR="005962CE" w:rsidRPr="00802C82" w:rsidRDefault="005962CE" w:rsidP="00394B37">
      <w:pPr>
        <w:pStyle w:val="Texto"/>
        <w:rPr>
          <w:b/>
          <w:lang w:val="en-US"/>
        </w:rPr>
      </w:pPr>
      <w:r w:rsidRPr="00802C82">
        <w:rPr>
          <w:b/>
          <w:lang w:val="en-US"/>
        </w:rPr>
        <w:t>Mínimos</w:t>
      </w:r>
    </w:p>
    <w:p w:rsidR="00802C82" w:rsidRDefault="00802C82" w:rsidP="00802C82">
      <w:pPr>
        <w:pStyle w:val="Texto"/>
      </w:pPr>
      <w:r w:rsidRPr="00294634">
        <w:rPr>
          <w:u w:val="single"/>
        </w:rPr>
        <w:t>CPU:</w:t>
      </w:r>
      <w:r>
        <w:t xml:space="preserve"> procesador de 1 GHz o más rápido </w:t>
      </w:r>
    </w:p>
    <w:p w:rsidR="00802C82" w:rsidRDefault="00802C82" w:rsidP="00802C82">
      <w:pPr>
        <w:pStyle w:val="Texto"/>
      </w:pPr>
      <w:r w:rsidRPr="00294634">
        <w:rPr>
          <w:u w:val="single"/>
        </w:rPr>
        <w:t>RAM:</w:t>
      </w:r>
      <w:r>
        <w:t xml:space="preserve"> 4 GB de RAM.</w:t>
      </w:r>
    </w:p>
    <w:p w:rsidR="00802C82" w:rsidRDefault="00802C82" w:rsidP="00802C82">
      <w:pPr>
        <w:pStyle w:val="Texto"/>
      </w:pPr>
      <w:r w:rsidRPr="00294634">
        <w:rPr>
          <w:u w:val="single"/>
        </w:rPr>
        <w:t>Espacio de almacenamiento:</w:t>
      </w:r>
      <w:r>
        <w:t xml:space="preserve"> 64 GB o más de almacenamiento disponible.</w:t>
      </w:r>
    </w:p>
    <w:p w:rsidR="005962CE" w:rsidRDefault="005962CE" w:rsidP="00802C82">
      <w:pPr>
        <w:pStyle w:val="Texto"/>
        <w:rPr>
          <w:b/>
        </w:rPr>
      </w:pPr>
      <w:r w:rsidRPr="00802C82">
        <w:rPr>
          <w:b/>
        </w:rPr>
        <w:t>Recomendados</w:t>
      </w:r>
    </w:p>
    <w:p w:rsidR="00F244FF" w:rsidRPr="00F244FF" w:rsidRDefault="00F244FF" w:rsidP="00F244FF">
      <w:pPr>
        <w:pStyle w:val="Texto"/>
      </w:pPr>
      <w:r w:rsidRPr="00294634">
        <w:rPr>
          <w:u w:val="single"/>
        </w:rPr>
        <w:t>CPU:</w:t>
      </w:r>
      <w:r w:rsidRPr="00F244FF">
        <w:t xml:space="preserve"> procesador de 2,4 GHz o más rápido con dos o más núcleos en un procesador o un sistema en un chip compatible de 64 bits.</w:t>
      </w:r>
    </w:p>
    <w:p w:rsidR="00F244FF" w:rsidRPr="00F244FF" w:rsidRDefault="00F244FF" w:rsidP="00F244FF">
      <w:pPr>
        <w:pStyle w:val="Texto"/>
      </w:pPr>
      <w:r w:rsidRPr="00294634">
        <w:rPr>
          <w:u w:val="single"/>
        </w:rPr>
        <w:t>RAM:</w:t>
      </w:r>
      <w:r w:rsidRPr="00F244FF">
        <w:t xml:space="preserve"> 8 GB de RAM o más.</w:t>
      </w:r>
    </w:p>
    <w:p w:rsidR="00802C82" w:rsidRPr="00F244FF" w:rsidRDefault="00F244FF" w:rsidP="00F244FF">
      <w:pPr>
        <w:pStyle w:val="Texto"/>
      </w:pPr>
      <w:r w:rsidRPr="00294634">
        <w:rPr>
          <w:u w:val="single"/>
        </w:rPr>
        <w:t xml:space="preserve">Espacio de almacenamiento: </w:t>
      </w:r>
      <w:r w:rsidRPr="00F244FF">
        <w:t>128 GB o más de almacenamiento disponible.</w:t>
      </w:r>
    </w:p>
    <w:p w:rsidR="00394B37" w:rsidRDefault="00394B37" w:rsidP="00802C82">
      <w:pPr>
        <w:pStyle w:val="Ttulo2"/>
        <w:rPr>
          <w:lang w:val="en-US"/>
        </w:rPr>
      </w:pPr>
      <w:bookmarkStart w:id="9" w:name="_Toc149678047"/>
      <w:r w:rsidRPr="00394B37">
        <w:rPr>
          <w:lang w:val="en-US"/>
        </w:rPr>
        <w:t>Windows Server 2022</w:t>
      </w:r>
      <w:bookmarkEnd w:id="9"/>
    </w:p>
    <w:p w:rsidR="00802C82" w:rsidRDefault="00802C82" w:rsidP="00394B37">
      <w:pPr>
        <w:pStyle w:val="Texto"/>
        <w:rPr>
          <w:b/>
          <w:lang w:val="en-US"/>
        </w:rPr>
      </w:pPr>
      <w:r w:rsidRPr="00802C82">
        <w:rPr>
          <w:b/>
          <w:lang w:val="en-US"/>
        </w:rPr>
        <w:t>Mínimos</w:t>
      </w:r>
    </w:p>
    <w:p w:rsidR="00F244FF" w:rsidRPr="00F244FF" w:rsidRDefault="00F244FF" w:rsidP="00F244FF">
      <w:pPr>
        <w:pStyle w:val="Texto"/>
      </w:pPr>
      <w:r w:rsidRPr="00294634">
        <w:rPr>
          <w:u w:val="single"/>
        </w:rPr>
        <w:t>CPU:</w:t>
      </w:r>
      <w:r w:rsidRPr="00F244FF">
        <w:t xml:space="preserve"> procesador de 1,4 GHz de 64 bits compatible con 64 bits.</w:t>
      </w:r>
    </w:p>
    <w:p w:rsidR="00F244FF" w:rsidRPr="00F244FF" w:rsidRDefault="00F244FF" w:rsidP="00F244FF">
      <w:pPr>
        <w:pStyle w:val="Texto"/>
      </w:pPr>
      <w:r w:rsidRPr="00294634">
        <w:rPr>
          <w:u w:val="single"/>
        </w:rPr>
        <w:t>RAM:</w:t>
      </w:r>
      <w:r w:rsidRPr="00F244FF">
        <w:t xml:space="preserve"> 2 GB de RAM.</w:t>
      </w:r>
    </w:p>
    <w:p w:rsidR="00F244FF" w:rsidRPr="00F244FF" w:rsidRDefault="00F244FF" w:rsidP="00F244FF">
      <w:pPr>
        <w:pStyle w:val="Texto"/>
      </w:pPr>
      <w:r w:rsidRPr="00294634">
        <w:rPr>
          <w:u w:val="single"/>
        </w:rPr>
        <w:t>Espacio de almacenamiento:</w:t>
      </w:r>
      <w:r w:rsidRPr="00F244FF">
        <w:t xml:space="preserve"> 32 GB o más de almacenamiento disponible.</w:t>
      </w:r>
    </w:p>
    <w:p w:rsidR="00802C82" w:rsidRDefault="00802C82" w:rsidP="00394B37">
      <w:pPr>
        <w:pStyle w:val="Texto"/>
        <w:rPr>
          <w:b/>
        </w:rPr>
      </w:pPr>
      <w:r w:rsidRPr="00802C82">
        <w:rPr>
          <w:b/>
        </w:rPr>
        <w:t>Recomendados</w:t>
      </w:r>
    </w:p>
    <w:p w:rsidR="00294634" w:rsidRDefault="00294634" w:rsidP="00294634">
      <w:pPr>
        <w:pStyle w:val="Texto"/>
      </w:pPr>
      <w:r w:rsidRPr="00294634">
        <w:rPr>
          <w:u w:val="single"/>
        </w:rPr>
        <w:t>CPU:</w:t>
      </w:r>
      <w:r>
        <w:t xml:space="preserve"> procesador de 2,4 GHz de 64 bits compatible con 64 bits.</w:t>
      </w:r>
    </w:p>
    <w:p w:rsidR="00294634" w:rsidRDefault="00294634" w:rsidP="00294634">
      <w:pPr>
        <w:pStyle w:val="Texto"/>
      </w:pPr>
      <w:r w:rsidRPr="00294634">
        <w:rPr>
          <w:u w:val="single"/>
        </w:rPr>
        <w:t>RAM:</w:t>
      </w:r>
      <w:r>
        <w:t xml:space="preserve"> 8 GB de RAM o más.</w:t>
      </w:r>
    </w:p>
    <w:p w:rsidR="00294634" w:rsidRPr="00294634" w:rsidRDefault="00294634" w:rsidP="00294634">
      <w:pPr>
        <w:pStyle w:val="Texto"/>
      </w:pPr>
      <w:r w:rsidRPr="00294634">
        <w:rPr>
          <w:u w:val="single"/>
        </w:rPr>
        <w:t>Espacio de almacenamiento</w:t>
      </w:r>
      <w:r>
        <w:t>: 64 GB o más de almacenamiento disponible.</w:t>
      </w:r>
    </w:p>
    <w:p w:rsidR="00394B37" w:rsidRDefault="00394B37" w:rsidP="00802C82">
      <w:pPr>
        <w:pStyle w:val="Ttulo2"/>
        <w:rPr>
          <w:lang w:val="en-US"/>
        </w:rPr>
      </w:pPr>
      <w:bookmarkStart w:id="10" w:name="_Toc149678048"/>
      <w:r w:rsidRPr="00394B37">
        <w:rPr>
          <w:lang w:val="en-US"/>
        </w:rPr>
        <w:t>Ubuntu Desktop 20.04.2</w:t>
      </w:r>
      <w:bookmarkEnd w:id="10"/>
    </w:p>
    <w:p w:rsidR="00802C82" w:rsidRDefault="00802C82" w:rsidP="00394B37">
      <w:pPr>
        <w:pStyle w:val="Texto"/>
        <w:rPr>
          <w:b/>
          <w:lang w:val="en-US"/>
        </w:rPr>
      </w:pPr>
      <w:r w:rsidRPr="00802C82">
        <w:rPr>
          <w:b/>
          <w:lang w:val="en-US"/>
        </w:rPr>
        <w:t>Mínimos</w:t>
      </w:r>
    </w:p>
    <w:p w:rsidR="00F244FF" w:rsidRDefault="00F244FF" w:rsidP="00F244FF">
      <w:pPr>
        <w:pStyle w:val="Texto"/>
      </w:pPr>
      <w:r w:rsidRPr="00294634">
        <w:rPr>
          <w:u w:val="single"/>
        </w:rPr>
        <w:t>CPU:</w:t>
      </w:r>
      <w:r>
        <w:t xml:space="preserve"> procesador de 1,4 GHz de 64 bits compatible con 64 bits.</w:t>
      </w:r>
    </w:p>
    <w:p w:rsidR="00F244FF" w:rsidRDefault="00F244FF" w:rsidP="00F244FF">
      <w:pPr>
        <w:pStyle w:val="Texto"/>
      </w:pPr>
      <w:r w:rsidRPr="00294634">
        <w:rPr>
          <w:u w:val="single"/>
        </w:rPr>
        <w:t>RAM:</w:t>
      </w:r>
      <w:r>
        <w:t xml:space="preserve"> 2 GB de RAM.</w:t>
      </w:r>
    </w:p>
    <w:p w:rsidR="00F244FF" w:rsidRPr="00F244FF" w:rsidRDefault="00F244FF" w:rsidP="00F244FF">
      <w:pPr>
        <w:pStyle w:val="Texto"/>
      </w:pPr>
      <w:r w:rsidRPr="00294634">
        <w:rPr>
          <w:u w:val="single"/>
        </w:rPr>
        <w:t>Espacio de almacenamiento:</w:t>
      </w:r>
      <w:r>
        <w:t xml:space="preserve"> 32 GB o más de almacenamiento disponible.</w:t>
      </w:r>
    </w:p>
    <w:p w:rsidR="00802C82" w:rsidRDefault="00802C82" w:rsidP="00802C82">
      <w:pPr>
        <w:pStyle w:val="Texto"/>
        <w:rPr>
          <w:b/>
        </w:rPr>
      </w:pPr>
      <w:r w:rsidRPr="00802C82">
        <w:rPr>
          <w:b/>
        </w:rPr>
        <w:t>Recomendados</w:t>
      </w:r>
    </w:p>
    <w:p w:rsidR="00294634" w:rsidRDefault="00294634" w:rsidP="00294634">
      <w:pPr>
        <w:pStyle w:val="Texto"/>
      </w:pPr>
      <w:r w:rsidRPr="00294634">
        <w:rPr>
          <w:u w:val="single"/>
        </w:rPr>
        <w:t>CPU:</w:t>
      </w:r>
      <w:r>
        <w:t xml:space="preserve"> procesador de 2 GHz de doble núcleo o superior.</w:t>
      </w:r>
    </w:p>
    <w:p w:rsidR="00294634" w:rsidRDefault="00294634" w:rsidP="00294634">
      <w:pPr>
        <w:pStyle w:val="Texto"/>
      </w:pPr>
      <w:r w:rsidRPr="00294634">
        <w:rPr>
          <w:u w:val="single"/>
        </w:rPr>
        <w:t>RAM:</w:t>
      </w:r>
      <w:r>
        <w:t xml:space="preserve"> 8 GB de RAM o más.</w:t>
      </w:r>
    </w:p>
    <w:p w:rsidR="00294634" w:rsidRPr="00294634" w:rsidRDefault="00294634" w:rsidP="00294634">
      <w:pPr>
        <w:pStyle w:val="Texto"/>
      </w:pPr>
      <w:r w:rsidRPr="00294634">
        <w:rPr>
          <w:u w:val="single"/>
        </w:rPr>
        <w:t>Espacio de almacenamiento:</w:t>
      </w:r>
      <w:r>
        <w:t xml:space="preserve"> 25 GB o más de almacenamiento disponible.</w:t>
      </w:r>
    </w:p>
    <w:p w:rsidR="00294634" w:rsidRDefault="0029463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u w:val="single"/>
        </w:rPr>
      </w:pPr>
      <w:r>
        <w:br w:type="page"/>
      </w:r>
    </w:p>
    <w:p w:rsidR="00394B37" w:rsidRDefault="00394B37" w:rsidP="00802C82">
      <w:pPr>
        <w:pStyle w:val="Ttulo2"/>
      </w:pPr>
      <w:bookmarkStart w:id="11" w:name="_Toc149678049"/>
      <w:r>
        <w:lastRenderedPageBreak/>
        <w:t>Ubuntu Server 23.04</w:t>
      </w:r>
      <w:bookmarkEnd w:id="11"/>
    </w:p>
    <w:p w:rsidR="00802C82" w:rsidRDefault="00802C82" w:rsidP="00394B37">
      <w:pPr>
        <w:pStyle w:val="Texto"/>
        <w:rPr>
          <w:b/>
        </w:rPr>
      </w:pPr>
      <w:r w:rsidRPr="00802C82">
        <w:rPr>
          <w:b/>
        </w:rPr>
        <w:t>Mínimos</w:t>
      </w:r>
    </w:p>
    <w:p w:rsidR="00F244FF" w:rsidRDefault="00F244FF" w:rsidP="00F244FF">
      <w:pPr>
        <w:pStyle w:val="Texto"/>
      </w:pPr>
      <w:r w:rsidRPr="00294634">
        <w:rPr>
          <w:u w:val="single"/>
        </w:rPr>
        <w:t>CPU:</w:t>
      </w:r>
      <w:r>
        <w:t xml:space="preserve"> procesador de 1,4 GHz de 64 bits compatible con 64 bits.</w:t>
      </w:r>
    </w:p>
    <w:p w:rsidR="00F244FF" w:rsidRDefault="00F244FF" w:rsidP="00F244FF">
      <w:pPr>
        <w:pStyle w:val="Texto"/>
      </w:pPr>
      <w:r w:rsidRPr="00294634">
        <w:rPr>
          <w:u w:val="single"/>
        </w:rPr>
        <w:t>RAM:</w:t>
      </w:r>
      <w:r>
        <w:t xml:space="preserve"> 2 GB de RAM.</w:t>
      </w:r>
    </w:p>
    <w:p w:rsidR="00F244FF" w:rsidRPr="00F244FF" w:rsidRDefault="00F244FF" w:rsidP="00F244FF">
      <w:pPr>
        <w:pStyle w:val="Texto"/>
      </w:pPr>
      <w:r w:rsidRPr="00294634">
        <w:rPr>
          <w:u w:val="single"/>
        </w:rPr>
        <w:t>Espacio de almacenamiento:</w:t>
      </w:r>
      <w:r>
        <w:t xml:space="preserve"> 32 GB o más de almacenamiento disponible.</w:t>
      </w:r>
    </w:p>
    <w:p w:rsidR="00802C82" w:rsidRDefault="00802C82" w:rsidP="00394B37">
      <w:pPr>
        <w:pStyle w:val="Texto"/>
        <w:rPr>
          <w:b/>
        </w:rPr>
      </w:pPr>
      <w:r w:rsidRPr="00802C82">
        <w:rPr>
          <w:b/>
        </w:rPr>
        <w:t>Recomendados</w:t>
      </w:r>
    </w:p>
    <w:p w:rsidR="00294634" w:rsidRDefault="00294634" w:rsidP="00294634">
      <w:pPr>
        <w:pStyle w:val="Texto"/>
      </w:pPr>
      <w:r w:rsidRPr="00294634">
        <w:rPr>
          <w:u w:val="single"/>
        </w:rPr>
        <w:t>CPU:</w:t>
      </w:r>
      <w:r>
        <w:t xml:space="preserve"> procesador de 2 GHz de doble núcleo o superior.</w:t>
      </w:r>
    </w:p>
    <w:p w:rsidR="00294634" w:rsidRDefault="00294634" w:rsidP="00294634">
      <w:pPr>
        <w:pStyle w:val="Texto"/>
      </w:pPr>
      <w:r w:rsidRPr="00294634">
        <w:rPr>
          <w:u w:val="single"/>
        </w:rPr>
        <w:t>RAM:</w:t>
      </w:r>
      <w:r>
        <w:t xml:space="preserve"> 8 GB de RAM o más.</w:t>
      </w:r>
    </w:p>
    <w:p w:rsidR="00294634" w:rsidRPr="00294634" w:rsidRDefault="00294634" w:rsidP="00294634">
      <w:pPr>
        <w:pStyle w:val="Texto"/>
      </w:pPr>
      <w:r w:rsidRPr="00294634">
        <w:rPr>
          <w:u w:val="single"/>
        </w:rPr>
        <w:t>Espacio de almacenamiento:</w:t>
      </w:r>
      <w:r>
        <w:t xml:space="preserve"> 25 GB o más de almacenamiento disponible.</w:t>
      </w:r>
    </w:p>
    <w:p w:rsidR="00802C82" w:rsidRDefault="00394B37" w:rsidP="00802C82">
      <w:pPr>
        <w:pStyle w:val="Ttulo2"/>
      </w:pPr>
      <w:bookmarkStart w:id="12" w:name="_Toc149678050"/>
      <w:r>
        <w:t>MacOS Big Sur</w:t>
      </w:r>
      <w:bookmarkEnd w:id="12"/>
    </w:p>
    <w:p w:rsidR="00802C82" w:rsidRDefault="00802C82" w:rsidP="00394B37">
      <w:pPr>
        <w:pStyle w:val="Texto"/>
        <w:rPr>
          <w:b/>
        </w:rPr>
      </w:pPr>
      <w:r w:rsidRPr="00802C82">
        <w:rPr>
          <w:b/>
        </w:rPr>
        <w:t>Mínimos</w:t>
      </w:r>
    </w:p>
    <w:p w:rsidR="00F244FF" w:rsidRDefault="00F244FF" w:rsidP="00F244FF">
      <w:pPr>
        <w:pStyle w:val="Texto"/>
      </w:pPr>
      <w:r w:rsidRPr="00294634">
        <w:rPr>
          <w:u w:val="single"/>
        </w:rPr>
        <w:t>CPU:</w:t>
      </w:r>
      <w:r>
        <w:t xml:space="preserve"> procesador de 1,4 GHz de 64 bits compatible con 64 bits.</w:t>
      </w:r>
    </w:p>
    <w:p w:rsidR="00F244FF" w:rsidRDefault="00F244FF" w:rsidP="00F244FF">
      <w:pPr>
        <w:pStyle w:val="Texto"/>
      </w:pPr>
      <w:r w:rsidRPr="00294634">
        <w:rPr>
          <w:u w:val="single"/>
        </w:rPr>
        <w:t>RAM:</w:t>
      </w:r>
      <w:r>
        <w:t xml:space="preserve"> 2 GB de RAM.</w:t>
      </w:r>
    </w:p>
    <w:p w:rsidR="00F244FF" w:rsidRPr="00F244FF" w:rsidRDefault="00F244FF" w:rsidP="00F244FF">
      <w:pPr>
        <w:pStyle w:val="Texto"/>
      </w:pPr>
      <w:r w:rsidRPr="00294634">
        <w:rPr>
          <w:u w:val="single"/>
        </w:rPr>
        <w:t>Espacio de almacenamiento:</w:t>
      </w:r>
      <w:r>
        <w:t xml:space="preserve"> 32 GB o más de almacenamiento disponible.</w:t>
      </w:r>
    </w:p>
    <w:p w:rsidR="00294634" w:rsidRDefault="00802C82" w:rsidP="00394B37">
      <w:pPr>
        <w:pStyle w:val="Texto"/>
        <w:rPr>
          <w:b/>
        </w:rPr>
      </w:pPr>
      <w:r w:rsidRPr="00802C82">
        <w:rPr>
          <w:b/>
        </w:rPr>
        <w:t>Recomendados</w:t>
      </w:r>
    </w:p>
    <w:p w:rsidR="00294634" w:rsidRDefault="00294634" w:rsidP="00294634">
      <w:pPr>
        <w:pStyle w:val="Texto"/>
      </w:pPr>
      <w:r w:rsidRPr="00294634">
        <w:rPr>
          <w:u w:val="single"/>
        </w:rPr>
        <w:t>CPU:</w:t>
      </w:r>
      <w:r>
        <w:t xml:space="preserve"> procesador Intel de cuatro núcleos o superior.</w:t>
      </w:r>
    </w:p>
    <w:p w:rsidR="00294634" w:rsidRDefault="00294634" w:rsidP="00294634">
      <w:pPr>
        <w:pStyle w:val="Texto"/>
      </w:pPr>
      <w:r w:rsidRPr="00294634">
        <w:rPr>
          <w:u w:val="single"/>
        </w:rPr>
        <w:t>RAM:</w:t>
      </w:r>
      <w:r>
        <w:t xml:space="preserve"> 8 GB de RAM o más.</w:t>
      </w:r>
    </w:p>
    <w:p w:rsidR="006C4887" w:rsidRDefault="00294634" w:rsidP="00294634">
      <w:pPr>
        <w:pStyle w:val="Texto"/>
        <w:rPr>
          <w:rFonts w:eastAsiaTheme="majorEastAsia" w:cstheme="majorBidi"/>
          <w:color w:val="2F5496" w:themeColor="accent1" w:themeShade="BF"/>
          <w:sz w:val="30"/>
          <w:szCs w:val="32"/>
        </w:rPr>
      </w:pPr>
      <w:r w:rsidRPr="00294634">
        <w:rPr>
          <w:u w:val="single"/>
        </w:rPr>
        <w:t>Espacio de almacenamiento:</w:t>
      </w:r>
      <w:r>
        <w:t xml:space="preserve"> 256 GB o más de almacenamiento disponible.</w:t>
      </w:r>
      <w:r w:rsidR="006C4887">
        <w:br w:type="page"/>
      </w:r>
    </w:p>
    <w:p w:rsidR="006C4887" w:rsidRDefault="006C4887" w:rsidP="006C4887">
      <w:pPr>
        <w:pStyle w:val="Ttulo1"/>
      </w:pPr>
      <w:bookmarkStart w:id="13" w:name="_Toc149678051"/>
      <w:r>
        <w:lastRenderedPageBreak/>
        <w:t>Características importantes</w:t>
      </w:r>
      <w:bookmarkEnd w:id="13"/>
    </w:p>
    <w:p w:rsidR="000234C9" w:rsidRDefault="000234C9" w:rsidP="000234C9">
      <w:pPr>
        <w:pStyle w:val="Ttulo2"/>
      </w:pPr>
      <w:bookmarkStart w:id="14" w:name="_Toc149678052"/>
      <w:r>
        <w:t>Windows 11:</w:t>
      </w:r>
      <w:bookmarkEnd w:id="14"/>
    </w:p>
    <w:p w:rsidR="000234C9" w:rsidRDefault="000234C9" w:rsidP="003C2BEE">
      <w:pPr>
        <w:pStyle w:val="Texto"/>
      </w:pPr>
      <w:r>
        <w:t>Interfaz de usuario rediseñada con nuevas funciones de productividad y entretenimiento.</w:t>
      </w:r>
    </w:p>
    <w:p w:rsidR="000234C9" w:rsidRDefault="000234C9" w:rsidP="003C2BEE">
      <w:pPr>
        <w:pStyle w:val="Texto"/>
      </w:pPr>
      <w:r>
        <w:t>Mejoras en la seguridad, incluyendo el soporte para TPM 2.0 y la virtualización basada en hardware.</w:t>
      </w:r>
    </w:p>
    <w:p w:rsidR="000234C9" w:rsidRDefault="000234C9" w:rsidP="003C2BEE">
      <w:pPr>
        <w:pStyle w:val="Texto"/>
      </w:pPr>
      <w:r>
        <w:t>Mejoras en el rendimiento, incluyendo una mayor eficiencia energética y una mejor gestión de la memoria.</w:t>
      </w:r>
    </w:p>
    <w:p w:rsidR="004B1656" w:rsidRDefault="004B1656" w:rsidP="003C2BEE">
      <w:pPr>
        <w:pStyle w:val="Texto"/>
      </w:pPr>
      <w:r>
        <w:t>Soporte para aplicaciones de Android a través de la Microsoft Store.</w:t>
      </w:r>
    </w:p>
    <w:p w:rsidR="004B1656" w:rsidRDefault="004B1656" w:rsidP="003C2BEE">
      <w:pPr>
        <w:pStyle w:val="Texto"/>
      </w:pPr>
      <w:r>
        <w:t>Integración con Microsoft Teams para una mejor colaboración y comunicación.</w:t>
      </w:r>
    </w:p>
    <w:p w:rsidR="004B1656" w:rsidRDefault="004B1656" w:rsidP="003C2BEE">
      <w:pPr>
        <w:pStyle w:val="Texto"/>
      </w:pPr>
      <w:r>
        <w:t>Mejoras en la experiencia de juego, incluyendo soporte para DirectX 12 Ultimate y Auto HDR.</w:t>
      </w:r>
    </w:p>
    <w:p w:rsidR="000234C9" w:rsidRDefault="000234C9" w:rsidP="006F0FBA">
      <w:pPr>
        <w:pStyle w:val="Ttulo2"/>
      </w:pPr>
      <w:bookmarkStart w:id="15" w:name="_Toc149678053"/>
      <w:r>
        <w:t>Windows Server 2022:</w:t>
      </w:r>
      <w:bookmarkEnd w:id="15"/>
    </w:p>
    <w:p w:rsidR="000234C9" w:rsidRDefault="000234C9" w:rsidP="003C2BEE">
      <w:pPr>
        <w:pStyle w:val="Texto"/>
      </w:pPr>
      <w:r>
        <w:t>Soporte para contenedores y Kubernetes para una mayor flexibilidad y escalabilidad.</w:t>
      </w:r>
    </w:p>
    <w:p w:rsidR="000234C9" w:rsidRDefault="000234C9" w:rsidP="003C2BEE">
      <w:pPr>
        <w:pStyle w:val="Texto"/>
      </w:pPr>
      <w:r>
        <w:t>Mejoras en la seguridad, incluyendo el soporte para TPM 2.0 y la virtualización basada en hardware.</w:t>
      </w:r>
    </w:p>
    <w:p w:rsidR="004B1656" w:rsidRDefault="000234C9" w:rsidP="003C2BEE">
      <w:pPr>
        <w:pStyle w:val="Texto"/>
      </w:pPr>
      <w:r>
        <w:t>Mejoras en el rendimiento, incluyendo una mayor eficiencia energética y una mejor gestión de la memoria.</w:t>
      </w:r>
    </w:p>
    <w:p w:rsidR="004B1656" w:rsidRDefault="004B1656" w:rsidP="003C2BEE">
      <w:pPr>
        <w:pStyle w:val="Texto"/>
      </w:pPr>
      <w:r>
        <w:t>Mejoras en la administración de servidores, incluyendo la administración de múltiples servidores a través de Azure Arc.</w:t>
      </w:r>
    </w:p>
    <w:p w:rsidR="004B1656" w:rsidRDefault="004B1656" w:rsidP="003C2BEE">
      <w:pPr>
        <w:pStyle w:val="Texto"/>
      </w:pPr>
      <w:r>
        <w:t>Mejoras en la seguridad, incluyendo el cifrado de datos en reposo y en tránsito.</w:t>
      </w:r>
    </w:p>
    <w:p w:rsidR="000234C9" w:rsidRDefault="000234C9" w:rsidP="006F0FBA">
      <w:pPr>
        <w:pStyle w:val="Ttulo2"/>
      </w:pPr>
      <w:bookmarkStart w:id="16" w:name="_Toc149678054"/>
      <w:r>
        <w:t>Ubuntu Desktop 20.04.2:</w:t>
      </w:r>
      <w:bookmarkEnd w:id="16"/>
    </w:p>
    <w:p w:rsidR="000234C9" w:rsidRDefault="000234C9" w:rsidP="003C2BEE">
      <w:pPr>
        <w:pStyle w:val="Texto"/>
      </w:pPr>
      <w:r>
        <w:t>Interfaz de usuario intuitiva y personalizable.</w:t>
      </w:r>
    </w:p>
    <w:p w:rsidR="000234C9" w:rsidRDefault="000234C9" w:rsidP="003C2BEE">
      <w:pPr>
        <w:pStyle w:val="Texto"/>
      </w:pPr>
      <w:r>
        <w:t>Amplia selección de software gratuito y de código abierto disponible a través de los repositorios de Ubuntu.</w:t>
      </w:r>
    </w:p>
    <w:p w:rsidR="000234C9" w:rsidRDefault="000234C9" w:rsidP="003C2BEE">
      <w:pPr>
        <w:pStyle w:val="Texto"/>
      </w:pPr>
      <w:r>
        <w:t>Soporte para múltiples arquitecturas de CPU, incluyendo x86, ARM y PowerPC.</w:t>
      </w:r>
    </w:p>
    <w:p w:rsidR="004B1656" w:rsidRDefault="004B1656" w:rsidP="003C2BEE">
      <w:pPr>
        <w:pStyle w:val="Texto"/>
      </w:pPr>
      <w:r>
        <w:t>Soporte para múltiples escritorios, incluyendo GNOME, KDE y Xfce.</w:t>
      </w:r>
    </w:p>
    <w:p w:rsidR="004B1656" w:rsidRDefault="004B1656" w:rsidP="003C2BEE">
      <w:pPr>
        <w:pStyle w:val="Texto"/>
      </w:pPr>
      <w:r>
        <w:t>Integración con servicios en la nube, como Google Drive y Microsoft OneDrive.</w:t>
      </w:r>
    </w:p>
    <w:p w:rsidR="004B1656" w:rsidRDefault="004B1656" w:rsidP="003C2BEE">
      <w:pPr>
        <w:pStyle w:val="Texto"/>
      </w:pPr>
      <w:r>
        <w:t>Actualizaciones regulares de seguridad y software a través del sistema de paquetes APT.</w:t>
      </w:r>
    </w:p>
    <w:p w:rsidR="000234C9" w:rsidRDefault="000234C9" w:rsidP="006F0FBA">
      <w:pPr>
        <w:pStyle w:val="Ttulo2"/>
      </w:pPr>
      <w:bookmarkStart w:id="17" w:name="_Toc149678055"/>
      <w:r>
        <w:t>Ubuntu Server 23.04:</w:t>
      </w:r>
      <w:bookmarkEnd w:id="17"/>
    </w:p>
    <w:p w:rsidR="000234C9" w:rsidRDefault="000234C9" w:rsidP="003C2BEE">
      <w:pPr>
        <w:pStyle w:val="Texto"/>
      </w:pPr>
      <w:r>
        <w:t>Diseñado para servidores y entornos empresariales.</w:t>
      </w:r>
    </w:p>
    <w:p w:rsidR="000234C9" w:rsidRDefault="000234C9" w:rsidP="003C2BEE">
      <w:pPr>
        <w:pStyle w:val="Texto"/>
      </w:pPr>
      <w:r>
        <w:t>Soporte para múltiples arquitecturas de CPU, incluyendo x86, ARM y PowerPC.</w:t>
      </w:r>
    </w:p>
    <w:p w:rsidR="000234C9" w:rsidRDefault="000234C9" w:rsidP="003C2BEE">
      <w:pPr>
        <w:pStyle w:val="Texto"/>
      </w:pPr>
      <w:r>
        <w:t>Amplia selección de software gratuito y de código abierto disponible a través de los repositorios de Ubuntu.</w:t>
      </w:r>
    </w:p>
    <w:p w:rsidR="004B1656" w:rsidRDefault="004B1656" w:rsidP="003C2BEE">
      <w:pPr>
        <w:pStyle w:val="Texto"/>
      </w:pPr>
      <w:r>
        <w:t>Integración con servicios en la nube, como Amazon Web Services y Microsoft Azure.</w:t>
      </w:r>
    </w:p>
    <w:p w:rsidR="000234C9" w:rsidRPr="003C2BEE" w:rsidRDefault="004B1656" w:rsidP="003C2BEE">
      <w:pPr>
        <w:pStyle w:val="Ttulo2"/>
      </w:pPr>
      <w:r>
        <w:br w:type="page"/>
      </w:r>
      <w:bookmarkStart w:id="18" w:name="_Toc149678056"/>
      <w:r w:rsidR="000234C9">
        <w:lastRenderedPageBreak/>
        <w:t>MacOS Big Sur:</w:t>
      </w:r>
      <w:bookmarkEnd w:id="18"/>
    </w:p>
    <w:p w:rsidR="000234C9" w:rsidRDefault="000234C9" w:rsidP="003C2BEE">
      <w:pPr>
        <w:pStyle w:val="Texto"/>
      </w:pPr>
      <w:r>
        <w:t>Interfaz de usuario rediseñada con nuevas funciones de productividad y entretenimiento.</w:t>
      </w:r>
    </w:p>
    <w:p w:rsidR="000234C9" w:rsidRDefault="000234C9" w:rsidP="003C2BEE">
      <w:pPr>
        <w:pStyle w:val="Texto"/>
      </w:pPr>
      <w:r>
        <w:t>Integración profunda con otros dispositivos Apple, como iPhone y iPad.</w:t>
      </w:r>
    </w:p>
    <w:p w:rsidR="004B1656" w:rsidRDefault="000234C9" w:rsidP="003C2BEE">
      <w:pPr>
        <w:pStyle w:val="Texto"/>
      </w:pPr>
      <w:r>
        <w:t>Mejoras en la seguridad, incluyendo el cifrado de disco y la protección de la privacidad.</w:t>
      </w:r>
    </w:p>
    <w:p w:rsidR="004B1656" w:rsidRDefault="004B1656" w:rsidP="003C2BEE">
      <w:pPr>
        <w:pStyle w:val="Texto"/>
      </w:pPr>
      <w:r>
        <w:t>Soporte para aplicaciones universales que se ejecutan en ambas arquitecturas de CPU de Apple (Intel y M1).</w:t>
      </w:r>
    </w:p>
    <w:p w:rsidR="006C4887" w:rsidRDefault="004B1656" w:rsidP="003C2BEE">
      <w:pPr>
        <w:pStyle w:val="Texto"/>
        <w:rPr>
          <w:rFonts w:eastAsiaTheme="majorEastAsia" w:cstheme="majorBidi"/>
          <w:b/>
          <w:color w:val="2F5496" w:themeColor="accent1" w:themeShade="BF"/>
          <w:sz w:val="30"/>
          <w:szCs w:val="32"/>
        </w:rPr>
      </w:pPr>
      <w:r>
        <w:t>Mejoras en la privacidad, incluyendo notificaciones de seguimiento y control de permisos de aplicaciones.</w:t>
      </w:r>
      <w:r w:rsidR="006C4887">
        <w:br w:type="page"/>
      </w:r>
    </w:p>
    <w:p w:rsidR="006C4887" w:rsidRDefault="006C4887" w:rsidP="006C4887">
      <w:pPr>
        <w:pStyle w:val="Ttulo1"/>
      </w:pPr>
      <w:bookmarkStart w:id="19" w:name="_Toc149678057"/>
      <w:r>
        <w:lastRenderedPageBreak/>
        <w:t>Naturaleza de los Sistemas Operativos</w:t>
      </w:r>
      <w:bookmarkEnd w:id="19"/>
    </w:p>
    <w:p w:rsidR="004B7201" w:rsidRDefault="004B7201" w:rsidP="004B7201">
      <w:pPr>
        <w:pStyle w:val="Texto"/>
        <w:rPr>
          <w:rStyle w:val="Ttulo2Car"/>
        </w:rPr>
      </w:pPr>
      <w:bookmarkStart w:id="20" w:name="_Toc149678058"/>
      <w:r w:rsidRPr="004B7201">
        <w:rPr>
          <w:rStyle w:val="Ttulo2Car"/>
        </w:rPr>
        <w:t>Windows 11</w:t>
      </w:r>
      <w:bookmarkEnd w:id="20"/>
    </w:p>
    <w:p w:rsidR="004B7201" w:rsidRDefault="004B7201" w:rsidP="004B7201">
      <w:pPr>
        <w:pStyle w:val="Texto"/>
      </w:pPr>
      <w:r>
        <w:t>E</w:t>
      </w:r>
      <w:r w:rsidRPr="004B7201">
        <w:t xml:space="preserve">s un sistema operativo propietario desarrollado por Microsoft. </w:t>
      </w:r>
    </w:p>
    <w:p w:rsidR="004B7201" w:rsidRDefault="004B7201" w:rsidP="004B7201">
      <w:pPr>
        <w:pStyle w:val="Texto"/>
      </w:pPr>
      <w:r w:rsidRPr="004B7201">
        <w:t>El código fuente no está disponible públicamente y se vende como un producto comercial. Los usuarios pueden utilizar, pero no modificar o distribuir el software sin la autorización de Microsoft.</w:t>
      </w:r>
    </w:p>
    <w:p w:rsidR="008A5CAA" w:rsidRDefault="002478C3" w:rsidP="003D1652">
      <w:pPr>
        <w:pStyle w:val="Texto"/>
      </w:pPr>
      <w:r>
        <w:t>Este Sistema Operativo e</w:t>
      </w:r>
      <w:r w:rsidRPr="002478C3">
        <w:t>stá diseñado para usuarios de computadoras personales y dispositivos móviles que buscan una interfaz de usuario intuitiva y funciones de productividad y entretenimiento. También es adecuado para usuarios empresariales que necesitan un sistema operativo seguro y escalable.</w:t>
      </w:r>
    </w:p>
    <w:p w:rsidR="00EE5EA0" w:rsidRPr="00EE5EA0" w:rsidRDefault="003F2A2C" w:rsidP="003D1652">
      <w:pPr>
        <w:pStyle w:val="Texto"/>
      </w:pPr>
      <w:r w:rsidRPr="003F2A2C">
        <w:rPr>
          <w:rStyle w:val="TextoCar"/>
        </w:rPr>
        <w:t>Es:</w:t>
      </w:r>
      <w:r w:rsidR="00EE5EA0" w:rsidRPr="003F2A2C">
        <w:rPr>
          <w:rStyle w:val="TextoCar"/>
        </w:rPr>
        <w:t xml:space="preserve"> multitarea y multiusuario, y está disponible en versiones de 32 y 64 bits</w:t>
      </w:r>
      <w:r w:rsidR="00EE5EA0" w:rsidRPr="00EE5EA0">
        <w:t>.</w:t>
      </w:r>
    </w:p>
    <w:p w:rsidR="008A5CAA" w:rsidRPr="008A5CAA" w:rsidRDefault="008A5CAA" w:rsidP="008A5CAA"/>
    <w:p w:rsidR="004B7201" w:rsidRDefault="004B7201" w:rsidP="008A5CAA">
      <w:pPr>
        <w:pStyle w:val="Ttulo2"/>
        <w:spacing w:after="240"/>
      </w:pPr>
      <w:bookmarkStart w:id="21" w:name="_Toc149678059"/>
      <w:r w:rsidRPr="004B7201">
        <w:t>Windows Server 2022:</w:t>
      </w:r>
      <w:bookmarkEnd w:id="21"/>
      <w:r w:rsidRPr="004B7201">
        <w:t xml:space="preserve"> </w:t>
      </w:r>
    </w:p>
    <w:p w:rsidR="004B7201" w:rsidRDefault="004B7201" w:rsidP="004B7201">
      <w:pPr>
        <w:pStyle w:val="Texto"/>
      </w:pPr>
      <w:r>
        <w:t>E</w:t>
      </w:r>
      <w:r w:rsidRPr="004B7201">
        <w:t xml:space="preserve">s un sistema operativo propietario desarrollado por Microsoft. </w:t>
      </w:r>
    </w:p>
    <w:p w:rsidR="004B7201" w:rsidRDefault="004B7201" w:rsidP="004B7201">
      <w:pPr>
        <w:pStyle w:val="Texto"/>
      </w:pPr>
      <w:r w:rsidRPr="004B7201">
        <w:t>El código fuente no está disponible públicamente y se vende como un producto comercial. Los usuarios pueden utilizar, pero no modificar o distribuir el software sin la autorización de Microsoft.</w:t>
      </w:r>
    </w:p>
    <w:p w:rsidR="008A5CAA" w:rsidRDefault="008A5CAA" w:rsidP="003F2A2C">
      <w:pPr>
        <w:pStyle w:val="Texto"/>
        <w:spacing w:after="0"/>
      </w:pPr>
      <w:r>
        <w:t xml:space="preserve">Este Sistema Operativo </w:t>
      </w:r>
      <w:r w:rsidRPr="008A5CAA">
        <w:t>está diseñado para usuarios empresariales que necesitan un sistema operativo seguro y escalable para servidores y entornos empresariales.</w:t>
      </w:r>
    </w:p>
    <w:p w:rsidR="003F2A2C" w:rsidRPr="003F2A2C" w:rsidRDefault="003F2A2C" w:rsidP="003F2A2C">
      <w:pPr>
        <w:pStyle w:val="Texto"/>
      </w:pPr>
      <w:r w:rsidRPr="003F2A2C">
        <w:t>Es: multitarea y multiusuario, y está disponible en versiones de 64 bits.</w:t>
      </w:r>
    </w:p>
    <w:p w:rsidR="008A5CAA" w:rsidRPr="004B7201" w:rsidRDefault="008A5CAA" w:rsidP="004B7201">
      <w:pPr>
        <w:pStyle w:val="Texto"/>
      </w:pPr>
    </w:p>
    <w:p w:rsidR="004B7201" w:rsidRDefault="004B7201" w:rsidP="004B7201">
      <w:pPr>
        <w:pStyle w:val="Ttulo2"/>
      </w:pPr>
      <w:bookmarkStart w:id="22" w:name="_Toc149678060"/>
      <w:r w:rsidRPr="004B7201">
        <w:t>Ubuntu Desktop 20.04.2</w:t>
      </w:r>
      <w:bookmarkEnd w:id="22"/>
    </w:p>
    <w:p w:rsidR="004B7201" w:rsidRDefault="004B7201" w:rsidP="004B7201">
      <w:pPr>
        <w:pStyle w:val="Texto"/>
      </w:pPr>
      <w:r>
        <w:t>E</w:t>
      </w:r>
      <w:r w:rsidRPr="004B7201">
        <w:t xml:space="preserve">s un sistema operativo de código abierto desarrollado por la comunidad de desarrolladores de Ubuntu. </w:t>
      </w:r>
    </w:p>
    <w:p w:rsidR="004B7201" w:rsidRDefault="004B7201" w:rsidP="004B7201">
      <w:pPr>
        <w:pStyle w:val="Texto"/>
      </w:pPr>
      <w:r w:rsidRPr="004B7201">
        <w:t>El código fuente está disponible públicamente y puede ser utilizado, modificado y distribuido libremente por cualquier persona.</w:t>
      </w:r>
    </w:p>
    <w:p w:rsidR="008A5CAA" w:rsidRDefault="008A5CAA" w:rsidP="003F2A2C">
      <w:pPr>
        <w:pStyle w:val="Texto"/>
        <w:spacing w:after="0"/>
      </w:pPr>
      <w:r>
        <w:t>Este Sistema Operativo</w:t>
      </w:r>
      <w:r>
        <w:t xml:space="preserve"> </w:t>
      </w:r>
      <w:r w:rsidRPr="008A5CAA">
        <w:t>está diseñado para usuarios de computadoras personales que buscan un sistema operativo de código abierto gratuito y personalizable con una amplia selección de software gratuito y de código abierto disponible a través de los repositorios de Ubuntu.</w:t>
      </w:r>
    </w:p>
    <w:p w:rsidR="003F2A2C" w:rsidRDefault="003F2A2C" w:rsidP="004B7201">
      <w:pPr>
        <w:pStyle w:val="Texto"/>
      </w:pPr>
      <w:r>
        <w:t xml:space="preserve">Es: </w:t>
      </w:r>
      <w:r w:rsidRPr="003F2A2C">
        <w:t>multitarea y multiusuario, y está disponible en versiones de 32 y 64 bits.</w:t>
      </w:r>
    </w:p>
    <w:p w:rsidR="008A5CAA" w:rsidRPr="004B7201" w:rsidRDefault="008A5CAA" w:rsidP="004B7201">
      <w:pPr>
        <w:pStyle w:val="Texto"/>
      </w:pPr>
    </w:p>
    <w:p w:rsidR="008A5CAA" w:rsidRDefault="008A5CA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u w:val="single"/>
        </w:rPr>
      </w:pPr>
      <w:r>
        <w:br w:type="page"/>
      </w:r>
    </w:p>
    <w:p w:rsidR="004B7201" w:rsidRDefault="004B7201" w:rsidP="004B7201">
      <w:pPr>
        <w:pStyle w:val="Ttulo2"/>
      </w:pPr>
      <w:bookmarkStart w:id="23" w:name="_Toc149678061"/>
      <w:r w:rsidRPr="004B7201">
        <w:lastRenderedPageBreak/>
        <w:t>Ubuntu Server 23.04</w:t>
      </w:r>
      <w:bookmarkEnd w:id="23"/>
    </w:p>
    <w:p w:rsidR="004B7201" w:rsidRDefault="004B7201" w:rsidP="004B7201">
      <w:pPr>
        <w:pStyle w:val="Texto"/>
      </w:pPr>
      <w:r>
        <w:t>E</w:t>
      </w:r>
      <w:r w:rsidRPr="004B7201">
        <w:t xml:space="preserve">s un sistema operativo de código abierto desarrollado por la comunidad de desarrolladores de Ubuntu. </w:t>
      </w:r>
    </w:p>
    <w:p w:rsidR="004B7201" w:rsidRDefault="004B7201" w:rsidP="004B7201">
      <w:pPr>
        <w:pStyle w:val="Texto"/>
      </w:pPr>
      <w:r w:rsidRPr="004B7201">
        <w:t>El código fuente está disponible públicamente y puede ser utilizado, modificado y distribuido libremente por cualquier persona.</w:t>
      </w:r>
    </w:p>
    <w:p w:rsidR="008A5CAA" w:rsidRDefault="008A5CAA" w:rsidP="003F2A2C">
      <w:pPr>
        <w:pStyle w:val="Texto"/>
        <w:spacing w:after="0"/>
      </w:pPr>
      <w:r>
        <w:t>Este Sistema Operativo</w:t>
      </w:r>
      <w:r>
        <w:t xml:space="preserve"> </w:t>
      </w:r>
      <w:r w:rsidRPr="008A5CAA">
        <w:t>está diseñado para usuarios empresariales que necesitan un sistema operativo de servidor de código abierto gratuito y escalable con una amplia selección de software gratuito y de código abierto disponible a través de los repositorios de Ubuntu.</w:t>
      </w:r>
    </w:p>
    <w:p w:rsidR="003F2A2C" w:rsidRDefault="003F2A2C" w:rsidP="004B7201">
      <w:pPr>
        <w:pStyle w:val="Texto"/>
      </w:pPr>
      <w:r>
        <w:t>E</w:t>
      </w:r>
      <w:r w:rsidRPr="003F2A2C">
        <w:t>s</w:t>
      </w:r>
      <w:r>
        <w:t>:</w:t>
      </w:r>
      <w:r w:rsidRPr="003F2A2C">
        <w:t xml:space="preserve"> multitarea y multiusuario, y está disponible en versiones de 32 y 64 bits.</w:t>
      </w:r>
    </w:p>
    <w:p w:rsidR="008A5CAA" w:rsidRPr="004B7201" w:rsidRDefault="008A5CAA" w:rsidP="004B7201">
      <w:pPr>
        <w:pStyle w:val="Texto"/>
      </w:pPr>
    </w:p>
    <w:p w:rsidR="004B7201" w:rsidRPr="008A5CAA" w:rsidRDefault="004B7201" w:rsidP="008A5CAA">
      <w:pPr>
        <w:pStyle w:val="Ttulo2"/>
      </w:pPr>
      <w:bookmarkStart w:id="24" w:name="_Toc149678062"/>
      <w:r w:rsidRPr="004B7201">
        <w:t>MacOS Big Sur:</w:t>
      </w:r>
      <w:bookmarkEnd w:id="24"/>
    </w:p>
    <w:p w:rsidR="004B7201" w:rsidRDefault="004B7201" w:rsidP="004B7201">
      <w:pPr>
        <w:pStyle w:val="Texto"/>
      </w:pPr>
      <w:r>
        <w:t>E</w:t>
      </w:r>
      <w:r w:rsidRPr="004B7201">
        <w:t xml:space="preserve">s un sistema operativo propietario desarrollado por Apple. </w:t>
      </w:r>
    </w:p>
    <w:p w:rsidR="00EA7F1D" w:rsidRDefault="004B7201" w:rsidP="004B7201">
      <w:pPr>
        <w:pStyle w:val="Texto"/>
      </w:pPr>
      <w:r w:rsidRPr="004B7201">
        <w:t>El código fuente no está disponible públicamente y se vende como un producto comercial. Los usuarios pueden utilizar, pero no modificar o distribuir el software sin la autorización de Apple.</w:t>
      </w:r>
    </w:p>
    <w:p w:rsidR="008A5CAA" w:rsidRDefault="008A5CAA" w:rsidP="003F2A2C">
      <w:pPr>
        <w:pStyle w:val="Texto"/>
        <w:spacing w:after="0"/>
      </w:pPr>
      <w:r>
        <w:t>Este Sistema Operativo</w:t>
      </w:r>
      <w:r w:rsidR="00BE1B81">
        <w:t xml:space="preserve"> </w:t>
      </w:r>
      <w:r w:rsidR="00BE1B81" w:rsidRPr="00BE1B81">
        <w:t>está diseñado para usuarios de dispositivos Apple, como MacBook, iMac y Mac Pro, que buscan una interfaz de usuario intuitiva y una integración profunda con otros dispositivos Apple.</w:t>
      </w:r>
    </w:p>
    <w:p w:rsidR="003F2A2C" w:rsidRPr="006C4887" w:rsidRDefault="003F2A2C" w:rsidP="003F2A2C">
      <w:pPr>
        <w:pStyle w:val="Texto"/>
        <w:spacing w:after="0"/>
      </w:pPr>
      <w:r>
        <w:t>E</w:t>
      </w:r>
      <w:r w:rsidRPr="003F2A2C">
        <w:t>s</w:t>
      </w:r>
      <w:r>
        <w:t xml:space="preserve">: </w:t>
      </w:r>
      <w:r w:rsidRPr="003F2A2C">
        <w:t>multitarea y monousuario, y está disponible en versiones de 64 bits.</w:t>
      </w:r>
    </w:p>
    <w:sectPr w:rsidR="003F2A2C" w:rsidRPr="006C4887" w:rsidSect="002E7155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45C0" w:rsidRDefault="00BB45C0" w:rsidP="00906D29">
      <w:pPr>
        <w:spacing w:after="0" w:line="240" w:lineRule="auto"/>
      </w:pPr>
      <w:r>
        <w:separator/>
      </w:r>
    </w:p>
  </w:endnote>
  <w:endnote w:type="continuationSeparator" w:id="0">
    <w:p w:rsidR="00BB45C0" w:rsidRDefault="00BB45C0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45C0" w:rsidRDefault="00BB45C0" w:rsidP="00906D29">
      <w:pPr>
        <w:spacing w:after="0" w:line="240" w:lineRule="auto"/>
      </w:pPr>
      <w:r>
        <w:separator/>
      </w:r>
    </w:p>
  </w:footnote>
  <w:footnote w:type="continuationSeparator" w:id="0">
    <w:p w:rsidR="00BB45C0" w:rsidRDefault="00BB45C0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2A39"/>
    <w:multiLevelType w:val="hybridMultilevel"/>
    <w:tmpl w:val="EDF20E26"/>
    <w:lvl w:ilvl="0" w:tplc="68120A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0173"/>
    <w:multiLevelType w:val="hybridMultilevel"/>
    <w:tmpl w:val="1812DA2C"/>
    <w:lvl w:ilvl="0" w:tplc="89BC8ED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D3973"/>
    <w:multiLevelType w:val="hybridMultilevel"/>
    <w:tmpl w:val="115EB3DE"/>
    <w:lvl w:ilvl="0" w:tplc="0638DCE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00E6A"/>
    <w:multiLevelType w:val="hybridMultilevel"/>
    <w:tmpl w:val="43D80F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C4FC3"/>
    <w:multiLevelType w:val="hybridMultilevel"/>
    <w:tmpl w:val="8940CDF6"/>
    <w:lvl w:ilvl="0" w:tplc="04A47CA6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B59BC"/>
    <w:multiLevelType w:val="hybridMultilevel"/>
    <w:tmpl w:val="6B3084F6"/>
    <w:lvl w:ilvl="0" w:tplc="76F4133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87"/>
    <w:rsid w:val="000234C9"/>
    <w:rsid w:val="00077603"/>
    <w:rsid w:val="001F2A67"/>
    <w:rsid w:val="002478C3"/>
    <w:rsid w:val="00263AC1"/>
    <w:rsid w:val="00294634"/>
    <w:rsid w:val="002E7155"/>
    <w:rsid w:val="003211DF"/>
    <w:rsid w:val="00394B37"/>
    <w:rsid w:val="003C2BEE"/>
    <w:rsid w:val="003D1652"/>
    <w:rsid w:val="003F2A2C"/>
    <w:rsid w:val="004B1656"/>
    <w:rsid w:val="004B7201"/>
    <w:rsid w:val="00510F45"/>
    <w:rsid w:val="005962CE"/>
    <w:rsid w:val="006C4887"/>
    <w:rsid w:val="006E412B"/>
    <w:rsid w:val="006F0FBA"/>
    <w:rsid w:val="006F3827"/>
    <w:rsid w:val="00716F80"/>
    <w:rsid w:val="007B7819"/>
    <w:rsid w:val="00802C82"/>
    <w:rsid w:val="008A5CAA"/>
    <w:rsid w:val="00906D29"/>
    <w:rsid w:val="00977CDD"/>
    <w:rsid w:val="00A254AC"/>
    <w:rsid w:val="00A877C8"/>
    <w:rsid w:val="00AA5AA9"/>
    <w:rsid w:val="00AB6999"/>
    <w:rsid w:val="00BB45C0"/>
    <w:rsid w:val="00BE1B81"/>
    <w:rsid w:val="00C03BA2"/>
    <w:rsid w:val="00C95AD0"/>
    <w:rsid w:val="00CA45C1"/>
    <w:rsid w:val="00DE6CFB"/>
    <w:rsid w:val="00DF6E05"/>
    <w:rsid w:val="00E7637D"/>
    <w:rsid w:val="00EA7F1D"/>
    <w:rsid w:val="00ED6662"/>
    <w:rsid w:val="00EE5EA0"/>
    <w:rsid w:val="00F24305"/>
    <w:rsid w:val="00F244FF"/>
    <w:rsid w:val="00F25F00"/>
    <w:rsid w:val="00F52BCD"/>
    <w:rsid w:val="00F8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A2E83"/>
  <w15:chartTrackingRefBased/>
  <w15:docId w15:val="{57836C79-00B7-47A4-8FF9-93196C42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B37"/>
    <w:pPr>
      <w:keepNext/>
      <w:keepLines/>
      <w:spacing w:before="360" w:after="12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94B37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C4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1EF96-CEF0-4014-A47D-F44914434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59</TotalTime>
  <Pages>10</Pages>
  <Words>1437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de Requisitos y Características de Sistemas Operativos</vt:lpstr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Requisitos y Características de Sistemas Operativos</dc:title>
  <dc:subject/>
  <dc:creator>1DAW</dc:creator>
  <cp:keywords/>
  <dc:description/>
  <cp:lastModifiedBy>1DAW</cp:lastModifiedBy>
  <cp:revision>21</cp:revision>
  <dcterms:created xsi:type="dcterms:W3CDTF">2023-10-31T18:54:00Z</dcterms:created>
  <dcterms:modified xsi:type="dcterms:W3CDTF">2023-10-31T19:53:00Z</dcterms:modified>
</cp:coreProperties>
</file>