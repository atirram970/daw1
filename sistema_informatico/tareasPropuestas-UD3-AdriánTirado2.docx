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F52BCD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Asignatura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F52BCD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Asignatura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06D29" w:rsidRDefault="00906D29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F52BCD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06D29" w:rsidRDefault="00906D2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F52BC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bookmarkStart w:id="0" w:name="_GoBack"/>
    <w:bookmarkEnd w:id="0"/>
    <w:p w:rsidR="006D3CD1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51661285" w:history="1">
        <w:r w:rsidR="006D3CD1" w:rsidRPr="00DF1B43">
          <w:rPr>
            <w:rStyle w:val="Hipervnculo"/>
            <w:noProof/>
            <w:lang w:eastAsia="es-ES"/>
          </w:rPr>
          <w:t>Busca imágenes en internet con la estructura de directorios de los sistemas operativos Microsoft Windows y Ubuntu (en sus versiones mas actuales). Compáralos. El escritorio en ambos, es una carpeta que contiene ficheros o directorios. Para un usuario cualquiera, ¿Cuál es la ruta del escritorio en ambos sistemas operativos?</w:t>
        </w:r>
        <w:r w:rsidR="006D3CD1">
          <w:rPr>
            <w:noProof/>
            <w:webHidden/>
          </w:rPr>
          <w:tab/>
        </w:r>
        <w:r w:rsidR="006D3CD1">
          <w:rPr>
            <w:noProof/>
            <w:webHidden/>
          </w:rPr>
          <w:fldChar w:fldCharType="begin"/>
        </w:r>
        <w:r w:rsidR="006D3CD1">
          <w:rPr>
            <w:noProof/>
            <w:webHidden/>
          </w:rPr>
          <w:instrText xml:space="preserve"> PAGEREF _Toc151661285 \h </w:instrText>
        </w:r>
        <w:r w:rsidR="006D3CD1">
          <w:rPr>
            <w:noProof/>
            <w:webHidden/>
          </w:rPr>
        </w:r>
        <w:r w:rsidR="006D3CD1">
          <w:rPr>
            <w:noProof/>
            <w:webHidden/>
          </w:rPr>
          <w:fldChar w:fldCharType="separate"/>
        </w:r>
        <w:r w:rsidR="006D3CD1">
          <w:rPr>
            <w:noProof/>
            <w:webHidden/>
          </w:rPr>
          <w:t>2</w:t>
        </w:r>
        <w:r w:rsidR="006D3CD1">
          <w:rPr>
            <w:noProof/>
            <w:webHidden/>
          </w:rPr>
          <w:fldChar w:fldCharType="end"/>
        </w:r>
      </w:hyperlink>
    </w:p>
    <w:p w:rsidR="006D3CD1" w:rsidRDefault="006D3CD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51661286" w:history="1">
        <w:r w:rsidRPr="00DF1B43">
          <w:rPr>
            <w:rStyle w:val="Hipervnculo"/>
            <w:noProof/>
            <w:lang w:eastAsia="es-ES"/>
          </w:rPr>
          <w:t>Navega por la estructura de directorios de ubuntu y lista las carpetas aquí estudiadas. Para mayor detalle, puedes hacer uso del comando “man hier” en un terminal de linux, el cual especificara la utilidad de cada carpeta.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D3CD1" w:rsidRDefault="006D3CD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51661287" w:history="1">
        <w:r w:rsidRPr="00DF1B43">
          <w:rPr>
            <w:rStyle w:val="Hipervnculo"/>
            <w:noProof/>
            <w:lang w:eastAsia="es-ES"/>
          </w:rPr>
          <w:t>Navega por la estructura de directorios de Microsoft Windows y lista las carpetas aquí estudiadas, observando su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3CD1" w:rsidRDefault="006D3CD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51661288" w:history="1">
        <w:r w:rsidRPr="00DF1B43">
          <w:rPr>
            <w:rStyle w:val="Hipervnculo"/>
            <w:noProof/>
            <w:lang w:eastAsia="es-ES"/>
          </w:rPr>
          <w:t>Ejecuta y explica las siguientes instrucciones: “ls /home /usr, ls -l /home, ls -R /home, ls -ltra”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3CD1" w:rsidRDefault="006D3CD1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1661289" w:history="1">
        <w:r w:rsidRPr="00DF1B43">
          <w:rPr>
            <w:rStyle w:val="Hipervnculo"/>
            <w:noProof/>
            <w:lang w:eastAsia="es-ES"/>
          </w:rPr>
          <w:t>ls /home /usr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3CD1" w:rsidRDefault="006D3CD1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1661290" w:history="1">
        <w:r w:rsidRPr="00DF1B43">
          <w:rPr>
            <w:rStyle w:val="Hipervnculo"/>
            <w:noProof/>
            <w:lang w:val="en-US" w:eastAsia="es-ES"/>
          </w:rPr>
          <w:t>ls -l /home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3CD1" w:rsidRDefault="006D3CD1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1661291" w:history="1">
        <w:r w:rsidRPr="00DF1B43">
          <w:rPr>
            <w:rStyle w:val="Hipervnculo"/>
            <w:noProof/>
            <w:lang w:eastAsia="es-ES"/>
          </w:rPr>
          <w:t>ls -R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3CD1" w:rsidRDefault="006D3CD1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1661292" w:history="1">
        <w:r w:rsidRPr="00DF1B43">
          <w:rPr>
            <w:rStyle w:val="Hipervnculo"/>
            <w:noProof/>
            <w:lang w:eastAsia="es-ES"/>
          </w:rPr>
          <w:t>ls- ltra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3CD1" w:rsidRDefault="006D3CD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51661293" w:history="1">
        <w:r w:rsidRPr="00DF1B43">
          <w:rPr>
            <w:rStyle w:val="Hipervnculo"/>
            <w:noProof/>
            <w:lang w:eastAsia="es-ES"/>
          </w:rPr>
          <w:t>Empleando caracteres comodín, realiza las siguientes acciones por línea de comando: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_Toc151661293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8E66B9" w:rsidRDefault="00EA7F1D" w:rsidP="008E66B9">
      <w:pPr>
        <w:pStyle w:val="Ttulo1"/>
        <w:rPr>
          <w:lang w:eastAsia="es-ES"/>
        </w:rPr>
      </w:pPr>
      <w:r w:rsidRPr="00EA7F1D">
        <w:rPr>
          <w:lang w:eastAsia="es-ES"/>
        </w:rPr>
        <w:br w:type="page"/>
      </w:r>
      <w:bookmarkStart w:id="1" w:name="_Toc151661285"/>
      <w:r w:rsidR="008E66B9">
        <w:rPr>
          <w:lang w:eastAsia="es-ES"/>
        </w:rPr>
        <w:lastRenderedPageBreak/>
        <w:t>Busca imágenes en internet con la estructura de directorios de los sistemas operativos Microsoft Windows y Ubuntu (en sus versiones mas actuales). Compáralos. El escritorio en ambos, es una carpeta que contiene ficheros o directorios. Para un usuario cualquiera, ¿Cuál es la ruta del escritorio en ambos sistemas operativos?</w:t>
      </w:r>
      <w:bookmarkEnd w:id="1"/>
    </w:p>
    <w:p w:rsidR="008E66B9" w:rsidRDefault="008E66B9" w:rsidP="008E66B9">
      <w:pPr>
        <w:rPr>
          <w:lang w:eastAsia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8E66B9" w:rsidTr="008E66B9">
        <w:tc>
          <w:tcPr>
            <w:tcW w:w="4247" w:type="dxa"/>
          </w:tcPr>
          <w:p w:rsidR="008E66B9" w:rsidRPr="008E66B9" w:rsidRDefault="008E66B9" w:rsidP="008E66B9">
            <w:pPr>
              <w:rPr>
                <w:b/>
                <w:lang w:eastAsia="es-ES"/>
              </w:rPr>
            </w:pPr>
            <w:r w:rsidRPr="008E66B9">
              <w:rPr>
                <w:b/>
                <w:lang w:eastAsia="es-ES"/>
              </w:rPr>
              <w:t>Windows</w:t>
            </w:r>
          </w:p>
        </w:tc>
        <w:tc>
          <w:tcPr>
            <w:tcW w:w="4247" w:type="dxa"/>
          </w:tcPr>
          <w:p w:rsidR="008E66B9" w:rsidRDefault="008E66B9" w:rsidP="008E66B9">
            <w:pPr>
              <w:rPr>
                <w:lang w:eastAsia="es-ES"/>
              </w:rPr>
            </w:pPr>
            <w:r>
              <w:rPr>
                <w:noProof/>
              </w:rPr>
              <w:drawing>
                <wp:inline distT="0" distB="0" distL="0" distR="0">
                  <wp:extent cx="2487016" cy="2162468"/>
                  <wp:effectExtent l="0" t="0" r="8890" b="0"/>
                  <wp:docPr id="7" name="Imagen 7" descr="Terminal de sistemas Windows | Aprende con Al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erminal de sistemas Windows | Aprende con Al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8128" cy="219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6B9" w:rsidTr="008E66B9">
        <w:tc>
          <w:tcPr>
            <w:tcW w:w="4247" w:type="dxa"/>
          </w:tcPr>
          <w:p w:rsidR="008E66B9" w:rsidRPr="008E66B9" w:rsidRDefault="008E66B9" w:rsidP="008E66B9">
            <w:pPr>
              <w:rPr>
                <w:b/>
                <w:lang w:eastAsia="es-ES"/>
              </w:rPr>
            </w:pPr>
            <w:r w:rsidRPr="008E66B9">
              <w:rPr>
                <w:b/>
                <w:lang w:eastAsia="es-ES"/>
              </w:rPr>
              <w:t>Linux</w:t>
            </w:r>
          </w:p>
        </w:tc>
        <w:tc>
          <w:tcPr>
            <w:tcW w:w="4247" w:type="dxa"/>
          </w:tcPr>
          <w:p w:rsidR="008E66B9" w:rsidRDefault="008E66B9" w:rsidP="008E66B9">
            <w:pPr>
              <w:rPr>
                <w:lang w:eastAsia="es-ES"/>
              </w:rPr>
            </w:pPr>
            <w:r>
              <w:rPr>
                <w:noProof/>
              </w:rPr>
              <w:drawing>
                <wp:inline distT="0" distB="0" distL="0" distR="0">
                  <wp:extent cx="2499564" cy="2984398"/>
                  <wp:effectExtent l="0" t="0" r="0" b="6985"/>
                  <wp:docPr id="5" name="Imagen 5" descr="filesystem - How to understand the Ubuntu file system layou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ilesystem - How to understand the Ubuntu file system layout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4" r="34867"/>
                          <a:stretch/>
                        </pic:blipFill>
                        <pic:spPr bwMode="auto">
                          <a:xfrm>
                            <a:off x="0" y="0"/>
                            <a:ext cx="2571986" cy="3070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66B9" w:rsidRDefault="008E66B9" w:rsidP="008E66B9">
      <w:pPr>
        <w:rPr>
          <w:lang w:eastAsia="es-ES"/>
        </w:rPr>
      </w:pPr>
    </w:p>
    <w:p w:rsidR="008E66B9" w:rsidRDefault="008E66B9" w:rsidP="008E66B9">
      <w:pPr>
        <w:pStyle w:val="Texto"/>
        <w:rPr>
          <w:lang w:eastAsia="es-ES"/>
        </w:rPr>
      </w:pPr>
      <w:r>
        <w:rPr>
          <w:lang w:eastAsia="es-ES"/>
        </w:rPr>
        <w:t>En ambos sistemas operativos tienen una estructura de directorios similar, con el escritorio como una carpeta que contiene archivos y directorios y su estructura de árbol que se va ramificando</w:t>
      </w:r>
      <w:r w:rsidR="00341ED6">
        <w:rPr>
          <w:lang w:eastAsia="es-ES"/>
        </w:rPr>
        <w:t xml:space="preserve"> enormemente</w:t>
      </w:r>
      <w:r>
        <w:rPr>
          <w:lang w:eastAsia="es-ES"/>
        </w:rPr>
        <w:t xml:space="preserve"> conforme se acerca a los archivos del usuario</w:t>
      </w:r>
    </w:p>
    <w:p w:rsidR="008E66B9" w:rsidRPr="00FA214F" w:rsidRDefault="008E66B9" w:rsidP="008E66B9">
      <w:pPr>
        <w:pStyle w:val="Texto"/>
        <w:rPr>
          <w:b/>
          <w:lang w:eastAsia="es-ES"/>
        </w:rPr>
      </w:pPr>
      <w:r>
        <w:rPr>
          <w:lang w:eastAsia="es-ES"/>
        </w:rPr>
        <w:t xml:space="preserve">En Microsoft Windows, la ruta del escritorio para un usuario cualquiera es típicamente </w:t>
      </w:r>
      <w:r w:rsidRPr="00FA214F">
        <w:rPr>
          <w:b/>
          <w:lang w:eastAsia="es-ES"/>
        </w:rPr>
        <w:t>"C:\Users\nombre_de_usuario\Desktop"</w:t>
      </w:r>
      <w:r>
        <w:rPr>
          <w:lang w:eastAsia="es-ES"/>
        </w:rPr>
        <w:t xml:space="preserve">, mientras que, en Ubuntu, la ruta del escritorio es </w:t>
      </w:r>
      <w:r w:rsidRPr="00FA214F">
        <w:rPr>
          <w:b/>
          <w:lang w:eastAsia="es-ES"/>
        </w:rPr>
        <w:t xml:space="preserve">"/home/nombre_de_usuario/Desktop". </w:t>
      </w:r>
    </w:p>
    <w:p w:rsidR="008E66B9" w:rsidRDefault="008E66B9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8E66B9" w:rsidRDefault="00341ED6" w:rsidP="00341ED6">
      <w:pPr>
        <w:pStyle w:val="Ttulo1"/>
        <w:rPr>
          <w:lang w:eastAsia="es-ES"/>
        </w:rPr>
      </w:pPr>
      <w:bookmarkStart w:id="2" w:name="_Toc151661286"/>
      <w:r>
        <w:rPr>
          <w:lang w:eastAsia="es-ES"/>
        </w:rPr>
        <w:lastRenderedPageBreak/>
        <w:t>Navega por la estructura de directorios de ubuntu y lista las carpetas aquí estudiadas. Para mayor detalle, puedes hacer uso del comando “man hier” en un terminal de linux, el cual especificara la utilidad de cada carpeta.</w:t>
      </w:r>
      <w:bookmarkEnd w:id="2"/>
    </w:p>
    <w:p w:rsidR="00341ED6" w:rsidRDefault="00341ED6" w:rsidP="00341ED6">
      <w:pPr>
        <w:rPr>
          <w:lang w:eastAsia="es-ES"/>
        </w:rPr>
      </w:pPr>
    </w:p>
    <w:p w:rsidR="00341ED6" w:rsidRDefault="00341ED6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  <w:lang w:eastAsia="es-ES"/>
        </w:rPr>
      </w:pPr>
      <w:r>
        <w:rPr>
          <w:lang w:eastAsia="es-ES"/>
        </w:rPr>
        <w:br w:type="page"/>
      </w:r>
    </w:p>
    <w:p w:rsidR="00341ED6" w:rsidRDefault="00341ED6" w:rsidP="00341ED6">
      <w:pPr>
        <w:pStyle w:val="Ttulo1"/>
        <w:rPr>
          <w:lang w:eastAsia="es-ES"/>
        </w:rPr>
      </w:pPr>
      <w:bookmarkStart w:id="3" w:name="_Toc151661287"/>
      <w:r>
        <w:rPr>
          <w:lang w:eastAsia="es-ES"/>
        </w:rPr>
        <w:lastRenderedPageBreak/>
        <w:t>Navega por la estructura de directorios de Microsoft Windows y lista las carpetas aquí estudiadas, observando su contenido</w:t>
      </w:r>
      <w:bookmarkEnd w:id="3"/>
    </w:p>
    <w:p w:rsidR="00341ED6" w:rsidRDefault="00341ED6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  <w:lang w:eastAsia="es-ES"/>
        </w:rPr>
      </w:pPr>
      <w:r>
        <w:rPr>
          <w:lang w:eastAsia="es-ES"/>
        </w:rPr>
        <w:br w:type="page"/>
      </w:r>
    </w:p>
    <w:p w:rsidR="001C564D" w:rsidRDefault="001C564D" w:rsidP="00341ED6">
      <w:pPr>
        <w:pStyle w:val="Ttulo1"/>
        <w:rPr>
          <w:lang w:eastAsia="es-ES"/>
        </w:rPr>
      </w:pPr>
      <w:bookmarkStart w:id="4" w:name="_Toc151661288"/>
      <w:r>
        <w:rPr>
          <w:lang w:eastAsia="es-ES"/>
        </w:rPr>
        <w:lastRenderedPageBreak/>
        <w:t>Ejecuta y explica las siguientes instrucciones: “ls /home /usr, ls -l /home, ls -R /home, ls -ltra”</w:t>
      </w:r>
      <w:bookmarkEnd w:id="4"/>
    </w:p>
    <w:p w:rsidR="00897D9B" w:rsidRDefault="00897D9B" w:rsidP="00897D9B">
      <w:pPr>
        <w:pStyle w:val="Ttulo2"/>
        <w:rPr>
          <w:lang w:eastAsia="es-ES"/>
        </w:rPr>
      </w:pPr>
      <w:bookmarkStart w:id="5" w:name="_Toc151661289"/>
      <w:r>
        <w:rPr>
          <w:lang w:eastAsia="es-ES"/>
        </w:rPr>
        <w:t>ls /home /usr</w:t>
      </w:r>
      <w:bookmarkEnd w:id="5"/>
    </w:p>
    <w:p w:rsidR="00897D9B" w:rsidRPr="00897D9B" w:rsidRDefault="00897D9B" w:rsidP="00897D9B">
      <w:pPr>
        <w:pStyle w:val="Texto"/>
        <w:rPr>
          <w:lang w:eastAsia="es-ES"/>
        </w:rPr>
      </w:pPr>
      <w:r>
        <w:rPr>
          <w:lang w:eastAsia="es-ES"/>
        </w:rPr>
        <w:t>Con este comando, se muestra primero el contenido de la carpeta /home y luego la carpeta /usr</w:t>
      </w:r>
    </w:p>
    <w:p w:rsidR="00897D9B" w:rsidRDefault="00897D9B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65019E89" wp14:editId="0A2BDC24">
            <wp:extent cx="5113020" cy="12655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D9B" w:rsidRDefault="00897D9B" w:rsidP="00897D9B">
      <w:pPr>
        <w:pStyle w:val="Ttulo2"/>
        <w:rPr>
          <w:lang w:val="en-US" w:eastAsia="es-ES"/>
        </w:rPr>
      </w:pPr>
      <w:bookmarkStart w:id="6" w:name="_Toc151661290"/>
      <w:r w:rsidRPr="00897D9B">
        <w:rPr>
          <w:lang w:val="en-US" w:eastAsia="es-ES"/>
        </w:rPr>
        <w:t>ls -l /home</w:t>
      </w:r>
      <w:bookmarkEnd w:id="6"/>
    </w:p>
    <w:p w:rsidR="008E6A96" w:rsidRDefault="008E6A96" w:rsidP="008E6A96">
      <w:pPr>
        <w:pStyle w:val="Texto"/>
        <w:rPr>
          <w:lang w:eastAsia="es-ES"/>
        </w:rPr>
      </w:pPr>
      <w:r w:rsidRPr="008E6A96">
        <w:rPr>
          <w:lang w:eastAsia="es-ES"/>
        </w:rPr>
        <w:t>Con este comando, nos p</w:t>
      </w:r>
      <w:r>
        <w:rPr>
          <w:lang w:eastAsia="es-ES"/>
        </w:rPr>
        <w:t>ermite mostrar todo lo relacionado con un archivo y/o directorio como, por ejemplo, en la primera columna, se muestran:</w:t>
      </w:r>
    </w:p>
    <w:p w:rsidR="008E6A96" w:rsidRDefault="008E6A96" w:rsidP="008E6A96">
      <w:pPr>
        <w:pStyle w:val="Texto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los permisos y que tipo de archivo es</w:t>
      </w:r>
    </w:p>
    <w:p w:rsidR="008E6A96" w:rsidRDefault="008E6A96" w:rsidP="008E6A96">
      <w:pPr>
        <w:pStyle w:val="Texto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cuantos inodos tiene</w:t>
      </w:r>
    </w:p>
    <w:p w:rsidR="008E6A96" w:rsidRDefault="008E6A96" w:rsidP="008E6A96">
      <w:pPr>
        <w:pStyle w:val="Texto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 xml:space="preserve">nombre de usuario del propietario </w:t>
      </w:r>
    </w:p>
    <w:p w:rsidR="008E6A96" w:rsidRDefault="008E6A96" w:rsidP="008E6A96">
      <w:pPr>
        <w:pStyle w:val="Texto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 xml:space="preserve">grupo del usuario propietario </w:t>
      </w:r>
    </w:p>
    <w:p w:rsidR="008E6A96" w:rsidRDefault="008E6A96" w:rsidP="008E6A96">
      <w:pPr>
        <w:pStyle w:val="Texto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el tamaño en bytes que ocupa</w:t>
      </w:r>
    </w:p>
    <w:p w:rsidR="008E6A96" w:rsidRDefault="008E6A96" w:rsidP="008E6A96">
      <w:pPr>
        <w:pStyle w:val="Texto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 xml:space="preserve">la fecha de la última modificación </w:t>
      </w:r>
    </w:p>
    <w:p w:rsidR="008E6A96" w:rsidRPr="008E6A96" w:rsidRDefault="008E6A96" w:rsidP="008E6A96">
      <w:pPr>
        <w:pStyle w:val="Texto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el nombre del directorio o archivo.</w:t>
      </w:r>
    </w:p>
    <w:p w:rsidR="00897D9B" w:rsidRDefault="00897D9B">
      <w:pPr>
        <w:rPr>
          <w:lang w:val="en-US" w:eastAsia="es-ES"/>
        </w:rPr>
      </w:pPr>
      <w:r>
        <w:rPr>
          <w:noProof/>
          <w:lang w:val="en-US" w:eastAsia="es-ES"/>
        </w:rPr>
        <w:drawing>
          <wp:inline distT="0" distB="0" distL="0" distR="0">
            <wp:extent cx="4659630" cy="74612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A96" w:rsidRDefault="008E6A9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u w:val="single"/>
          <w:lang w:eastAsia="es-ES"/>
        </w:rPr>
      </w:pPr>
      <w:r>
        <w:rPr>
          <w:lang w:eastAsia="es-ES"/>
        </w:rPr>
        <w:br w:type="page"/>
      </w:r>
    </w:p>
    <w:p w:rsidR="00897D9B" w:rsidRDefault="00897D9B" w:rsidP="00897D9B">
      <w:pPr>
        <w:pStyle w:val="Ttulo2"/>
        <w:rPr>
          <w:lang w:eastAsia="es-ES"/>
        </w:rPr>
      </w:pPr>
      <w:bookmarkStart w:id="7" w:name="_Toc151661291"/>
      <w:r>
        <w:rPr>
          <w:lang w:eastAsia="es-ES"/>
        </w:rPr>
        <w:lastRenderedPageBreak/>
        <w:t xml:space="preserve">ls </w:t>
      </w:r>
      <w:r>
        <w:rPr>
          <w:lang w:eastAsia="es-ES"/>
        </w:rPr>
        <w:t>-R</w:t>
      </w:r>
      <w:bookmarkEnd w:id="7"/>
    </w:p>
    <w:p w:rsidR="00897D9B" w:rsidRDefault="00897D9B">
      <w:pPr>
        <w:rPr>
          <w:lang w:eastAsia="es-ES"/>
        </w:rPr>
      </w:pPr>
      <w:r>
        <w:rPr>
          <w:lang w:eastAsia="es-ES"/>
        </w:rPr>
        <w:t>Con este comando, se muestran todos los contenidos desde la carpeta donde nos encontremos</w:t>
      </w:r>
      <w:r w:rsidR="008E6A96">
        <w:rPr>
          <w:lang w:eastAsia="es-ES"/>
        </w:rPr>
        <w:t>, ya que tiene la opción “-R” que significa “Recursive” o recursivo, lo que implica, que se muestre todo el contenido almacenado en esa carpeta.</w:t>
      </w:r>
    </w:p>
    <w:p w:rsidR="00897D9B" w:rsidRDefault="00897D9B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4529772" cy="4375913"/>
            <wp:effectExtent l="0" t="0" r="444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566" cy="444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es-ES"/>
        </w:rPr>
        <w:br w:type="page"/>
      </w:r>
    </w:p>
    <w:p w:rsidR="00897D9B" w:rsidRDefault="00897D9B" w:rsidP="00897D9B">
      <w:pPr>
        <w:pStyle w:val="Ttulo2"/>
        <w:rPr>
          <w:lang w:eastAsia="es-ES"/>
        </w:rPr>
      </w:pPr>
      <w:bookmarkStart w:id="8" w:name="_Toc151661292"/>
      <w:r>
        <w:rPr>
          <w:lang w:eastAsia="es-ES"/>
        </w:rPr>
        <w:lastRenderedPageBreak/>
        <w:t>ls- ltra</w:t>
      </w:r>
      <w:bookmarkEnd w:id="8"/>
    </w:p>
    <w:p w:rsidR="008E6A96" w:rsidRDefault="008E6A96" w:rsidP="008E6A96">
      <w:pPr>
        <w:rPr>
          <w:lang w:eastAsia="es-ES"/>
        </w:rPr>
      </w:pPr>
      <w:r>
        <w:rPr>
          <w:lang w:eastAsia="es-ES"/>
        </w:rPr>
        <w:t>Con este comando:</w:t>
      </w:r>
    </w:p>
    <w:p w:rsidR="008E6A96" w:rsidRDefault="008E6A96" w:rsidP="008E6A96">
      <w:pPr>
        <w:rPr>
          <w:lang w:eastAsia="es-ES"/>
        </w:rPr>
      </w:pPr>
      <w:r>
        <w:rPr>
          <w:lang w:eastAsia="es-ES"/>
        </w:rPr>
        <w:t>“-l“ lista larga</w:t>
      </w:r>
    </w:p>
    <w:p w:rsidR="008E6A96" w:rsidRDefault="008E6A96" w:rsidP="008E6A96">
      <w:pPr>
        <w:rPr>
          <w:lang w:eastAsia="es-ES"/>
        </w:rPr>
      </w:pPr>
      <w:r>
        <w:rPr>
          <w:lang w:eastAsia="es-ES"/>
        </w:rPr>
        <w:t>“-</w:t>
      </w:r>
      <w:r>
        <w:rPr>
          <w:lang w:eastAsia="es-ES"/>
        </w:rPr>
        <w:t>t</w:t>
      </w:r>
      <w:r>
        <w:rPr>
          <w:lang w:eastAsia="es-ES"/>
        </w:rPr>
        <w:t>“</w:t>
      </w:r>
      <w:r>
        <w:rPr>
          <w:lang w:eastAsia="es-ES"/>
        </w:rPr>
        <w:t xml:space="preserve"> lo muestra ordenado por fecha última modificación</w:t>
      </w:r>
    </w:p>
    <w:p w:rsidR="008E6A96" w:rsidRDefault="008E6A96" w:rsidP="008E6A96">
      <w:pPr>
        <w:rPr>
          <w:lang w:eastAsia="es-ES"/>
        </w:rPr>
      </w:pPr>
      <w:r>
        <w:rPr>
          <w:lang w:eastAsia="es-ES"/>
        </w:rPr>
        <w:t>“-</w:t>
      </w:r>
      <w:r>
        <w:rPr>
          <w:lang w:eastAsia="es-ES"/>
        </w:rPr>
        <w:t>r</w:t>
      </w:r>
      <w:r>
        <w:rPr>
          <w:lang w:eastAsia="es-ES"/>
        </w:rPr>
        <w:t>“</w:t>
      </w:r>
      <w:r>
        <w:rPr>
          <w:lang w:eastAsia="es-ES"/>
        </w:rPr>
        <w:t xml:space="preserve"> lo muestra al revés</w:t>
      </w:r>
    </w:p>
    <w:p w:rsidR="008E6A96" w:rsidRPr="008E6A96" w:rsidRDefault="008E6A96" w:rsidP="008E6A96">
      <w:pPr>
        <w:rPr>
          <w:lang w:eastAsia="es-ES"/>
        </w:rPr>
      </w:pPr>
      <w:r>
        <w:rPr>
          <w:lang w:eastAsia="es-ES"/>
        </w:rPr>
        <w:t>“-</w:t>
      </w:r>
      <w:r>
        <w:rPr>
          <w:lang w:eastAsia="es-ES"/>
        </w:rPr>
        <w:t>a</w:t>
      </w:r>
      <w:r>
        <w:rPr>
          <w:lang w:eastAsia="es-ES"/>
        </w:rPr>
        <w:t>“</w:t>
      </w:r>
      <w:r>
        <w:rPr>
          <w:lang w:eastAsia="es-ES"/>
        </w:rPr>
        <w:t xml:space="preserve"> muestra los archivos ocultos (que tienen un “.” delante del nombre)</w:t>
      </w:r>
    </w:p>
    <w:p w:rsidR="001C564D" w:rsidRPr="00897D9B" w:rsidRDefault="00897D9B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  <w:lang w:val="en-US" w:eastAsia="es-ES"/>
        </w:rPr>
      </w:pPr>
      <w:r>
        <w:rPr>
          <w:noProof/>
          <w:lang w:val="en-US" w:eastAsia="es-ES"/>
        </w:rPr>
        <w:drawing>
          <wp:inline distT="0" distB="0" distL="0" distR="0">
            <wp:extent cx="5398770" cy="48863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64D" w:rsidRPr="00897D9B">
        <w:rPr>
          <w:lang w:val="en-US" w:eastAsia="es-ES"/>
        </w:rPr>
        <w:br w:type="page"/>
      </w:r>
    </w:p>
    <w:p w:rsidR="00341ED6" w:rsidRDefault="001C564D" w:rsidP="00341ED6">
      <w:pPr>
        <w:pStyle w:val="Ttulo1"/>
        <w:rPr>
          <w:lang w:eastAsia="es-ES"/>
        </w:rPr>
      </w:pPr>
      <w:bookmarkStart w:id="9" w:name="_Toc151661293"/>
      <w:r>
        <w:rPr>
          <w:lang w:eastAsia="es-ES"/>
        </w:rPr>
        <w:lastRenderedPageBreak/>
        <w:t xml:space="preserve">Empleando caracteres </w:t>
      </w:r>
      <w:r w:rsidR="00825AA6">
        <w:rPr>
          <w:lang w:eastAsia="es-ES"/>
        </w:rPr>
        <w:t>comodín</w:t>
      </w:r>
      <w:r>
        <w:rPr>
          <w:lang w:eastAsia="es-ES"/>
        </w:rPr>
        <w:t>, realiza las siguientes acciones por línea de comando:</w:t>
      </w:r>
      <w:bookmarkEnd w:id="9"/>
    </w:p>
    <w:p w:rsidR="001C564D" w:rsidRDefault="001C564D" w:rsidP="001C564D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Eliminar todos los archivos del directorio actual</w:t>
      </w:r>
    </w:p>
    <w:p w:rsidR="00897D9B" w:rsidRDefault="00F34E5E" w:rsidP="00897D9B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3950335" cy="10604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E5E" w:rsidRDefault="001C564D" w:rsidP="00F34E5E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Elimina, solicitando confirmación, todos los ficheros que comiencen por “doc”.</w:t>
      </w:r>
    </w:p>
    <w:p w:rsidR="00F34E5E" w:rsidRDefault="00F34E5E" w:rsidP="00F34E5E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398770" cy="148526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es-ES"/>
        </w:rPr>
        <w:t xml:space="preserve"> </w:t>
      </w:r>
    </w:p>
    <w:p w:rsidR="001C564D" w:rsidRDefault="001C564D" w:rsidP="001C564D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Elimina todos los archivos que comiencen por script y tengan un carácter más como nombre de fichero</w:t>
      </w:r>
    </w:p>
    <w:p w:rsidR="003C4F16" w:rsidRDefault="003C4F16" w:rsidP="003C4F16">
      <w:pPr>
        <w:rPr>
          <w:lang w:eastAsia="es-ES"/>
        </w:rPr>
      </w:pPr>
      <w:r>
        <w:rPr>
          <w:lang w:eastAsia="es-ES"/>
        </w:rPr>
        <w:t>(le coloque -i para poder ver con mejor claridad los objetos a borrar</w:t>
      </w:r>
      <w:r w:rsidR="002031F5">
        <w:rPr>
          <w:lang w:eastAsia="es-ES"/>
        </w:rPr>
        <w:t>, es opcional</w:t>
      </w:r>
      <w:r>
        <w:rPr>
          <w:lang w:eastAsia="es-ES"/>
        </w:rPr>
        <w:t>)</w:t>
      </w:r>
    </w:p>
    <w:p w:rsidR="00F34E5E" w:rsidRPr="001C564D" w:rsidRDefault="00F34E5E" w:rsidP="00F34E5E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398770" cy="18872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64D" w:rsidRPr="001C564D" w:rsidRDefault="001C564D" w:rsidP="001C564D">
      <w:pPr>
        <w:rPr>
          <w:lang w:eastAsia="es-ES"/>
        </w:rPr>
      </w:pPr>
    </w:p>
    <w:sectPr w:rsidR="001C564D" w:rsidRPr="001C564D" w:rsidSect="002E7155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4857" w:rsidRDefault="00254857" w:rsidP="00906D29">
      <w:pPr>
        <w:spacing w:after="0" w:line="240" w:lineRule="auto"/>
      </w:pPr>
      <w:r>
        <w:separator/>
      </w:r>
    </w:p>
  </w:endnote>
  <w:endnote w:type="continuationSeparator" w:id="0">
    <w:p w:rsidR="00254857" w:rsidRDefault="00254857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4857" w:rsidRDefault="00254857" w:rsidP="00906D29">
      <w:pPr>
        <w:spacing w:after="0" w:line="240" w:lineRule="auto"/>
      </w:pPr>
      <w:r>
        <w:separator/>
      </w:r>
    </w:p>
  </w:footnote>
  <w:footnote w:type="continuationSeparator" w:id="0">
    <w:p w:rsidR="00254857" w:rsidRDefault="00254857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D3B91"/>
    <w:multiLevelType w:val="hybridMultilevel"/>
    <w:tmpl w:val="E18E8512"/>
    <w:lvl w:ilvl="0" w:tplc="26B411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63E56"/>
    <w:multiLevelType w:val="hybridMultilevel"/>
    <w:tmpl w:val="D40E96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F3352"/>
    <w:multiLevelType w:val="hybridMultilevel"/>
    <w:tmpl w:val="5BC4D1CE"/>
    <w:lvl w:ilvl="0" w:tplc="43B84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B9"/>
    <w:rsid w:val="001C564D"/>
    <w:rsid w:val="001F2A67"/>
    <w:rsid w:val="002031F5"/>
    <w:rsid w:val="00254857"/>
    <w:rsid w:val="00263AC1"/>
    <w:rsid w:val="002E7155"/>
    <w:rsid w:val="003211DF"/>
    <w:rsid w:val="00341ED6"/>
    <w:rsid w:val="003C4F16"/>
    <w:rsid w:val="00510F45"/>
    <w:rsid w:val="006D3CD1"/>
    <w:rsid w:val="006F3827"/>
    <w:rsid w:val="00716F80"/>
    <w:rsid w:val="007B7819"/>
    <w:rsid w:val="008003B2"/>
    <w:rsid w:val="00825AA6"/>
    <w:rsid w:val="00897D9B"/>
    <w:rsid w:val="008E66B9"/>
    <w:rsid w:val="008E6A96"/>
    <w:rsid w:val="00906D29"/>
    <w:rsid w:val="00977CDD"/>
    <w:rsid w:val="009C1288"/>
    <w:rsid w:val="00A372AC"/>
    <w:rsid w:val="00A877C8"/>
    <w:rsid w:val="00AA5AA9"/>
    <w:rsid w:val="00AB6999"/>
    <w:rsid w:val="00C03BA2"/>
    <w:rsid w:val="00CA45C1"/>
    <w:rsid w:val="00DE6CFB"/>
    <w:rsid w:val="00E7637D"/>
    <w:rsid w:val="00EA7F1D"/>
    <w:rsid w:val="00ED6662"/>
    <w:rsid w:val="00F24305"/>
    <w:rsid w:val="00F25F00"/>
    <w:rsid w:val="00F34E5E"/>
    <w:rsid w:val="00F52BCD"/>
    <w:rsid w:val="00FA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9CAE74"/>
  <w15:chartTrackingRefBased/>
  <w15:docId w15:val="{45B4BD85-E3BF-468A-AD4C-81930091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8E6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C56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2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8410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986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4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535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89F9B-95BF-4B4E-9EF0-C5507F236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42</TotalTime>
  <Pages>10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1DAW</dc:creator>
  <cp:keywords/>
  <dc:description/>
  <cp:lastModifiedBy>1DAW</cp:lastModifiedBy>
  <cp:revision>7</cp:revision>
  <dcterms:created xsi:type="dcterms:W3CDTF">2023-11-22T19:49:00Z</dcterms:created>
  <dcterms:modified xsi:type="dcterms:W3CDTF">2023-11-23T18:47:00Z</dcterms:modified>
</cp:coreProperties>
</file>