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CE4623E" w14:textId="77777777" w:rsidR="00906D29" w:rsidRDefault="00716F80" w:rsidP="00716F80">
      <w:r>
        <w:rPr>
          <w:b/>
          <w:noProof/>
          <w:color w:val="FFFFFF" w:themeColor="background1"/>
          <w:sz w:val="48"/>
          <w:u w:val="single"/>
        </w:rPr>
        <mc:AlternateContent>
          <mc:Choice Requires="wps">
            <w:drawing>
              <wp:anchor distT="0" distB="0" distL="114300" distR="114300" simplePos="0" relativeHeight="251666432" behindDoc="1" locked="0" layoutInCell="1" allowOverlap="1" wp14:anchorId="56FAAFAC" wp14:editId="6A322B3B">
                <wp:simplePos x="0" y="0"/>
                <wp:positionH relativeFrom="margin">
                  <wp:posOffset>2763672</wp:posOffset>
                </wp:positionH>
                <wp:positionV relativeFrom="paragraph">
                  <wp:posOffset>-6824</wp:posOffset>
                </wp:positionV>
                <wp:extent cx="3126105" cy="543560"/>
                <wp:effectExtent l="0" t="0" r="0" b="8890"/>
                <wp:wrapNone/>
                <wp:docPr id="1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26105" cy="5435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4FF557A" w14:textId="77777777" w:rsidR="00716F80" w:rsidRPr="003211DF" w:rsidRDefault="00716F80" w:rsidP="00716F80">
                            <w:pPr>
                              <w:rPr>
                                <w:b/>
                                <w:color w:val="FFFFFF" w:themeColor="background1"/>
                                <w:sz w:val="48"/>
                                <w:szCs w:val="48"/>
                                <w:u w:val="single"/>
                              </w:rPr>
                            </w:pPr>
                            <w:r>
                              <w:rPr>
                                <w:b/>
                                <w:color w:val="FFFFFF" w:themeColor="background1"/>
                                <w:sz w:val="48"/>
                                <w:szCs w:val="48"/>
                                <w:u w:val="single"/>
                              </w:rPr>
                              <w:t>Adrián Tirado Ramos</w:t>
                            </w:r>
                          </w:p>
                          <w:p w14:paraId="627F18E3" w14:textId="77777777" w:rsidR="00716F80" w:rsidRDefault="00716F80" w:rsidP="00716F8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6FAAFAC" id="_x0000_t202" coordsize="21600,21600" o:spt="202" path="m,l,21600r21600,l21600,xe">
                <v:stroke joinstyle="miter"/>
                <v:path gradientshapeok="t" o:connecttype="rect"/>
              </v:shapetype>
              <v:shape id="Cuadro de texto 1" o:spid="_x0000_s1026" type="#_x0000_t202" style="position:absolute;margin-left:217.6pt;margin-top:-.55pt;width:246.15pt;height:42.8pt;z-index:-25165004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" filled="f" stroked="f">
                <v:textbox>
                  <w:txbxContent>
                    <w:p w14:paraId="54FF557A" w14:textId="77777777" w:rsidR="00716F80" w:rsidRPr="003211DF" w:rsidRDefault="00716F80" w:rsidP="00716F80">
                      <w:pPr>
                        <w:rPr>
                          <w:b/>
                          <w:color w:val="FFFFFF" w:themeColor="background1"/>
                          <w:sz w:val="48"/>
                          <w:szCs w:val="48"/>
                          <w:u w:val="single"/>
                        </w:rPr>
                      </w:pPr>
                      <w:r>
                        <w:rPr>
                          <w:b/>
                          <w:color w:val="FFFFFF" w:themeColor="background1"/>
                          <w:sz w:val="48"/>
                          <w:szCs w:val="48"/>
                          <w:u w:val="single"/>
                        </w:rPr>
                        <w:t>Adrián Tirado Ramos</w:t>
                      </w:r>
                    </w:p>
                    <w:p w14:paraId="627F18E3" w14:textId="77777777" w:rsidR="00716F80" w:rsidRDefault="00716F80" w:rsidP="00716F80"/>
                  </w:txbxContent>
                </v:textbox>
                <w10:wrap anchorx="margin"/>
              </v:shape>
            </w:pict>
          </mc:Fallback>
        </mc:AlternateContent>
      </w:r>
      <w:r w:rsidR="00F52BCD">
        <w:rPr>
          <w:b/>
          <w:noProof/>
          <w:color w:val="FFFFFF" w:themeColor="background1"/>
          <w:sz w:val="48"/>
          <w:u w:val="single"/>
        </w:rPr>
        <mc:AlternateContent>
          <mc:Choice Requires="wps">
            <w:drawing>
              <wp:anchor distT="0" distB="0" distL="114300" distR="114300" simplePos="0" relativeHeight="251664384" behindDoc="1" locked="0" layoutInCell="1" allowOverlap="1" wp14:anchorId="21B156CB" wp14:editId="2B5B73DA">
                <wp:simplePos x="0" y="0"/>
                <wp:positionH relativeFrom="margin">
                  <wp:align>left</wp:align>
                </wp:positionH>
                <wp:positionV relativeFrom="paragraph">
                  <wp:posOffset>7135598</wp:posOffset>
                </wp:positionV>
                <wp:extent cx="3126105" cy="543560"/>
                <wp:effectExtent l="0" t="0" r="0" b="8890"/>
                <wp:wrapNone/>
                <wp:docPr id="3" name="Cuadro de tex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26105" cy="5435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05E2E34" w14:textId="78B4D0C0" w:rsidR="00F52BCD" w:rsidRDefault="003E04BC" w:rsidP="00F52BCD">
                            <w:r>
                              <w:rPr>
                                <w:b/>
                                <w:color w:val="FFFFFF" w:themeColor="background1"/>
                                <w:sz w:val="48"/>
                                <w:szCs w:val="48"/>
                                <w:u w:val="single"/>
                              </w:rPr>
                              <w:t>Sistemas Informáticos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B156CB" id="Cuadro de texto 3" o:spid="_x0000_s1027" type="#_x0000_t202" style="position:absolute;margin-left:0;margin-top:561.85pt;width:246.15pt;height:42.8pt;z-index:-251652096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" filled="f" stroked="f">
                <v:textbox>
                  <w:txbxContent>
                    <w:p w14:paraId="405E2E34" w14:textId="78B4D0C0" w:rsidR="00F52BCD" w:rsidRDefault="003E04BC" w:rsidP="00F52BCD">
                      <w:r>
                        <w:rPr>
                          <w:b/>
                          <w:color w:val="FFFFFF" w:themeColor="background1"/>
                          <w:sz w:val="48"/>
                          <w:szCs w:val="48"/>
                          <w:u w:val="single"/>
                        </w:rPr>
                        <w:t>Sistemas Informáticos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3211DF">
        <w:rPr>
          <w:b/>
          <w:noProof/>
          <w:color w:val="FFFFFF" w:themeColor="background1"/>
          <w:sz w:val="48"/>
          <w:u w:val="single"/>
        </w:rPr>
        <mc:AlternateContent>
          <mc:Choice Requires="wps">
            <w:drawing>
              <wp:anchor distT="0" distB="0" distL="114300" distR="114300" simplePos="0" relativeHeight="251662336" behindDoc="1" locked="0" layoutInCell="1" allowOverlap="1" wp14:anchorId="6E783E52" wp14:editId="15FBBE9C">
                <wp:simplePos x="0" y="0"/>
                <wp:positionH relativeFrom="margin">
                  <wp:posOffset>2717851</wp:posOffset>
                </wp:positionH>
                <wp:positionV relativeFrom="paragraph">
                  <wp:posOffset>586105</wp:posOffset>
                </wp:positionV>
                <wp:extent cx="3126105" cy="543560"/>
                <wp:effectExtent l="0" t="0" r="0" b="8890"/>
                <wp:wrapNone/>
                <wp:docPr id="2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26105" cy="5435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5F9C8D4" w14:textId="77777777" w:rsidR="003211DF" w:rsidRPr="003211DF" w:rsidRDefault="003211DF" w:rsidP="003211DF">
                            <w:pPr>
                              <w:rPr>
                                <w:b/>
                                <w:color w:val="FFFFFF" w:themeColor="background1"/>
                                <w:sz w:val="48"/>
                                <w:szCs w:val="48"/>
                                <w:u w:val="single"/>
                              </w:rPr>
                            </w:pPr>
                            <w:r w:rsidRPr="003211DF">
                              <w:rPr>
                                <w:b/>
                                <w:color w:val="FFFFFF" w:themeColor="background1"/>
                                <w:sz w:val="48"/>
                                <w:szCs w:val="48"/>
                                <w:u w:val="single"/>
                              </w:rPr>
                              <w:t>1º De DAW</w:t>
                            </w:r>
                          </w:p>
                          <w:p w14:paraId="3A9A540B" w14:textId="77777777" w:rsidR="003211DF" w:rsidRDefault="003211DF" w:rsidP="003211DF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783E52" id="Cuadro de texto 2" o:spid="_x0000_s1028" type="#_x0000_t202" style="position:absolute;margin-left:214pt;margin-top:46.15pt;width:246.15pt;height:42.8pt;z-index:-25165414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" filled="f" stroked="f">
                <v:textbox>
                  <w:txbxContent>
                    <w:p w14:paraId="65F9C8D4" w14:textId="77777777" w:rsidR="003211DF" w:rsidRPr="003211DF" w:rsidRDefault="003211DF" w:rsidP="003211DF">
                      <w:pPr>
                        <w:rPr>
                          <w:b/>
                          <w:color w:val="FFFFFF" w:themeColor="background1"/>
                          <w:sz w:val="48"/>
                          <w:szCs w:val="48"/>
                          <w:u w:val="single"/>
                        </w:rPr>
                      </w:pPr>
                      <w:r w:rsidRPr="003211DF">
                        <w:rPr>
                          <w:b/>
                          <w:color w:val="FFFFFF" w:themeColor="background1"/>
                          <w:sz w:val="48"/>
                          <w:szCs w:val="48"/>
                          <w:u w:val="single"/>
                        </w:rPr>
                        <w:t>1º De DAW</w:t>
                      </w:r>
                    </w:p>
                    <w:p w14:paraId="3A9A540B" w14:textId="77777777" w:rsidR="003211DF" w:rsidRDefault="003211DF" w:rsidP="003211DF"/>
                  </w:txbxContent>
                </v:textbox>
                <w10:wrap anchorx="margin"/>
              </v:shape>
            </w:pict>
          </mc:Fallback>
        </mc:AlternateContent>
      </w:r>
      <w:sdt>
        <w:sdtPr>
          <w:id w:val="-39901394"/>
          <w:docPartObj>
            <w:docPartGallery w:val="Cover Pages"/>
            <w:docPartUnique/>
          </w:docPartObj>
        </w:sdtPr>
        <w:sdtEndPr/>
        <w:sdtContent>
          <w:r w:rsidR="00906D29"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75CC3305" wp14:editId="35CE4A8B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6858000" cy="9144000"/>
                    <wp:effectExtent l="0" t="0" r="0" b="0"/>
                    <wp:wrapNone/>
                    <wp:docPr id="48" name="Grupo 48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58000" cy="9144000"/>
                              <a:chOff x="0" y="0"/>
                              <a:chExt cx="6858000" cy="9144000"/>
                            </a:xfrm>
                          </wpg:grpSpPr>
                          <wpg:grpSp>
                            <wpg:cNvPr id="49" name="Grupo 49"/>
                            <wpg:cNvGrpSpPr/>
                            <wpg:grpSpPr>
                              <a:xfrm>
                                <a:off x="0" y="0"/>
                                <a:ext cx="6858000" cy="9144000"/>
                                <a:chOff x="0" y="0"/>
                                <a:chExt cx="6858000" cy="9144000"/>
                              </a:xfrm>
                            </wpg:grpSpPr>
                            <wps:wsp>
                              <wps:cNvPr id="54" name="Rectángulo 54"/>
                              <wps:cNvSpPr/>
                              <wps:spPr>
                                <a:xfrm>
                                  <a:off x="0" y="0"/>
                                  <a:ext cx="6858000" cy="9144000"/>
                                </a:xfrm>
                                <a:prstGeom prst="rect">
                                  <a:avLst/>
                                </a:prstGeom>
                                <a:gradFill>
                                  <a:gsLst>
                                    <a:gs pos="10000">
                                      <a:schemeClr val="dk2">
                                        <a:tint val="97000"/>
                                        <a:hueMod val="92000"/>
                                        <a:satMod val="169000"/>
                                        <a:lumMod val="164000"/>
                                      </a:schemeClr>
                                    </a:gs>
                                    <a:gs pos="100000">
                                      <a:schemeClr val="dk2">
                                        <a:shade val="96000"/>
                                        <a:satMod val="120000"/>
                                        <a:lumMod val="90000"/>
                                      </a:schemeClr>
                                    </a:gs>
                                  </a:gsLst>
                                  <a:lin ang="6120000" scaled="1"/>
                                </a:gra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002">
                                  <a:schemeClr val="dk2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3413AA95" w14:textId="77777777" w:rsidR="003211DF" w:rsidRDefault="003211DF" w:rsidP="003211DF">
                                    <w:pPr>
                                      <w:pStyle w:val="Sinespaciado"/>
                                      <w:rPr>
                                        <w:b/>
                                        <w:color w:val="FFFFFF" w:themeColor="background1"/>
                                        <w:sz w:val="48"/>
                                        <w:szCs w:val="48"/>
                                        <w:u w:val="single"/>
                                      </w:rPr>
                                    </w:pPr>
                                  </w:p>
                                  <w:p w14:paraId="7183D990" w14:textId="77777777" w:rsidR="003211DF" w:rsidRPr="003211DF" w:rsidRDefault="003211DF" w:rsidP="003211DF">
                                    <w:pPr>
                                      <w:pStyle w:val="Sinespaciado"/>
                                      <w:ind w:left="4248"/>
                                      <w:rPr>
                                        <w:b/>
                                        <w:color w:val="FFFFFF" w:themeColor="background1"/>
                                        <w:sz w:val="48"/>
                                        <w:szCs w:val="48"/>
                                        <w:u w:val="single"/>
                                      </w:rPr>
                                    </w:pP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685800" tIns="685800" rIns="914400" bIns="457200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g:grpSp>
                              <wpg:cNvPr id="55" name="Grupo 2"/>
                              <wpg:cNvGrpSpPr/>
                              <wpg:grpSpPr>
                                <a:xfrm>
                                  <a:off x="2524125" y="0"/>
                                  <a:ext cx="4329113" cy="4491038"/>
                                  <a:chOff x="0" y="0"/>
                                  <a:chExt cx="4329113" cy="4491038"/>
                                </a:xfrm>
                                <a:solidFill>
                                  <a:schemeClr val="bg1"/>
                                </a:solidFill>
                              </wpg:grpSpPr>
                              <wps:wsp>
                                <wps:cNvPr id="56" name="Forma libre 5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501775" y="0"/>
                                    <a:ext cx="2827338" cy="2835275"/>
                                  </a:xfrm>
                                  <a:custGeom>
                                    <a:avLst/>
                                    <a:gdLst>
                                      <a:gd name="T0" fmla="*/ 4 w 1781"/>
                                      <a:gd name="T1" fmla="*/ 1786 h 1786"/>
                                      <a:gd name="T2" fmla="*/ 0 w 1781"/>
                                      <a:gd name="T3" fmla="*/ 1782 h 1786"/>
                                      <a:gd name="T4" fmla="*/ 1776 w 1781"/>
                                      <a:gd name="T5" fmla="*/ 0 h 1786"/>
                                      <a:gd name="T6" fmla="*/ 1781 w 1781"/>
                                      <a:gd name="T7" fmla="*/ 5 h 1786"/>
                                      <a:gd name="T8" fmla="*/ 4 w 1781"/>
                                      <a:gd name="T9" fmla="*/ 1786 h 178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1781" h="1786">
                                        <a:moveTo>
                                          <a:pt x="4" y="1786"/>
                                        </a:moveTo>
                                        <a:lnTo>
                                          <a:pt x="0" y="1782"/>
                                        </a:lnTo>
                                        <a:lnTo>
                                          <a:pt x="1776" y="0"/>
                                        </a:lnTo>
                                        <a:lnTo>
                                          <a:pt x="1781" y="5"/>
                                        </a:lnTo>
                                        <a:lnTo>
                                          <a:pt x="4" y="1786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57" name="Forma libre 5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782637" y="227013"/>
                                    <a:ext cx="3546475" cy="3546475"/>
                                  </a:xfrm>
                                  <a:custGeom>
                                    <a:avLst/>
                                    <a:gdLst>
                                      <a:gd name="T0" fmla="*/ 5 w 2234"/>
                                      <a:gd name="T1" fmla="*/ 2234 h 2234"/>
                                      <a:gd name="T2" fmla="*/ 0 w 2234"/>
                                      <a:gd name="T3" fmla="*/ 2229 h 2234"/>
                                      <a:gd name="T4" fmla="*/ 2229 w 2234"/>
                                      <a:gd name="T5" fmla="*/ 0 h 2234"/>
                                      <a:gd name="T6" fmla="*/ 2234 w 2234"/>
                                      <a:gd name="T7" fmla="*/ 5 h 2234"/>
                                      <a:gd name="T8" fmla="*/ 5 w 2234"/>
                                      <a:gd name="T9" fmla="*/ 2234 h 223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2234" h="2234">
                                        <a:moveTo>
                                          <a:pt x="5" y="2234"/>
                                        </a:moveTo>
                                        <a:lnTo>
                                          <a:pt x="0" y="2229"/>
                                        </a:lnTo>
                                        <a:lnTo>
                                          <a:pt x="2229" y="0"/>
                                        </a:lnTo>
                                        <a:lnTo>
                                          <a:pt x="2234" y="5"/>
                                        </a:lnTo>
                                        <a:lnTo>
                                          <a:pt x="5" y="2234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58" name="Forma libre 5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841375" y="109538"/>
                                    <a:ext cx="3487738" cy="3487738"/>
                                  </a:xfrm>
                                  <a:custGeom>
                                    <a:avLst/>
                                    <a:gdLst>
                                      <a:gd name="T0" fmla="*/ 9 w 2197"/>
                                      <a:gd name="T1" fmla="*/ 2197 h 2197"/>
                                      <a:gd name="T2" fmla="*/ 0 w 2197"/>
                                      <a:gd name="T3" fmla="*/ 2193 h 2197"/>
                                      <a:gd name="T4" fmla="*/ 2188 w 2197"/>
                                      <a:gd name="T5" fmla="*/ 0 h 2197"/>
                                      <a:gd name="T6" fmla="*/ 2197 w 2197"/>
                                      <a:gd name="T7" fmla="*/ 10 h 2197"/>
                                      <a:gd name="T8" fmla="*/ 9 w 2197"/>
                                      <a:gd name="T9" fmla="*/ 2197 h 2197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2197" h="2197">
                                        <a:moveTo>
                                          <a:pt x="9" y="2197"/>
                                        </a:moveTo>
                                        <a:lnTo>
                                          <a:pt x="0" y="2193"/>
                                        </a:lnTo>
                                        <a:lnTo>
                                          <a:pt x="2188" y="0"/>
                                        </a:lnTo>
                                        <a:lnTo>
                                          <a:pt x="2197" y="10"/>
                                        </a:lnTo>
                                        <a:lnTo>
                                          <a:pt x="9" y="2197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59" name="Forma libre 5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216025" y="498475"/>
                                    <a:ext cx="3113088" cy="3121025"/>
                                  </a:xfrm>
                                  <a:custGeom>
                                    <a:avLst/>
                                    <a:gdLst>
                                      <a:gd name="T0" fmla="*/ 9 w 1961"/>
                                      <a:gd name="T1" fmla="*/ 1966 h 1966"/>
                                      <a:gd name="T2" fmla="*/ 0 w 1961"/>
                                      <a:gd name="T3" fmla="*/ 1957 h 1966"/>
                                      <a:gd name="T4" fmla="*/ 1952 w 1961"/>
                                      <a:gd name="T5" fmla="*/ 0 h 1966"/>
                                      <a:gd name="T6" fmla="*/ 1961 w 1961"/>
                                      <a:gd name="T7" fmla="*/ 9 h 1966"/>
                                      <a:gd name="T8" fmla="*/ 9 w 1961"/>
                                      <a:gd name="T9" fmla="*/ 1966 h 19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1961" h="1966">
                                        <a:moveTo>
                                          <a:pt x="9" y="1966"/>
                                        </a:moveTo>
                                        <a:lnTo>
                                          <a:pt x="0" y="1957"/>
                                        </a:lnTo>
                                        <a:lnTo>
                                          <a:pt x="1952" y="0"/>
                                        </a:lnTo>
                                        <a:lnTo>
                                          <a:pt x="1961" y="9"/>
                                        </a:lnTo>
                                        <a:lnTo>
                                          <a:pt x="9" y="1966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60" name="Forma libre 6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0" y="153988"/>
                                    <a:ext cx="4329113" cy="4337050"/>
                                  </a:xfrm>
                                  <a:custGeom>
                                    <a:avLst/>
                                    <a:gdLst>
                                      <a:gd name="T0" fmla="*/ 0 w 2727"/>
                                      <a:gd name="T1" fmla="*/ 2732 h 2732"/>
                                      <a:gd name="T2" fmla="*/ 0 w 2727"/>
                                      <a:gd name="T3" fmla="*/ 2728 h 2732"/>
                                      <a:gd name="T4" fmla="*/ 2722 w 2727"/>
                                      <a:gd name="T5" fmla="*/ 0 h 2732"/>
                                      <a:gd name="T6" fmla="*/ 2727 w 2727"/>
                                      <a:gd name="T7" fmla="*/ 5 h 2732"/>
                                      <a:gd name="T8" fmla="*/ 0 w 2727"/>
                                      <a:gd name="T9" fmla="*/ 2732 h 273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2727" h="2732">
                                        <a:moveTo>
                                          <a:pt x="0" y="2732"/>
                                        </a:moveTo>
                                        <a:lnTo>
                                          <a:pt x="0" y="2728"/>
                                        </a:lnTo>
                                        <a:lnTo>
                                          <a:pt x="2722" y="0"/>
                                        </a:lnTo>
                                        <a:lnTo>
                                          <a:pt x="2727" y="5"/>
                                        </a:lnTo>
                                        <a:lnTo>
                                          <a:pt x="0" y="2732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</wpg:grpSp>
                          <wps:wsp>
                            <wps:cNvPr id="61" name="Cuadro de texto 61"/>
                            <wps:cNvSpPr txBox="1"/>
                            <wps:spPr>
                              <a:xfrm>
                                <a:off x="9518" y="4838700"/>
                                <a:ext cx="6843395" cy="3789752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aps/>
                                      <w:color w:val="FFFFFF" w:themeColor="background1"/>
                                      <w:sz w:val="64"/>
                                      <w:szCs w:val="64"/>
                                    </w:rPr>
                                    <w:alias w:val="Título"/>
                                    <w:tag w:val=""/>
                                    <w:id w:val="1841046763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p w14:paraId="7460615B" w14:textId="21F82276" w:rsidR="00906D29" w:rsidRDefault="003E04BC">
                                      <w:pPr>
                                        <w:pStyle w:val="Sinespaciado"/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FFFFFF" w:themeColor="background1"/>
                                          <w:sz w:val="64"/>
                                          <w:szCs w:val="64"/>
                                        </w:rPr>
                                      </w:pPr>
                                      <w:r w:rsidRPr="003E04BC"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FFFFFF" w:themeColor="background1"/>
                                          <w:sz w:val="64"/>
                                          <w:szCs w:val="64"/>
                                        </w:rPr>
                                        <w:t>DISKPART-FDISK-GUID</w:t>
                                      </w:r>
                                    </w:p>
                                  </w:sdtContent>
                                </w:sdt>
                                <w:p w14:paraId="3083DEB0" w14:textId="77777777" w:rsidR="00906D29" w:rsidRDefault="00906D29">
                                  <w:pPr>
                                    <w:pStyle w:val="Sinespaciado"/>
                                    <w:spacing w:before="120"/>
                                    <w:rPr>
                                      <w:color w:val="4472C4" w:themeColor="accent1"/>
                                      <w:sz w:val="36"/>
                                      <w:szCs w:val="36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685800" tIns="0" rIns="914400" bIns="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88200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75CC3305" id="Grupo 48" o:spid="_x0000_s1029" style="position:absolute;margin-left:0;margin-top:0;width:540pt;height:10in;z-index:-251657216;mso-width-percent:882;mso-height-percent:909;mso-position-horizontal:center;mso-position-horizontal-relative:page;mso-position-vertical:center;mso-position-vertical-relative:page;mso-width-percent:882;mso-height-percent:909" coordsize="68580,91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">
                    <v:group id="Grupo 49" o:spid="_x0000_s1030" style="position:absolute;width:68580;height:91440" coordsize="68580,91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">
                      <v:rect id="Rectángulo 54" o:spid="_x0000_s1031" style="position:absolute;width:68580;height:914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" fillcolor="#485870 [3122]" stroked="f" strokeweight="1pt">
                        <v:fill color2="#3d4b5f [2882]" angle="348" colors="0 #88acbb;6554f #88acbb" focus="100%" type="gradient"/>
                        <v:textbox inset="54pt,54pt,1in,5in">
                          <w:txbxContent>
                            <w:p w14:paraId="3413AA95" w14:textId="77777777" w:rsidR="003211DF" w:rsidRDefault="003211DF" w:rsidP="003211DF">
                              <w:pPr>
                                <w:pStyle w:val="Sinespaciado"/>
                                <w:rPr>
                                  <w:b/>
                                  <w:color w:val="FFFFFF" w:themeColor="background1"/>
                                  <w:sz w:val="48"/>
                                  <w:szCs w:val="48"/>
                                  <w:u w:val="single"/>
                                </w:rPr>
                              </w:pPr>
                            </w:p>
                            <w:p w14:paraId="7183D990" w14:textId="77777777" w:rsidR="003211DF" w:rsidRPr="003211DF" w:rsidRDefault="003211DF" w:rsidP="003211DF">
                              <w:pPr>
                                <w:pStyle w:val="Sinespaciado"/>
                                <w:ind w:left="4248"/>
                                <w:rPr>
                                  <w:b/>
                                  <w:color w:val="FFFFFF" w:themeColor="background1"/>
                                  <w:sz w:val="48"/>
                                  <w:szCs w:val="48"/>
                                  <w:u w:val="single"/>
                                </w:rPr>
                              </w:pPr>
                            </w:p>
                          </w:txbxContent>
                        </v:textbox>
                      </v:rect>
                      <v:group id="Grupo 2" o:spid="_x0000_s1032" style="position:absolute;left:25241;width:43291;height:44910" coordsize="43291,449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">
                        <v:shape id="Forma libre 56" o:spid="_x0000_s1033" style="position:absolute;left:15017;width:28274;height:28352;visibility:visible;mso-wrap-style:square;v-text-anchor:top" coordsize="1781,17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" path="m4,1786l,1782,1776,r5,5l4,1786xe" filled="f" stroked="f">
                          <v:path arrowok="t" o:connecttype="custom" o:connectlocs="6350,2835275;0,2828925;2819400,0;2827338,7938;6350,2835275" o:connectangles="0,0,0,0,0"/>
                        </v:shape>
                        <v:shape id="Forma libre 57" o:spid="_x0000_s1034" style="position:absolute;left:7826;top:2270;width:35465;height:35464;visibility:visible;mso-wrap-style:square;v-text-anchor:top" coordsize="2234,22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" path="m5,2234l,2229,2229,r5,5l5,2234xe" filled="f" stroked="f">
                          <v:path arrowok="t" o:connecttype="custom" o:connectlocs="7938,3546475;0,3538538;3538538,0;3546475,7938;7938,3546475" o:connectangles="0,0,0,0,0"/>
                        </v:shape>
                        <v:shape id="Forma libre 58" o:spid="_x0000_s1035" style="position:absolute;left:8413;top:1095;width:34878;height:34877;visibility:visible;mso-wrap-style:square;v-text-anchor:top" coordsize="2197,2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" path="m9,2197l,2193,2188,r9,10l9,2197xe" filled="f" stroked="f">
                          <v:path arrowok="t" o:connecttype="custom" o:connectlocs="14288,3487738;0,3481388;3473450,0;3487738,15875;14288,3487738" o:connectangles="0,0,0,0,0"/>
                        </v:shape>
                        <v:shape id="Forma libre 59" o:spid="_x0000_s1036" style="position:absolute;left:12160;top:4984;width:31131;height:31211;visibility:visible;mso-wrap-style:square;v-text-anchor:top" coordsize="1961,19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" path="m9,1966l,1957,1952,r9,9l9,1966xe" filled="f" stroked="f">
                          <v:path arrowok="t" o:connecttype="custom" o:connectlocs="14288,3121025;0,3106738;3098800,0;3113088,14288;14288,3121025" o:connectangles="0,0,0,0,0"/>
                        </v:shape>
                        <v:shape id="Forma libre 60" o:spid="_x0000_s1037" style="position:absolute;top:1539;width:43291;height:43371;visibility:visible;mso-wrap-style:square;v-text-anchor:top" coordsize="2727,27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" path="m,2732r,-4l2722,r5,5l,2732xe" filled="f" stroked="f">
                          <v:path arrowok="t" o:connecttype="custom" o:connectlocs="0,4337050;0,4330700;4321175,0;4329113,7938;0,4337050" o:connectangles="0,0,0,0,0"/>
                        </v:shape>
                      </v:group>
                    </v:group>
                    <v:shape id="Cuadro de texto 61" o:spid="_x0000_s1038" type="#_x0000_t202" style="position:absolute;left:95;top:48387;width:68434;height:37897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" filled="f" stroked="f" strokeweight=".5pt">
                      <v:textbox inset="54pt,0,1in,0">
                        <w:txbxContent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aps/>
                                <w:color w:val="FFFFFF" w:themeColor="background1"/>
                                <w:sz w:val="64"/>
                                <w:szCs w:val="64"/>
                              </w:rPr>
                              <w:alias w:val="Título"/>
                              <w:tag w:val=""/>
                              <w:id w:val="1841046763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p w14:paraId="7460615B" w14:textId="21F82276" w:rsidR="00906D29" w:rsidRDefault="003E04BC">
                                <w:pPr>
                                  <w:pStyle w:val="Sinespaciado"/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FFFFFF" w:themeColor="background1"/>
                                    <w:sz w:val="64"/>
                                    <w:szCs w:val="64"/>
                                  </w:rPr>
                                </w:pPr>
                                <w:r w:rsidRPr="003E04BC"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FFFFFF" w:themeColor="background1"/>
                                    <w:sz w:val="64"/>
                                    <w:szCs w:val="64"/>
                                  </w:rPr>
                                  <w:t>DISKPART-FDISK-GUID</w:t>
                                </w:r>
                              </w:p>
                            </w:sdtContent>
                          </w:sdt>
                          <w:p w14:paraId="3083DEB0" w14:textId="77777777" w:rsidR="00906D29" w:rsidRDefault="00906D29">
                            <w:pPr>
                              <w:pStyle w:val="Sinespaciado"/>
                              <w:spacing w:before="120"/>
                              <w:rPr>
                                <w:color w:val="4472C4" w:themeColor="accent1"/>
                                <w:sz w:val="36"/>
                                <w:szCs w:val="36"/>
                              </w:rPr>
                            </w:pPr>
                          </w:p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  <w:r w:rsidR="00906D29">
            <w:br w:type="page"/>
          </w:r>
        </w:sdtContent>
      </w:sdt>
    </w:p>
    <w:p w14:paraId="7099C999" w14:textId="77777777" w:rsidR="00906D29" w:rsidRDefault="00906D29"/>
    <w:p w14:paraId="56D7F40F" w14:textId="77777777" w:rsidR="00906D29" w:rsidRDefault="00906D29">
      <w:pPr>
        <w:sectPr w:rsidR="00906D29" w:rsidSect="00906D29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/>
          <w:pgMar w:top="1417" w:right="1701" w:bottom="1417" w:left="1701" w:header="708" w:footer="708" w:gutter="0"/>
          <w:pgNumType w:start="0"/>
          <w:cols w:space="708"/>
          <w:titlePg/>
          <w:docGrid w:linePitch="360"/>
        </w:sectPr>
      </w:pPr>
    </w:p>
    <w:p w14:paraId="35BAB87E" w14:textId="77777777" w:rsidR="00EA7F1D" w:rsidRDefault="00EA7F1D" w:rsidP="00EA7F1D">
      <w:pPr>
        <w:pStyle w:val="TDC3"/>
        <w:tabs>
          <w:tab w:val="left" w:pos="1946"/>
        </w:tabs>
        <w:ind w:left="0"/>
        <w:rPr>
          <w:rFonts w:cstheme="minorBidi"/>
          <w:i w:val="0"/>
          <w:iCs w:val="0"/>
          <w:sz w:val="22"/>
          <w:szCs w:val="22"/>
          <w:lang w:eastAsia="es-ES"/>
        </w:rPr>
      </w:pPr>
    </w:p>
    <w:p w14:paraId="574499D5" w14:textId="77777777" w:rsidR="00EA7F1D" w:rsidRPr="00EA7F1D" w:rsidRDefault="00EA7F1D" w:rsidP="00EA7F1D">
      <w:pPr>
        <w:pStyle w:val="Ttulo"/>
        <w:rPr>
          <w:lang w:eastAsia="es-ES"/>
        </w:rPr>
      </w:pPr>
      <w:r>
        <w:rPr>
          <w:lang w:eastAsia="es-ES"/>
        </w:rPr>
        <w:t>ÍNDICE</w:t>
      </w:r>
    </w:p>
    <w:p w14:paraId="10D56E66" w14:textId="65262DA3" w:rsidR="00D01B77" w:rsidRDefault="00EA7F1D">
      <w:pPr>
        <w:pStyle w:val="TDC1"/>
        <w:tabs>
          <w:tab w:val="right" w:leader="dot" w:pos="8494"/>
        </w:tabs>
        <w:rPr>
          <w:rFonts w:eastAsiaTheme="minorEastAsia" w:cstheme="minorBidi"/>
          <w:b w:val="0"/>
          <w:bCs w:val="0"/>
          <w:caps w:val="0"/>
          <w:noProof/>
          <w:sz w:val="22"/>
          <w:szCs w:val="22"/>
          <w:lang w:eastAsia="es-ES"/>
        </w:rPr>
      </w:pPr>
      <w:r>
        <w:rPr>
          <w:lang w:eastAsia="es-ES"/>
        </w:rPr>
        <w:fldChar w:fldCharType="begin"/>
      </w:r>
      <w:r>
        <w:rPr>
          <w:lang w:eastAsia="es-ES"/>
        </w:rPr>
        <w:instrText xml:space="preserve"> TOC \o "1-3" \h \z \u </w:instrText>
      </w:r>
      <w:r>
        <w:rPr>
          <w:lang w:eastAsia="es-ES"/>
        </w:rPr>
        <w:fldChar w:fldCharType="separate"/>
      </w:r>
      <w:hyperlink w:anchor="_Toc150097790" w:history="1">
        <w:r w:rsidR="00D01B77" w:rsidRPr="005C468F">
          <w:rPr>
            <w:rStyle w:val="Hipervnculo"/>
            <w:noProof/>
          </w:rPr>
          <w:t>Diskpart</w:t>
        </w:r>
        <w:r w:rsidR="00D01B77">
          <w:rPr>
            <w:noProof/>
            <w:webHidden/>
          </w:rPr>
          <w:tab/>
        </w:r>
        <w:r w:rsidR="00D01B77">
          <w:rPr>
            <w:noProof/>
            <w:webHidden/>
          </w:rPr>
          <w:fldChar w:fldCharType="begin"/>
        </w:r>
        <w:r w:rsidR="00D01B77">
          <w:rPr>
            <w:noProof/>
            <w:webHidden/>
          </w:rPr>
          <w:instrText xml:space="preserve"> PAGEREF _Toc150097790 \h </w:instrText>
        </w:r>
        <w:r w:rsidR="00D01B77">
          <w:rPr>
            <w:noProof/>
            <w:webHidden/>
          </w:rPr>
        </w:r>
        <w:r w:rsidR="00D01B77">
          <w:rPr>
            <w:noProof/>
            <w:webHidden/>
          </w:rPr>
          <w:fldChar w:fldCharType="separate"/>
        </w:r>
        <w:r w:rsidR="00D01B77">
          <w:rPr>
            <w:noProof/>
            <w:webHidden/>
          </w:rPr>
          <w:t>2</w:t>
        </w:r>
        <w:r w:rsidR="00D01B77">
          <w:rPr>
            <w:noProof/>
            <w:webHidden/>
          </w:rPr>
          <w:fldChar w:fldCharType="end"/>
        </w:r>
      </w:hyperlink>
    </w:p>
    <w:p w14:paraId="66F909C2" w14:textId="444F2EF2" w:rsidR="00D01B77" w:rsidRDefault="00D01B77">
      <w:pPr>
        <w:pStyle w:val="TDC2"/>
        <w:tabs>
          <w:tab w:val="right" w:leader="dot" w:pos="8494"/>
        </w:tabs>
        <w:rPr>
          <w:rFonts w:eastAsiaTheme="minorEastAsia" w:cstheme="minorBidi"/>
          <w:smallCaps w:val="0"/>
          <w:noProof/>
          <w:sz w:val="22"/>
          <w:szCs w:val="22"/>
          <w:lang w:eastAsia="es-ES"/>
        </w:rPr>
      </w:pPr>
      <w:hyperlink w:anchor="_Toc150097791" w:history="1">
        <w:r w:rsidRPr="005C468F">
          <w:rPr>
            <w:rStyle w:val="Hipervnculo"/>
            <w:noProof/>
          </w:rPr>
          <w:t>Resumen De Uso de Diskpart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_Toc150097791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7AF834FC" w14:textId="3912DEA4" w:rsidR="00D01B77" w:rsidRDefault="00D01B77">
      <w:pPr>
        <w:pStyle w:val="TDC2"/>
        <w:tabs>
          <w:tab w:val="right" w:leader="dot" w:pos="8494"/>
        </w:tabs>
        <w:rPr>
          <w:rFonts w:eastAsiaTheme="minorEastAsia" w:cstheme="minorBidi"/>
          <w:smallCaps w:val="0"/>
          <w:noProof/>
          <w:sz w:val="22"/>
          <w:szCs w:val="22"/>
          <w:lang w:eastAsia="es-ES"/>
        </w:rPr>
      </w:pPr>
      <w:hyperlink w:anchor="_Toc150097792" w:history="1">
        <w:r w:rsidRPr="005C468F">
          <w:rPr>
            <w:rStyle w:val="Hipervnculo"/>
            <w:noProof/>
          </w:rPr>
          <w:t>active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_Toc150097792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1F159BC3" w14:textId="55282E13" w:rsidR="00D01B77" w:rsidRDefault="00D01B77">
      <w:pPr>
        <w:pStyle w:val="TDC2"/>
        <w:tabs>
          <w:tab w:val="right" w:leader="dot" w:pos="8494"/>
        </w:tabs>
        <w:rPr>
          <w:rFonts w:eastAsiaTheme="minorEastAsia" w:cstheme="minorBidi"/>
          <w:smallCaps w:val="0"/>
          <w:noProof/>
          <w:sz w:val="22"/>
          <w:szCs w:val="22"/>
          <w:lang w:eastAsia="es-ES"/>
        </w:rPr>
      </w:pPr>
      <w:hyperlink w:anchor="_Toc150097793" w:history="1">
        <w:r w:rsidRPr="005C468F">
          <w:rPr>
            <w:rStyle w:val="Hipervnculo"/>
            <w:noProof/>
          </w:rPr>
          <w:t>add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_Toc150097793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1B055731" w14:textId="3505EE23" w:rsidR="00D01B77" w:rsidRDefault="00D01B77">
      <w:pPr>
        <w:pStyle w:val="TDC2"/>
        <w:tabs>
          <w:tab w:val="right" w:leader="dot" w:pos="8494"/>
        </w:tabs>
        <w:rPr>
          <w:rFonts w:eastAsiaTheme="minorEastAsia" w:cstheme="minorBidi"/>
          <w:smallCaps w:val="0"/>
          <w:noProof/>
          <w:sz w:val="22"/>
          <w:szCs w:val="22"/>
          <w:lang w:eastAsia="es-ES"/>
        </w:rPr>
      </w:pPr>
      <w:hyperlink w:anchor="_Toc150097794" w:history="1">
        <w:r w:rsidRPr="005C468F">
          <w:rPr>
            <w:rStyle w:val="Hipervnculo"/>
            <w:noProof/>
          </w:rPr>
          <w:t>assign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_Toc150097794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6EEB3FD" w14:textId="4FCD8919" w:rsidR="00D01B77" w:rsidRDefault="00D01B77">
      <w:pPr>
        <w:pStyle w:val="TDC2"/>
        <w:tabs>
          <w:tab w:val="right" w:leader="dot" w:pos="8494"/>
        </w:tabs>
        <w:rPr>
          <w:rFonts w:eastAsiaTheme="minorEastAsia" w:cstheme="minorBidi"/>
          <w:smallCaps w:val="0"/>
          <w:noProof/>
          <w:sz w:val="22"/>
          <w:szCs w:val="22"/>
          <w:lang w:eastAsia="es-ES"/>
        </w:rPr>
      </w:pPr>
      <w:hyperlink w:anchor="_Toc150097795" w:history="1">
        <w:r w:rsidRPr="005C468F">
          <w:rPr>
            <w:rStyle w:val="Hipervnculo"/>
            <w:noProof/>
          </w:rPr>
          <w:t>attach vdisk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_Toc150097795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E7BCBCB" w14:textId="0D7B43F4" w:rsidR="00D01B77" w:rsidRDefault="00D01B77">
      <w:pPr>
        <w:pStyle w:val="TDC2"/>
        <w:tabs>
          <w:tab w:val="right" w:leader="dot" w:pos="8494"/>
        </w:tabs>
        <w:rPr>
          <w:rFonts w:eastAsiaTheme="minorEastAsia" w:cstheme="minorBidi"/>
          <w:smallCaps w:val="0"/>
          <w:noProof/>
          <w:sz w:val="22"/>
          <w:szCs w:val="22"/>
          <w:lang w:eastAsia="es-ES"/>
        </w:rPr>
      </w:pPr>
      <w:hyperlink w:anchor="_Toc150097796" w:history="1">
        <w:r w:rsidRPr="005C468F">
          <w:rPr>
            <w:rStyle w:val="Hipervnculo"/>
            <w:noProof/>
          </w:rPr>
          <w:t>atribute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_Toc150097796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E46379C" w14:textId="1BB6DFB3" w:rsidR="00D01B77" w:rsidRDefault="00D01B77">
      <w:pPr>
        <w:pStyle w:val="TDC2"/>
        <w:tabs>
          <w:tab w:val="right" w:leader="dot" w:pos="8494"/>
        </w:tabs>
        <w:rPr>
          <w:rFonts w:eastAsiaTheme="minorEastAsia" w:cstheme="minorBidi"/>
          <w:smallCaps w:val="0"/>
          <w:noProof/>
          <w:sz w:val="22"/>
          <w:szCs w:val="22"/>
          <w:lang w:eastAsia="es-ES"/>
        </w:rPr>
      </w:pPr>
      <w:hyperlink w:anchor="_Toc150097797" w:history="1">
        <w:r w:rsidRPr="005C468F">
          <w:rPr>
            <w:rStyle w:val="Hipervnculo"/>
            <w:noProof/>
          </w:rPr>
          <w:t>automount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_Toc150097797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6D04819" w14:textId="42E81315" w:rsidR="00D01B77" w:rsidRDefault="00D01B77">
      <w:pPr>
        <w:pStyle w:val="TDC2"/>
        <w:tabs>
          <w:tab w:val="right" w:leader="dot" w:pos="8494"/>
        </w:tabs>
        <w:rPr>
          <w:rFonts w:eastAsiaTheme="minorEastAsia" w:cstheme="minorBidi"/>
          <w:smallCaps w:val="0"/>
          <w:noProof/>
          <w:sz w:val="22"/>
          <w:szCs w:val="22"/>
          <w:lang w:eastAsia="es-ES"/>
        </w:rPr>
      </w:pPr>
      <w:hyperlink w:anchor="_Toc150097798" w:history="1">
        <w:r w:rsidRPr="005C468F">
          <w:rPr>
            <w:rStyle w:val="Hipervnculo"/>
            <w:noProof/>
          </w:rPr>
          <w:t>break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_Toc150097798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F6A9443" w14:textId="5BB74DF8" w:rsidR="00D01B77" w:rsidRDefault="00D01B77">
      <w:pPr>
        <w:pStyle w:val="TDC2"/>
        <w:tabs>
          <w:tab w:val="right" w:leader="dot" w:pos="8494"/>
        </w:tabs>
        <w:rPr>
          <w:rFonts w:eastAsiaTheme="minorEastAsia" w:cstheme="minorBidi"/>
          <w:smallCaps w:val="0"/>
          <w:noProof/>
          <w:sz w:val="22"/>
          <w:szCs w:val="22"/>
          <w:lang w:eastAsia="es-ES"/>
        </w:rPr>
      </w:pPr>
      <w:hyperlink w:anchor="_Toc150097799" w:history="1">
        <w:r w:rsidRPr="005C468F">
          <w:rPr>
            <w:rStyle w:val="Hipervnculo"/>
            <w:noProof/>
          </w:rPr>
          <w:t>Clean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_Toc150097799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6C6BC7C" w14:textId="153BFF8A" w:rsidR="00D01B77" w:rsidRDefault="00D01B77">
      <w:pPr>
        <w:pStyle w:val="TDC2"/>
        <w:tabs>
          <w:tab w:val="right" w:leader="dot" w:pos="8494"/>
        </w:tabs>
        <w:rPr>
          <w:rFonts w:eastAsiaTheme="minorEastAsia" w:cstheme="minorBidi"/>
          <w:smallCaps w:val="0"/>
          <w:noProof/>
          <w:sz w:val="22"/>
          <w:szCs w:val="22"/>
          <w:lang w:eastAsia="es-ES"/>
        </w:rPr>
      </w:pPr>
      <w:hyperlink w:anchor="_Toc150097800" w:history="1">
        <w:r w:rsidRPr="005C468F">
          <w:rPr>
            <w:rStyle w:val="Hipervnculo"/>
            <w:noProof/>
          </w:rPr>
          <w:t>Compact vdisk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_Toc150097800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139BB56" w14:textId="78505929" w:rsidR="00D01B77" w:rsidRDefault="00D01B77">
      <w:pPr>
        <w:pStyle w:val="TDC2"/>
        <w:tabs>
          <w:tab w:val="right" w:leader="dot" w:pos="8494"/>
        </w:tabs>
        <w:rPr>
          <w:rFonts w:eastAsiaTheme="minorEastAsia" w:cstheme="minorBidi"/>
          <w:smallCaps w:val="0"/>
          <w:noProof/>
          <w:sz w:val="22"/>
          <w:szCs w:val="22"/>
          <w:lang w:eastAsia="es-ES"/>
        </w:rPr>
      </w:pPr>
      <w:hyperlink w:anchor="_Toc150097801" w:history="1">
        <w:r w:rsidRPr="005C468F">
          <w:rPr>
            <w:rStyle w:val="Hipervnculo"/>
            <w:noProof/>
            <w:lang w:val="en-US"/>
          </w:rPr>
          <w:t>convert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_Toc150097801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ED4A75D" w14:textId="5402CEDA" w:rsidR="00D01B77" w:rsidRDefault="00D01B77">
      <w:pPr>
        <w:pStyle w:val="TDC2"/>
        <w:tabs>
          <w:tab w:val="right" w:leader="dot" w:pos="8494"/>
        </w:tabs>
        <w:rPr>
          <w:rFonts w:eastAsiaTheme="minorEastAsia" w:cstheme="minorBidi"/>
          <w:smallCaps w:val="0"/>
          <w:noProof/>
          <w:sz w:val="22"/>
          <w:szCs w:val="22"/>
          <w:lang w:eastAsia="es-ES"/>
        </w:rPr>
      </w:pPr>
      <w:hyperlink w:anchor="_Toc150097802" w:history="1">
        <w:r w:rsidRPr="005C468F">
          <w:rPr>
            <w:rStyle w:val="Hipervnculo"/>
            <w:noProof/>
          </w:rPr>
          <w:t>create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_Toc150097802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F255B73" w14:textId="363FB63A" w:rsidR="00D01B77" w:rsidRDefault="00D01B77">
      <w:pPr>
        <w:pStyle w:val="TDC2"/>
        <w:tabs>
          <w:tab w:val="right" w:leader="dot" w:pos="8494"/>
        </w:tabs>
        <w:rPr>
          <w:rFonts w:eastAsiaTheme="minorEastAsia" w:cstheme="minorBidi"/>
          <w:smallCaps w:val="0"/>
          <w:noProof/>
          <w:sz w:val="22"/>
          <w:szCs w:val="22"/>
          <w:lang w:eastAsia="es-ES"/>
        </w:rPr>
      </w:pPr>
      <w:hyperlink w:anchor="_Toc150097803" w:history="1">
        <w:r w:rsidRPr="005C468F">
          <w:rPr>
            <w:rStyle w:val="Hipervnculo"/>
            <w:noProof/>
          </w:rPr>
          <w:t>delete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_Toc150097803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7321B40" w14:textId="7CA7E39E" w:rsidR="00D01B77" w:rsidRDefault="00D01B77">
      <w:pPr>
        <w:pStyle w:val="TDC2"/>
        <w:tabs>
          <w:tab w:val="right" w:leader="dot" w:pos="8494"/>
        </w:tabs>
        <w:rPr>
          <w:rFonts w:eastAsiaTheme="minorEastAsia" w:cstheme="minorBidi"/>
          <w:smallCaps w:val="0"/>
          <w:noProof/>
          <w:sz w:val="22"/>
          <w:szCs w:val="22"/>
          <w:lang w:eastAsia="es-ES"/>
        </w:rPr>
      </w:pPr>
      <w:hyperlink w:anchor="_Toc150097804" w:history="1">
        <w:r w:rsidRPr="005C468F">
          <w:rPr>
            <w:rStyle w:val="Hipervnculo"/>
            <w:noProof/>
          </w:rPr>
          <w:t>detach vdisk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_Toc150097804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84C433C" w14:textId="1A3B5CE6" w:rsidR="00D01B77" w:rsidRDefault="00D01B77">
      <w:pPr>
        <w:pStyle w:val="TDC2"/>
        <w:tabs>
          <w:tab w:val="right" w:leader="dot" w:pos="8494"/>
        </w:tabs>
        <w:rPr>
          <w:rFonts w:eastAsiaTheme="minorEastAsia" w:cstheme="minorBidi"/>
          <w:smallCaps w:val="0"/>
          <w:noProof/>
          <w:sz w:val="22"/>
          <w:szCs w:val="22"/>
          <w:lang w:eastAsia="es-ES"/>
        </w:rPr>
      </w:pPr>
      <w:hyperlink w:anchor="_Toc150097805" w:history="1">
        <w:r w:rsidRPr="005C468F">
          <w:rPr>
            <w:rStyle w:val="Hipervnculo"/>
            <w:noProof/>
          </w:rPr>
          <w:t>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_Toc150097805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0BC3E98" w14:textId="625BAF96" w:rsidR="00D01B77" w:rsidRDefault="00D01B77">
      <w:pPr>
        <w:pStyle w:val="TDC2"/>
        <w:tabs>
          <w:tab w:val="right" w:leader="dot" w:pos="8494"/>
        </w:tabs>
        <w:rPr>
          <w:rFonts w:eastAsiaTheme="minorEastAsia" w:cstheme="minorBidi"/>
          <w:smallCaps w:val="0"/>
          <w:noProof/>
          <w:sz w:val="22"/>
          <w:szCs w:val="22"/>
          <w:lang w:eastAsia="es-ES"/>
        </w:rPr>
      </w:pPr>
      <w:hyperlink w:anchor="_Toc150097806" w:history="1">
        <w:r w:rsidRPr="005C468F">
          <w:rPr>
            <w:rStyle w:val="Hipervnculo"/>
            <w:noProof/>
          </w:rPr>
          <w:t>exit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_Toc150097806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0BA3957" w14:textId="0089DCEB" w:rsidR="00D01B77" w:rsidRDefault="00D01B77">
      <w:pPr>
        <w:pStyle w:val="TDC2"/>
        <w:tabs>
          <w:tab w:val="right" w:leader="dot" w:pos="8494"/>
        </w:tabs>
        <w:rPr>
          <w:rFonts w:eastAsiaTheme="minorEastAsia" w:cstheme="minorBidi"/>
          <w:smallCaps w:val="0"/>
          <w:noProof/>
          <w:sz w:val="22"/>
          <w:szCs w:val="22"/>
          <w:lang w:eastAsia="es-ES"/>
        </w:rPr>
      </w:pPr>
      <w:hyperlink w:anchor="_Toc150097807" w:history="1">
        <w:r w:rsidRPr="005C468F">
          <w:rPr>
            <w:rStyle w:val="Hipervnculo"/>
            <w:noProof/>
          </w:rPr>
          <w:t>expand vdisk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_Toc150097807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3369C90" w14:textId="2C83FDE3" w:rsidR="00D01B77" w:rsidRDefault="00D01B77">
      <w:pPr>
        <w:pStyle w:val="TDC2"/>
        <w:tabs>
          <w:tab w:val="right" w:leader="dot" w:pos="8494"/>
        </w:tabs>
        <w:rPr>
          <w:rFonts w:eastAsiaTheme="minorEastAsia" w:cstheme="minorBidi"/>
          <w:smallCaps w:val="0"/>
          <w:noProof/>
          <w:sz w:val="22"/>
          <w:szCs w:val="22"/>
          <w:lang w:eastAsia="es-ES"/>
        </w:rPr>
      </w:pPr>
      <w:hyperlink w:anchor="_Toc150097808" w:history="1">
        <w:r w:rsidRPr="005C468F">
          <w:rPr>
            <w:rStyle w:val="Hipervnculo"/>
            <w:noProof/>
          </w:rPr>
          <w:t>extend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_Toc150097808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12137F9" w14:textId="1B84F878" w:rsidR="00D01B77" w:rsidRDefault="00D01B77">
      <w:pPr>
        <w:pStyle w:val="TDC2"/>
        <w:tabs>
          <w:tab w:val="right" w:leader="dot" w:pos="8494"/>
        </w:tabs>
        <w:rPr>
          <w:rFonts w:eastAsiaTheme="minorEastAsia" w:cstheme="minorBidi"/>
          <w:smallCaps w:val="0"/>
          <w:noProof/>
          <w:sz w:val="22"/>
          <w:szCs w:val="22"/>
          <w:lang w:eastAsia="es-ES"/>
        </w:rPr>
      </w:pPr>
      <w:hyperlink w:anchor="_Toc150097809" w:history="1">
        <w:r w:rsidRPr="005C468F">
          <w:rPr>
            <w:rStyle w:val="Hipervnculo"/>
            <w:noProof/>
          </w:rPr>
          <w:t>Filesystems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_Toc150097809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26D285F" w14:textId="5B0963A7" w:rsidR="00D01B77" w:rsidRDefault="00D01B77">
      <w:pPr>
        <w:pStyle w:val="TDC2"/>
        <w:tabs>
          <w:tab w:val="right" w:leader="dot" w:pos="8494"/>
        </w:tabs>
        <w:rPr>
          <w:rFonts w:eastAsiaTheme="minorEastAsia" w:cstheme="minorBidi"/>
          <w:smallCaps w:val="0"/>
          <w:noProof/>
          <w:sz w:val="22"/>
          <w:szCs w:val="22"/>
          <w:lang w:eastAsia="es-ES"/>
        </w:rPr>
      </w:pPr>
      <w:hyperlink w:anchor="_Toc150097810" w:history="1">
        <w:r w:rsidRPr="005C468F">
          <w:rPr>
            <w:rStyle w:val="Hipervnculo"/>
            <w:noProof/>
          </w:rPr>
          <w:t>Format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_Toc150097810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0B280FB" w14:textId="792D76E1" w:rsidR="00D01B77" w:rsidRDefault="00D01B77">
      <w:pPr>
        <w:pStyle w:val="TDC2"/>
        <w:tabs>
          <w:tab w:val="right" w:leader="dot" w:pos="8494"/>
        </w:tabs>
        <w:rPr>
          <w:rFonts w:eastAsiaTheme="minorEastAsia" w:cstheme="minorBidi"/>
          <w:smallCaps w:val="0"/>
          <w:noProof/>
          <w:sz w:val="22"/>
          <w:szCs w:val="22"/>
          <w:lang w:eastAsia="es-ES"/>
        </w:rPr>
      </w:pPr>
      <w:hyperlink w:anchor="_Toc150097811" w:history="1">
        <w:r w:rsidRPr="005C468F">
          <w:rPr>
            <w:rStyle w:val="Hipervnculo"/>
            <w:noProof/>
          </w:rPr>
          <w:t>gpt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_Toc150097811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B0AE70F" w14:textId="32111527" w:rsidR="00D01B77" w:rsidRDefault="00D01B77">
      <w:pPr>
        <w:pStyle w:val="TDC2"/>
        <w:tabs>
          <w:tab w:val="right" w:leader="dot" w:pos="8494"/>
        </w:tabs>
        <w:rPr>
          <w:rFonts w:eastAsiaTheme="minorEastAsia" w:cstheme="minorBidi"/>
          <w:smallCaps w:val="0"/>
          <w:noProof/>
          <w:sz w:val="22"/>
          <w:szCs w:val="22"/>
          <w:lang w:eastAsia="es-ES"/>
        </w:rPr>
      </w:pPr>
      <w:hyperlink w:anchor="_Toc150097812" w:history="1">
        <w:r w:rsidRPr="005C468F">
          <w:rPr>
            <w:rStyle w:val="Hipervnculo"/>
            <w:noProof/>
          </w:rPr>
          <w:t>help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_Toc150097812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6C4F2E65" w14:textId="30CDCD24" w:rsidR="00D01B77" w:rsidRDefault="00D01B77">
      <w:pPr>
        <w:pStyle w:val="TDC2"/>
        <w:tabs>
          <w:tab w:val="right" w:leader="dot" w:pos="8494"/>
        </w:tabs>
        <w:rPr>
          <w:rFonts w:eastAsiaTheme="minorEastAsia" w:cstheme="minorBidi"/>
          <w:smallCaps w:val="0"/>
          <w:noProof/>
          <w:sz w:val="22"/>
          <w:szCs w:val="22"/>
          <w:lang w:eastAsia="es-ES"/>
        </w:rPr>
      </w:pPr>
      <w:hyperlink w:anchor="_Toc150097813" w:history="1">
        <w:r w:rsidRPr="005C468F">
          <w:rPr>
            <w:rStyle w:val="Hipervnculo"/>
            <w:noProof/>
          </w:rPr>
          <w:t>import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_Toc150097813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4B3D3F3" w14:textId="4CF09BDD" w:rsidR="00D01B77" w:rsidRDefault="00D01B77">
      <w:pPr>
        <w:pStyle w:val="TDC2"/>
        <w:tabs>
          <w:tab w:val="right" w:leader="dot" w:pos="8494"/>
        </w:tabs>
        <w:rPr>
          <w:rFonts w:eastAsiaTheme="minorEastAsia" w:cstheme="minorBidi"/>
          <w:smallCaps w:val="0"/>
          <w:noProof/>
          <w:sz w:val="22"/>
          <w:szCs w:val="22"/>
          <w:lang w:eastAsia="es-ES"/>
        </w:rPr>
      </w:pPr>
      <w:hyperlink w:anchor="_Toc150097814" w:history="1">
        <w:r w:rsidRPr="005C468F">
          <w:rPr>
            <w:rStyle w:val="Hipervnculo"/>
            <w:noProof/>
          </w:rPr>
          <w:t>inactive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_Toc150097814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1D6E379" w14:textId="2C784454" w:rsidR="00D01B77" w:rsidRDefault="00D01B77">
      <w:pPr>
        <w:pStyle w:val="TDC2"/>
        <w:tabs>
          <w:tab w:val="right" w:leader="dot" w:pos="8494"/>
        </w:tabs>
        <w:rPr>
          <w:rFonts w:eastAsiaTheme="minorEastAsia" w:cstheme="minorBidi"/>
          <w:smallCaps w:val="0"/>
          <w:noProof/>
          <w:sz w:val="22"/>
          <w:szCs w:val="22"/>
          <w:lang w:eastAsia="es-ES"/>
        </w:rPr>
      </w:pPr>
      <w:hyperlink w:anchor="_Toc150097815" w:history="1">
        <w:r w:rsidRPr="005C468F">
          <w:rPr>
            <w:rStyle w:val="Hipervnculo"/>
            <w:noProof/>
          </w:rPr>
          <w:t>list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_Toc150097815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5BE17CC3" w14:textId="36113024" w:rsidR="00D01B77" w:rsidRDefault="00D01B77">
      <w:pPr>
        <w:pStyle w:val="TDC2"/>
        <w:tabs>
          <w:tab w:val="right" w:leader="dot" w:pos="8494"/>
        </w:tabs>
        <w:rPr>
          <w:rFonts w:eastAsiaTheme="minorEastAsia" w:cstheme="minorBidi"/>
          <w:smallCaps w:val="0"/>
          <w:noProof/>
          <w:sz w:val="22"/>
          <w:szCs w:val="22"/>
          <w:lang w:eastAsia="es-ES"/>
        </w:rPr>
      </w:pPr>
      <w:hyperlink w:anchor="_Toc150097816" w:history="1">
        <w:r w:rsidRPr="005C468F">
          <w:rPr>
            <w:rStyle w:val="Hipervnculo"/>
            <w:noProof/>
          </w:rPr>
          <w:t>merge vdisk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_Toc150097816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747C1C94" w14:textId="6B37FE4F" w:rsidR="00D01B77" w:rsidRDefault="00D01B77">
      <w:pPr>
        <w:pStyle w:val="TDC2"/>
        <w:tabs>
          <w:tab w:val="right" w:leader="dot" w:pos="8494"/>
        </w:tabs>
        <w:rPr>
          <w:rFonts w:eastAsiaTheme="minorEastAsia" w:cstheme="minorBidi"/>
          <w:smallCaps w:val="0"/>
          <w:noProof/>
          <w:sz w:val="22"/>
          <w:szCs w:val="22"/>
          <w:lang w:eastAsia="es-ES"/>
        </w:rPr>
      </w:pPr>
      <w:hyperlink w:anchor="_Toc150097817" w:history="1">
        <w:r w:rsidRPr="005C468F">
          <w:rPr>
            <w:rStyle w:val="Hipervnculo"/>
            <w:noProof/>
          </w:rPr>
          <w:t>offline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_Toc150097817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58614E81" w14:textId="5C6E2BBD" w:rsidR="00D01B77" w:rsidRDefault="00D01B77">
      <w:pPr>
        <w:pStyle w:val="TDC2"/>
        <w:tabs>
          <w:tab w:val="right" w:leader="dot" w:pos="8494"/>
        </w:tabs>
        <w:rPr>
          <w:rFonts w:eastAsiaTheme="minorEastAsia" w:cstheme="minorBidi"/>
          <w:smallCaps w:val="0"/>
          <w:noProof/>
          <w:sz w:val="22"/>
          <w:szCs w:val="22"/>
          <w:lang w:eastAsia="es-ES"/>
        </w:rPr>
      </w:pPr>
      <w:hyperlink w:anchor="_Toc150097818" w:history="1">
        <w:r w:rsidRPr="005C468F">
          <w:rPr>
            <w:rStyle w:val="Hipervnculo"/>
            <w:noProof/>
          </w:rPr>
          <w:t>online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_Toc150097818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280D84B4" w14:textId="66DD5C61" w:rsidR="00D01B77" w:rsidRDefault="00D01B77">
      <w:pPr>
        <w:pStyle w:val="TDC2"/>
        <w:tabs>
          <w:tab w:val="right" w:leader="dot" w:pos="8494"/>
        </w:tabs>
        <w:rPr>
          <w:rFonts w:eastAsiaTheme="minorEastAsia" w:cstheme="minorBidi"/>
          <w:smallCaps w:val="0"/>
          <w:noProof/>
          <w:sz w:val="22"/>
          <w:szCs w:val="22"/>
          <w:lang w:eastAsia="es-ES"/>
        </w:rPr>
      </w:pPr>
      <w:hyperlink w:anchor="_Toc150097819" w:history="1">
        <w:r w:rsidRPr="005C468F">
          <w:rPr>
            <w:rStyle w:val="Hipervnculo"/>
            <w:noProof/>
          </w:rPr>
          <w:t>recover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_Toc150097819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29A8BF10" w14:textId="3DEA52E8" w:rsidR="00D01B77" w:rsidRDefault="00D01B77">
      <w:pPr>
        <w:pStyle w:val="TDC2"/>
        <w:tabs>
          <w:tab w:val="right" w:leader="dot" w:pos="8494"/>
        </w:tabs>
        <w:rPr>
          <w:rFonts w:eastAsiaTheme="minorEastAsia" w:cstheme="minorBidi"/>
          <w:smallCaps w:val="0"/>
          <w:noProof/>
          <w:sz w:val="22"/>
          <w:szCs w:val="22"/>
          <w:lang w:eastAsia="es-ES"/>
        </w:rPr>
      </w:pPr>
      <w:hyperlink w:anchor="_Toc150097820" w:history="1">
        <w:r w:rsidRPr="005C468F">
          <w:rPr>
            <w:rStyle w:val="Hipervnculo"/>
            <w:noProof/>
          </w:rPr>
          <w:t>rem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_Toc150097820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49B6A234" w14:textId="5AD99865" w:rsidR="00D01B77" w:rsidRDefault="00D01B77">
      <w:pPr>
        <w:pStyle w:val="TDC2"/>
        <w:tabs>
          <w:tab w:val="right" w:leader="dot" w:pos="8494"/>
        </w:tabs>
        <w:rPr>
          <w:rFonts w:eastAsiaTheme="minorEastAsia" w:cstheme="minorBidi"/>
          <w:smallCaps w:val="0"/>
          <w:noProof/>
          <w:sz w:val="22"/>
          <w:szCs w:val="22"/>
          <w:lang w:eastAsia="es-ES"/>
        </w:rPr>
      </w:pPr>
      <w:hyperlink w:anchor="_Toc150097821" w:history="1">
        <w:r w:rsidRPr="005C468F">
          <w:rPr>
            <w:rStyle w:val="Hipervnculo"/>
            <w:noProof/>
          </w:rPr>
          <w:t>remove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_Toc150097821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7E79731D" w14:textId="08858019" w:rsidR="00D01B77" w:rsidRDefault="00D01B77">
      <w:pPr>
        <w:pStyle w:val="TDC2"/>
        <w:tabs>
          <w:tab w:val="right" w:leader="dot" w:pos="8494"/>
        </w:tabs>
        <w:rPr>
          <w:rFonts w:eastAsiaTheme="minorEastAsia" w:cstheme="minorBidi"/>
          <w:smallCaps w:val="0"/>
          <w:noProof/>
          <w:sz w:val="22"/>
          <w:szCs w:val="22"/>
          <w:lang w:eastAsia="es-ES"/>
        </w:rPr>
      </w:pPr>
      <w:hyperlink w:anchor="_Toc150097822" w:history="1">
        <w:r w:rsidRPr="005C468F">
          <w:rPr>
            <w:rStyle w:val="Hipervnculo"/>
            <w:noProof/>
          </w:rPr>
          <w:t>repair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_Toc150097822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144211A7" w14:textId="4F63509B" w:rsidR="00D01B77" w:rsidRDefault="00D01B77">
      <w:pPr>
        <w:pStyle w:val="TDC2"/>
        <w:tabs>
          <w:tab w:val="right" w:leader="dot" w:pos="8494"/>
        </w:tabs>
        <w:rPr>
          <w:rFonts w:eastAsiaTheme="minorEastAsia" w:cstheme="minorBidi"/>
          <w:smallCaps w:val="0"/>
          <w:noProof/>
          <w:sz w:val="22"/>
          <w:szCs w:val="22"/>
          <w:lang w:eastAsia="es-ES"/>
        </w:rPr>
      </w:pPr>
      <w:hyperlink w:anchor="_Toc150097823" w:history="1">
        <w:r w:rsidRPr="005C468F">
          <w:rPr>
            <w:rStyle w:val="Hipervnculo"/>
            <w:noProof/>
          </w:rPr>
          <w:t>rescan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_Toc150097823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45ABFFB8" w14:textId="48F5F317" w:rsidR="00D01B77" w:rsidRDefault="00D01B77">
      <w:pPr>
        <w:pStyle w:val="TDC2"/>
        <w:tabs>
          <w:tab w:val="right" w:leader="dot" w:pos="8494"/>
        </w:tabs>
        <w:rPr>
          <w:rFonts w:eastAsiaTheme="minorEastAsia" w:cstheme="minorBidi"/>
          <w:smallCaps w:val="0"/>
          <w:noProof/>
          <w:sz w:val="22"/>
          <w:szCs w:val="22"/>
          <w:lang w:eastAsia="es-ES"/>
        </w:rPr>
      </w:pPr>
      <w:hyperlink w:anchor="_Toc150097824" w:history="1">
        <w:r w:rsidRPr="005C468F">
          <w:rPr>
            <w:rStyle w:val="Hipervnculo"/>
            <w:noProof/>
          </w:rPr>
          <w:t>retain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_Toc150097824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727E1DB1" w14:textId="435C57B5" w:rsidR="00D01B77" w:rsidRDefault="00D01B77">
      <w:pPr>
        <w:pStyle w:val="TDC2"/>
        <w:tabs>
          <w:tab w:val="right" w:leader="dot" w:pos="8494"/>
        </w:tabs>
        <w:rPr>
          <w:rFonts w:eastAsiaTheme="minorEastAsia" w:cstheme="minorBidi"/>
          <w:smallCaps w:val="0"/>
          <w:noProof/>
          <w:sz w:val="22"/>
          <w:szCs w:val="22"/>
          <w:lang w:eastAsia="es-ES"/>
        </w:rPr>
      </w:pPr>
      <w:hyperlink w:anchor="_Toc150097825" w:history="1">
        <w:r w:rsidRPr="005C468F">
          <w:rPr>
            <w:rStyle w:val="Hipervnculo"/>
            <w:noProof/>
          </w:rPr>
          <w:t>scan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_Toc150097825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6B46060F" w14:textId="13266CD0" w:rsidR="00D01B77" w:rsidRDefault="00D01B77">
      <w:pPr>
        <w:pStyle w:val="TDC2"/>
        <w:tabs>
          <w:tab w:val="right" w:leader="dot" w:pos="8494"/>
        </w:tabs>
        <w:rPr>
          <w:rFonts w:eastAsiaTheme="minorEastAsia" w:cstheme="minorBidi"/>
          <w:smallCaps w:val="0"/>
          <w:noProof/>
          <w:sz w:val="22"/>
          <w:szCs w:val="22"/>
          <w:lang w:eastAsia="es-ES"/>
        </w:rPr>
      </w:pPr>
      <w:hyperlink w:anchor="_Toc150097826" w:history="1">
        <w:r w:rsidRPr="005C468F">
          <w:rPr>
            <w:rStyle w:val="Hipervnculo"/>
            <w:noProof/>
          </w:rPr>
          <w:t>select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_Toc150097826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786369E7" w14:textId="00E6FFEF" w:rsidR="00D01B77" w:rsidRDefault="00D01B77">
      <w:pPr>
        <w:pStyle w:val="TDC2"/>
        <w:tabs>
          <w:tab w:val="right" w:leader="dot" w:pos="8494"/>
        </w:tabs>
        <w:rPr>
          <w:rFonts w:eastAsiaTheme="minorEastAsia" w:cstheme="minorBidi"/>
          <w:smallCaps w:val="0"/>
          <w:noProof/>
          <w:sz w:val="22"/>
          <w:szCs w:val="22"/>
          <w:lang w:eastAsia="es-ES"/>
        </w:rPr>
      </w:pPr>
      <w:hyperlink w:anchor="_Toc150097827" w:history="1">
        <w:r w:rsidRPr="005C468F">
          <w:rPr>
            <w:rStyle w:val="Hipervnculo"/>
            <w:noProof/>
          </w:rPr>
          <w:t>setid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_Toc150097827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18E2B7E2" w14:textId="613B5B50" w:rsidR="00D01B77" w:rsidRDefault="00D01B77">
      <w:pPr>
        <w:pStyle w:val="TDC2"/>
        <w:tabs>
          <w:tab w:val="right" w:leader="dot" w:pos="8494"/>
        </w:tabs>
        <w:rPr>
          <w:rFonts w:eastAsiaTheme="minorEastAsia" w:cstheme="minorBidi"/>
          <w:smallCaps w:val="0"/>
          <w:noProof/>
          <w:sz w:val="22"/>
          <w:szCs w:val="22"/>
          <w:lang w:eastAsia="es-ES"/>
        </w:rPr>
      </w:pPr>
      <w:hyperlink w:anchor="_Toc150097828" w:history="1">
        <w:r w:rsidRPr="005C468F">
          <w:rPr>
            <w:rStyle w:val="Hipervnculo"/>
            <w:noProof/>
          </w:rPr>
          <w:t>shrink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_Toc150097828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4CB52168" w14:textId="03E5B07B" w:rsidR="00D01B77" w:rsidRDefault="00D01B77">
      <w:pPr>
        <w:pStyle w:val="TDC2"/>
        <w:tabs>
          <w:tab w:val="right" w:leader="dot" w:pos="8494"/>
        </w:tabs>
        <w:rPr>
          <w:rFonts w:eastAsiaTheme="minorEastAsia" w:cstheme="minorBidi"/>
          <w:smallCaps w:val="0"/>
          <w:noProof/>
          <w:sz w:val="22"/>
          <w:szCs w:val="22"/>
          <w:lang w:eastAsia="es-ES"/>
        </w:rPr>
      </w:pPr>
      <w:hyperlink w:anchor="_Toc150097829" w:history="1">
        <w:r w:rsidRPr="005C468F">
          <w:rPr>
            <w:rStyle w:val="Hipervnculo"/>
            <w:noProof/>
          </w:rPr>
          <w:t>uniqueid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_Toc150097829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35FBC67F" w14:textId="5BCF777C" w:rsidR="00EA7F1D" w:rsidRPr="00EA7F1D" w:rsidRDefault="00EA7F1D" w:rsidP="00EA7F1D">
      <w:pPr>
        <w:rPr>
          <w:lang w:eastAsia="es-ES"/>
        </w:rPr>
      </w:pPr>
      <w:r>
        <w:rPr>
          <w:lang w:eastAsia="es-ES"/>
        </w:rPr>
        <w:fldChar w:fldCharType="end"/>
      </w:r>
    </w:p>
    <w:p w14:paraId="16FAD094" w14:textId="77777777" w:rsidR="001724F3" w:rsidRDefault="00EA7F1D" w:rsidP="001724F3">
      <w:pPr>
        <w:pStyle w:val="Ttulo1"/>
      </w:pPr>
      <w:r w:rsidRPr="00EA7F1D">
        <w:rPr>
          <w:lang w:eastAsia="es-ES"/>
        </w:rPr>
        <w:br w:type="page"/>
      </w:r>
      <w:bookmarkStart w:id="0" w:name="_Toc150097790"/>
      <w:r w:rsidR="001724F3">
        <w:lastRenderedPageBreak/>
        <w:t>Diskpart</w:t>
      </w:r>
      <w:bookmarkEnd w:id="0"/>
    </w:p>
    <w:p w14:paraId="2F207A75" w14:textId="77777777" w:rsidR="001724F3" w:rsidRDefault="001724F3" w:rsidP="001724F3">
      <w:pPr>
        <w:pStyle w:val="Ttulo2"/>
      </w:pPr>
      <w:bookmarkStart w:id="1" w:name="_Toc150097791"/>
      <w:r>
        <w:t>Resumen</w:t>
      </w:r>
      <w:r w:rsidR="00506A53">
        <w:t xml:space="preserve"> De Uso de Diskpart</w:t>
      </w:r>
      <w:bookmarkEnd w:id="1"/>
    </w:p>
    <w:p w14:paraId="0C06B94B" w14:textId="77777777" w:rsidR="001724F3" w:rsidRDefault="001724F3" w:rsidP="001724F3">
      <w:r>
        <w:t>Para abrir diskpart:</w:t>
      </w:r>
    </w:p>
    <w:p w14:paraId="78FF1D1A" w14:textId="77777777" w:rsidR="001724F3" w:rsidRDefault="001724F3" w:rsidP="001724F3">
      <w:r>
        <w:t xml:space="preserve">Abrimos </w:t>
      </w:r>
      <w:r w:rsidRPr="001724F3">
        <w:rPr>
          <w:b/>
        </w:rPr>
        <w:t>cmd</w:t>
      </w:r>
      <w:r>
        <w:t xml:space="preserve"> como Administrador (a ser posible) y escribimos diskpart</w:t>
      </w:r>
    </w:p>
    <w:p w14:paraId="6E0C6AC0" w14:textId="77777777" w:rsidR="001724F3" w:rsidRDefault="001724F3" w:rsidP="001724F3">
      <w:r>
        <w:t xml:space="preserve">Cuando termine de cargar, introducimos </w:t>
      </w:r>
      <w:r w:rsidRPr="00506A53">
        <w:rPr>
          <w:b/>
        </w:rPr>
        <w:t>“list disk”</w:t>
      </w:r>
      <w:r>
        <w:t xml:space="preserve"> para que muestre todos los discos del equipo</w:t>
      </w:r>
    </w:p>
    <w:p w14:paraId="6D682EC6" w14:textId="77777777" w:rsidR="001724F3" w:rsidRPr="001724F3" w:rsidRDefault="001724F3" w:rsidP="001724F3">
      <w:pPr>
        <w:rPr>
          <w:b/>
        </w:rPr>
      </w:pPr>
      <w:r>
        <w:t xml:space="preserve">Luego elegimos un disco con </w:t>
      </w:r>
      <w:r w:rsidRPr="001724F3">
        <w:rPr>
          <w:b/>
        </w:rPr>
        <w:t>“select disk X”</w:t>
      </w:r>
      <w:r>
        <w:t xml:space="preserve"> o </w:t>
      </w:r>
      <w:r w:rsidRPr="001724F3">
        <w:rPr>
          <w:b/>
        </w:rPr>
        <w:t>“sel disk X”</w:t>
      </w:r>
    </w:p>
    <w:p w14:paraId="50D758D7" w14:textId="77777777" w:rsidR="001724F3" w:rsidRDefault="001724F3" w:rsidP="001724F3">
      <w:r>
        <w:t>Ahora podemos cambiar cualquier cosa del disco seleccionado, como la letra, las particiones, …</w:t>
      </w:r>
    </w:p>
    <w:p w14:paraId="70781422" w14:textId="77777777" w:rsidR="00506A53" w:rsidRDefault="001724F3" w:rsidP="001724F3">
      <w:r>
        <w:t xml:space="preserve">Pero vamos a centrarnos en las particiones, por lo que ejecutaremos el comando: </w:t>
      </w:r>
    </w:p>
    <w:p w14:paraId="49A948FF" w14:textId="77777777" w:rsidR="001724F3" w:rsidRPr="00506A53" w:rsidRDefault="001724F3" w:rsidP="001724F3">
      <w:pPr>
        <w:rPr>
          <w:lang w:val="en-US"/>
        </w:rPr>
      </w:pPr>
      <w:r w:rsidRPr="00506A53">
        <w:rPr>
          <w:b/>
          <w:lang w:val="en-US"/>
        </w:rPr>
        <w:t>“list volume”</w:t>
      </w:r>
      <w:r w:rsidRPr="00506A53">
        <w:rPr>
          <w:lang w:val="en-US"/>
        </w:rPr>
        <w:t xml:space="preserve"> o </w:t>
      </w:r>
      <w:r w:rsidRPr="00506A53">
        <w:rPr>
          <w:b/>
          <w:lang w:val="en-US"/>
        </w:rPr>
        <w:t>“list vol”</w:t>
      </w:r>
      <w:r w:rsidRPr="00506A53">
        <w:rPr>
          <w:lang w:val="en-US"/>
        </w:rPr>
        <w:t xml:space="preserve"> </w:t>
      </w:r>
    </w:p>
    <w:p w14:paraId="7E624728" w14:textId="77777777" w:rsidR="001724F3" w:rsidRDefault="001724F3" w:rsidP="001724F3">
      <w:r>
        <w:t>Y podemos cambiar esta partición, como reasignarle el tamaño, …</w:t>
      </w:r>
    </w:p>
    <w:p w14:paraId="1B50D8A6" w14:textId="77777777" w:rsidR="001724F3" w:rsidRDefault="001724F3" w:rsidP="001724F3">
      <w:pPr>
        <w:rPr>
          <w:b/>
        </w:rPr>
      </w:pPr>
      <w:r>
        <w:t xml:space="preserve">Cuando terminemos de hacer lo que necesitemos ejecutamos el comando </w:t>
      </w:r>
      <w:r w:rsidRPr="001724F3">
        <w:rPr>
          <w:b/>
        </w:rPr>
        <w:t>“exit”</w:t>
      </w:r>
    </w:p>
    <w:p w14:paraId="07940963" w14:textId="77777777" w:rsidR="007F0E07" w:rsidRDefault="00506A53" w:rsidP="00506A53">
      <w:pPr>
        <w:pStyle w:val="Ttulo2"/>
      </w:pPr>
      <w:bookmarkStart w:id="2" w:name="_Toc150097792"/>
      <w:r>
        <w:t>active</w:t>
      </w:r>
      <w:bookmarkEnd w:id="2"/>
    </w:p>
    <w:p w14:paraId="5538CD77" w14:textId="77777777" w:rsidR="00506A53" w:rsidRDefault="00506A53" w:rsidP="001724F3">
      <w:r>
        <w:t>Solo para los sistemas MBR, al usarlo, marca como activa la partición.</w:t>
      </w:r>
    </w:p>
    <w:p w14:paraId="7F2F3866" w14:textId="77777777" w:rsidR="00244458" w:rsidRDefault="00506A53" w:rsidP="001724F3">
      <w:r>
        <w:t xml:space="preserve">Ejemplo de uso: </w:t>
      </w:r>
    </w:p>
    <w:p w14:paraId="5193B004" w14:textId="77777777" w:rsidR="00244458" w:rsidRDefault="00244458" w:rsidP="00244458">
      <w:pPr>
        <w:pStyle w:val="Prrafodelista"/>
        <w:numPr>
          <w:ilvl w:val="0"/>
          <w:numId w:val="3"/>
        </w:numPr>
      </w:pPr>
      <w:r>
        <w:t xml:space="preserve">Ejecuta </w:t>
      </w:r>
      <w:r w:rsidR="00506A53" w:rsidRPr="00244458">
        <w:rPr>
          <w:b/>
        </w:rPr>
        <w:t>“sel vol X”</w:t>
      </w:r>
      <w:r w:rsidR="00506A53">
        <w:t xml:space="preserve"> </w:t>
      </w:r>
    </w:p>
    <w:p w14:paraId="29D4792C" w14:textId="77777777" w:rsidR="00506A53" w:rsidRPr="00244458" w:rsidRDefault="00244458" w:rsidP="00244458">
      <w:pPr>
        <w:pStyle w:val="Prrafodelista"/>
        <w:numPr>
          <w:ilvl w:val="0"/>
          <w:numId w:val="3"/>
        </w:numPr>
        <w:rPr>
          <w:b/>
        </w:rPr>
      </w:pPr>
      <w:r w:rsidRPr="00244458">
        <w:t>Ahora</w:t>
      </w:r>
      <w:r w:rsidRPr="00244458">
        <w:rPr>
          <w:b/>
        </w:rPr>
        <w:t xml:space="preserve"> </w:t>
      </w:r>
      <w:r>
        <w:t xml:space="preserve">ejecuta </w:t>
      </w:r>
      <w:r w:rsidR="00506A53" w:rsidRPr="00244458">
        <w:rPr>
          <w:b/>
        </w:rPr>
        <w:t>“active”</w:t>
      </w:r>
    </w:p>
    <w:p w14:paraId="57396027" w14:textId="77777777" w:rsidR="00506A53" w:rsidRDefault="00506A53" w:rsidP="00244458">
      <w:pPr>
        <w:pStyle w:val="Ttulo2"/>
      </w:pPr>
      <w:bookmarkStart w:id="3" w:name="_Toc150097793"/>
      <w:r>
        <w:t>add</w:t>
      </w:r>
      <w:bookmarkEnd w:id="3"/>
    </w:p>
    <w:p w14:paraId="4F2AA9D5" w14:textId="77777777" w:rsidR="00506A53" w:rsidRDefault="00506A53" w:rsidP="001724F3">
      <w:r>
        <w:t>Nos permite mostrar la partición que queramos en el disco que seleccionemos</w:t>
      </w:r>
    </w:p>
    <w:p w14:paraId="32C23F46" w14:textId="77777777" w:rsidR="00506A53" w:rsidRDefault="00506A53" w:rsidP="001724F3">
      <w:r>
        <w:t>Ejemplo de uso:</w:t>
      </w:r>
    </w:p>
    <w:p w14:paraId="610233AC" w14:textId="77777777" w:rsidR="00506A53" w:rsidRDefault="00506A53" w:rsidP="00506A53">
      <w:pPr>
        <w:pStyle w:val="Prrafodelista"/>
        <w:numPr>
          <w:ilvl w:val="0"/>
          <w:numId w:val="2"/>
        </w:numPr>
      </w:pPr>
      <w:r>
        <w:t xml:space="preserve">Escribe </w:t>
      </w:r>
      <w:r w:rsidRPr="00506A53">
        <w:rPr>
          <w:b/>
        </w:rPr>
        <w:t>“list disk”</w:t>
      </w:r>
      <w:r>
        <w:t xml:space="preserve"> para ver todos los discos disponibles.</w:t>
      </w:r>
    </w:p>
    <w:p w14:paraId="2C85461F" w14:textId="77777777" w:rsidR="00506A53" w:rsidRDefault="00506A53" w:rsidP="00506A53">
      <w:pPr>
        <w:pStyle w:val="Prrafodelista"/>
        <w:numPr>
          <w:ilvl w:val="0"/>
          <w:numId w:val="2"/>
        </w:numPr>
      </w:pPr>
      <w:r>
        <w:t xml:space="preserve">Escribe </w:t>
      </w:r>
      <w:r w:rsidRPr="00506A53">
        <w:rPr>
          <w:b/>
        </w:rPr>
        <w:t>“select disk X”</w:t>
      </w:r>
      <w:r>
        <w:t xml:space="preserve"> </w:t>
      </w:r>
    </w:p>
    <w:p w14:paraId="0FDFD7AD" w14:textId="77777777" w:rsidR="00506A53" w:rsidRPr="00506A53" w:rsidRDefault="00506A53" w:rsidP="00506A53">
      <w:pPr>
        <w:pStyle w:val="Prrafodelista"/>
        <w:numPr>
          <w:ilvl w:val="0"/>
          <w:numId w:val="2"/>
        </w:numPr>
        <w:rPr>
          <w:b/>
        </w:rPr>
      </w:pPr>
      <w:r>
        <w:t xml:space="preserve">Escribe </w:t>
      </w:r>
      <w:r w:rsidRPr="00506A53">
        <w:rPr>
          <w:b/>
        </w:rPr>
        <w:t>“list volume”</w:t>
      </w:r>
    </w:p>
    <w:p w14:paraId="1961B51B" w14:textId="77777777" w:rsidR="00506A53" w:rsidRDefault="00506A53" w:rsidP="00506A53">
      <w:pPr>
        <w:pStyle w:val="Prrafodelista"/>
        <w:numPr>
          <w:ilvl w:val="0"/>
          <w:numId w:val="2"/>
        </w:numPr>
      </w:pPr>
      <w:r>
        <w:t xml:space="preserve">Escribe select </w:t>
      </w:r>
      <w:r w:rsidRPr="00506A53">
        <w:rPr>
          <w:b/>
        </w:rPr>
        <w:t>“volume Y”</w:t>
      </w:r>
      <w:r>
        <w:t xml:space="preserve"> </w:t>
      </w:r>
    </w:p>
    <w:p w14:paraId="546D9B8F" w14:textId="77777777" w:rsidR="00506A53" w:rsidRDefault="00506A53" w:rsidP="00506A53">
      <w:pPr>
        <w:pStyle w:val="Prrafodelista"/>
        <w:numPr>
          <w:ilvl w:val="0"/>
          <w:numId w:val="2"/>
        </w:numPr>
      </w:pPr>
      <w:r w:rsidRPr="00506A53">
        <w:t>Finalmente</w:t>
      </w:r>
      <w:r>
        <w:t xml:space="preserve"> ejecuta </w:t>
      </w:r>
      <w:r w:rsidRPr="00506A53">
        <w:rPr>
          <w:b/>
        </w:rPr>
        <w:t>“add disk Z”</w:t>
      </w:r>
      <w:r>
        <w:t xml:space="preserve"> (Z es el numero de disco en el que se desea mostrar esa partición)</w:t>
      </w:r>
    </w:p>
    <w:p w14:paraId="0BF5931F" w14:textId="77777777" w:rsidR="0067576C" w:rsidRDefault="0067576C">
      <w:pPr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  <w:u w:val="single"/>
        </w:rPr>
      </w:pPr>
      <w:r>
        <w:br w:type="page"/>
      </w:r>
    </w:p>
    <w:p w14:paraId="6719BB64" w14:textId="77777777" w:rsidR="007F0E07" w:rsidRDefault="002B63D4" w:rsidP="00E630D8">
      <w:pPr>
        <w:pStyle w:val="Ttulo2"/>
      </w:pPr>
      <w:bookmarkStart w:id="4" w:name="_Toc150097794"/>
      <w:r>
        <w:lastRenderedPageBreak/>
        <w:t>assign</w:t>
      </w:r>
      <w:bookmarkEnd w:id="4"/>
    </w:p>
    <w:p w14:paraId="6136CED5" w14:textId="77777777" w:rsidR="007F0E07" w:rsidRDefault="007F0E07" w:rsidP="001724F3">
      <w:r>
        <w:t>Para asignar una letra, debemos de tener una partición</w:t>
      </w:r>
    </w:p>
    <w:p w14:paraId="0EA9A39D" w14:textId="77777777" w:rsidR="007F0E07" w:rsidRDefault="007F0E07" w:rsidP="001724F3">
      <w:pPr>
        <w:rPr>
          <w:b/>
        </w:rPr>
      </w:pPr>
      <w:r>
        <w:t xml:space="preserve">Primero, limpio el disco para evitar posibles problemas con particiones con el comando </w:t>
      </w:r>
      <w:r w:rsidRPr="007F0E07">
        <w:rPr>
          <w:b/>
        </w:rPr>
        <w:t>“clean”</w:t>
      </w:r>
    </w:p>
    <w:p w14:paraId="1CF67689" w14:textId="77777777" w:rsidR="007F0E07" w:rsidRDefault="007F0E07" w:rsidP="001724F3">
      <w:r>
        <w:t xml:space="preserve">Creamos una partición para todo el disco duro con el comando </w:t>
      </w:r>
      <w:r w:rsidRPr="007F0E07">
        <w:rPr>
          <w:b/>
        </w:rPr>
        <w:t>“create partition</w:t>
      </w:r>
      <w:r>
        <w:rPr>
          <w:b/>
        </w:rPr>
        <w:t xml:space="preserve">  primary</w:t>
      </w:r>
      <w:r w:rsidRPr="007F0E07">
        <w:rPr>
          <w:b/>
        </w:rPr>
        <w:t>”</w:t>
      </w:r>
      <w:r>
        <w:rPr>
          <w:b/>
        </w:rPr>
        <w:t xml:space="preserve"> </w:t>
      </w:r>
      <w:r>
        <w:t>la creo con primary para que sea una partición primaria</w:t>
      </w:r>
    </w:p>
    <w:p w14:paraId="362E1799" w14:textId="77777777" w:rsidR="00FA4934" w:rsidRDefault="00FA4934" w:rsidP="001724F3">
      <w:pPr>
        <w:rPr>
          <w:b/>
        </w:rPr>
      </w:pPr>
      <w:r>
        <w:t xml:space="preserve">Le asignamos la letra con </w:t>
      </w:r>
      <w:r w:rsidRPr="00FA4934">
        <w:rPr>
          <w:b/>
        </w:rPr>
        <w:t>“assign letter X”</w:t>
      </w:r>
    </w:p>
    <w:p w14:paraId="214C1A68" w14:textId="77777777" w:rsidR="000D70B0" w:rsidRDefault="00C15211" w:rsidP="0067576C">
      <w:pPr>
        <w:pStyle w:val="Ttulo2"/>
      </w:pPr>
      <w:bookmarkStart w:id="5" w:name="_Toc150097795"/>
      <w:proofErr w:type="spellStart"/>
      <w:r>
        <w:t>a</w:t>
      </w:r>
      <w:r w:rsidR="0067576C" w:rsidRPr="0067576C">
        <w:t>ttach</w:t>
      </w:r>
      <w:proofErr w:type="spellEnd"/>
      <w:r w:rsidR="0067576C" w:rsidRPr="0067576C">
        <w:t xml:space="preserve"> vdisk</w:t>
      </w:r>
      <w:bookmarkEnd w:id="5"/>
    </w:p>
    <w:p w14:paraId="7F9DC8BE" w14:textId="77777777" w:rsidR="0067576C" w:rsidRDefault="0067576C" w:rsidP="001724F3">
      <w:r>
        <w:t>Sirve para poder usar un disco virtual en el equipo</w:t>
      </w:r>
    </w:p>
    <w:p w14:paraId="632B0D5E" w14:textId="77777777" w:rsidR="0067576C" w:rsidRDefault="0067576C" w:rsidP="001724F3">
      <w:r>
        <w:t>Ejemplo de uso:</w:t>
      </w:r>
    </w:p>
    <w:p w14:paraId="05ACC22B" w14:textId="77777777" w:rsidR="0067576C" w:rsidRPr="0067576C" w:rsidRDefault="0067576C" w:rsidP="0067576C">
      <w:pPr>
        <w:pStyle w:val="Prrafodelista"/>
        <w:numPr>
          <w:ilvl w:val="0"/>
          <w:numId w:val="2"/>
        </w:numPr>
        <w:rPr>
          <w:b/>
          <w:lang w:val="en-US"/>
        </w:rPr>
      </w:pPr>
      <w:r w:rsidRPr="0067576C">
        <w:rPr>
          <w:b/>
          <w:lang w:val="en-US"/>
        </w:rPr>
        <w:t>select vdisk file="ruta\archivo.vhd"</w:t>
      </w:r>
    </w:p>
    <w:p w14:paraId="4FA19821" w14:textId="77777777" w:rsidR="0067576C" w:rsidRPr="0067576C" w:rsidRDefault="0067576C" w:rsidP="0067576C">
      <w:pPr>
        <w:pStyle w:val="Prrafodelista"/>
        <w:numPr>
          <w:ilvl w:val="0"/>
          <w:numId w:val="2"/>
        </w:numPr>
        <w:rPr>
          <w:b/>
          <w:lang w:val="en-US"/>
        </w:rPr>
      </w:pPr>
      <w:r w:rsidRPr="0067576C">
        <w:rPr>
          <w:b/>
          <w:lang w:val="en-US"/>
        </w:rPr>
        <w:t>attach vdisk</w:t>
      </w:r>
    </w:p>
    <w:p w14:paraId="0555FFC9" w14:textId="77777777" w:rsidR="000D70B0" w:rsidRDefault="002B63D4" w:rsidP="002B63D4">
      <w:pPr>
        <w:pStyle w:val="Ttulo2"/>
      </w:pPr>
      <w:bookmarkStart w:id="6" w:name="_Toc150097796"/>
      <w:r>
        <w:t>atribute</w:t>
      </w:r>
      <w:bookmarkEnd w:id="6"/>
    </w:p>
    <w:p w14:paraId="4F4274AC" w14:textId="77777777" w:rsidR="000D70B0" w:rsidRDefault="000D70B0" w:rsidP="001724F3">
      <w:r>
        <w:t>Para ver y/o editar los atributos de un disco, primero lo seleccionamos con “sel disk” y ejecutamos el comando “</w:t>
      </w:r>
      <w:r w:rsidRPr="000D70B0">
        <w:t>atributes disk</w:t>
      </w:r>
      <w:r>
        <w:t>” y si vamos a ver los atributos de un volumen, previamente debíamos de elegir un volumen.</w:t>
      </w:r>
    </w:p>
    <w:p w14:paraId="4382BC3B" w14:textId="77777777" w:rsidR="002B63D4" w:rsidRDefault="002B63D4" w:rsidP="001724F3">
      <w:r>
        <w:t>Para discos:</w:t>
      </w:r>
    </w:p>
    <w:p w14:paraId="097C03CC" w14:textId="77777777" w:rsidR="000D70B0" w:rsidRDefault="000D70B0" w:rsidP="000D70B0">
      <w:pPr>
        <w:pStyle w:val="Prrafodelista"/>
        <w:numPr>
          <w:ilvl w:val="0"/>
          <w:numId w:val="1"/>
        </w:numPr>
      </w:pPr>
      <w:r w:rsidRPr="000D70B0">
        <w:rPr>
          <w:b/>
        </w:rPr>
        <w:t>set:</w:t>
      </w:r>
      <w:r>
        <w:t xml:space="preserve"> establecer atributo</w:t>
      </w:r>
    </w:p>
    <w:p w14:paraId="75AA4CD9" w14:textId="77777777" w:rsidR="000D70B0" w:rsidRDefault="000D70B0" w:rsidP="000D70B0">
      <w:pPr>
        <w:pStyle w:val="Prrafodelista"/>
        <w:numPr>
          <w:ilvl w:val="0"/>
          <w:numId w:val="1"/>
        </w:numPr>
      </w:pPr>
      <w:r w:rsidRPr="000D70B0">
        <w:rPr>
          <w:b/>
        </w:rPr>
        <w:t>clear:</w:t>
      </w:r>
      <w:r>
        <w:t xml:space="preserve"> borrar atributo</w:t>
      </w:r>
    </w:p>
    <w:p w14:paraId="21531353" w14:textId="77777777" w:rsidR="000D70B0" w:rsidRDefault="000D70B0" w:rsidP="000D70B0">
      <w:pPr>
        <w:pStyle w:val="Prrafodelista"/>
        <w:numPr>
          <w:ilvl w:val="0"/>
          <w:numId w:val="1"/>
        </w:numPr>
      </w:pPr>
      <w:r w:rsidRPr="000D70B0">
        <w:rPr>
          <w:b/>
        </w:rPr>
        <w:t>readonly:</w:t>
      </w:r>
      <w:r>
        <w:t xml:space="preserve"> solo lectura</w:t>
      </w:r>
    </w:p>
    <w:p w14:paraId="0B191F9D" w14:textId="77777777" w:rsidR="000D70B0" w:rsidRDefault="00506A53" w:rsidP="000D70B0">
      <w:r>
        <w:t>Para los</w:t>
      </w:r>
      <w:r w:rsidR="000D70B0">
        <w:t xml:space="preserve"> volúmenes, a parte de los anteriores tenemos:</w:t>
      </w:r>
    </w:p>
    <w:p w14:paraId="5DDE6FF3" w14:textId="77777777" w:rsidR="000D70B0" w:rsidRDefault="000D70B0" w:rsidP="000D70B0">
      <w:pPr>
        <w:pStyle w:val="Prrafodelista"/>
        <w:numPr>
          <w:ilvl w:val="0"/>
          <w:numId w:val="1"/>
        </w:numPr>
      </w:pPr>
      <w:r w:rsidRPr="000D70B0">
        <w:rPr>
          <w:b/>
        </w:rPr>
        <w:t xml:space="preserve">hidden: </w:t>
      </w:r>
      <w:r>
        <w:t>oculto</w:t>
      </w:r>
    </w:p>
    <w:p w14:paraId="397993AC" w14:textId="77777777" w:rsidR="000D70B0" w:rsidRDefault="000D70B0" w:rsidP="000D70B0">
      <w:pPr>
        <w:pStyle w:val="Prrafodelista"/>
        <w:numPr>
          <w:ilvl w:val="0"/>
          <w:numId w:val="1"/>
        </w:numPr>
      </w:pPr>
      <w:r w:rsidRPr="000D70B0">
        <w:rPr>
          <w:b/>
        </w:rPr>
        <w:t>nodefaultdriveletter:</w:t>
      </w:r>
      <w:r>
        <w:t xml:space="preserve"> que no se le asigne letra automáticamente</w:t>
      </w:r>
    </w:p>
    <w:p w14:paraId="0822F186" w14:textId="77777777" w:rsidR="000D70B0" w:rsidRDefault="000D70B0" w:rsidP="000D70B0">
      <w:pPr>
        <w:pStyle w:val="Prrafodelista"/>
        <w:numPr>
          <w:ilvl w:val="0"/>
          <w:numId w:val="1"/>
        </w:numPr>
      </w:pPr>
      <w:r w:rsidRPr="000D70B0">
        <w:rPr>
          <w:b/>
        </w:rPr>
        <w:t>shadowcopy:</w:t>
      </w:r>
      <w:r>
        <w:t xml:space="preserve"> volumen de instantánea</w:t>
      </w:r>
    </w:p>
    <w:p w14:paraId="3F985275" w14:textId="77777777" w:rsidR="0067576C" w:rsidRDefault="00C15211" w:rsidP="0067576C">
      <w:pPr>
        <w:pStyle w:val="Ttulo2"/>
      </w:pPr>
      <w:bookmarkStart w:id="7" w:name="_Toc150097797"/>
      <w:r>
        <w:t>a</w:t>
      </w:r>
      <w:r w:rsidR="0067576C" w:rsidRPr="0067576C">
        <w:t>utomount</w:t>
      </w:r>
      <w:bookmarkEnd w:id="7"/>
    </w:p>
    <w:p w14:paraId="51A035DC" w14:textId="77777777" w:rsidR="0067576C" w:rsidRDefault="0067576C" w:rsidP="0067576C">
      <w:r>
        <w:t>Sirve para habilitar o deshabilitar el montaje automático de los volúmenes del sistema</w:t>
      </w:r>
    </w:p>
    <w:p w14:paraId="0A3F0D38" w14:textId="77777777" w:rsidR="0067576C" w:rsidRPr="00C15211" w:rsidRDefault="0067576C" w:rsidP="00C15211">
      <w:pPr>
        <w:pStyle w:val="Prrafodelista"/>
        <w:numPr>
          <w:ilvl w:val="0"/>
          <w:numId w:val="1"/>
        </w:numPr>
        <w:rPr>
          <w:b/>
        </w:rPr>
      </w:pPr>
      <w:r>
        <w:t xml:space="preserve">Para ver el estado: </w:t>
      </w:r>
      <w:r w:rsidRPr="00C15211">
        <w:rPr>
          <w:b/>
        </w:rPr>
        <w:t>automount</w:t>
      </w:r>
    </w:p>
    <w:p w14:paraId="2FEADE15" w14:textId="77777777" w:rsidR="0067576C" w:rsidRPr="00C15211" w:rsidRDefault="0067576C" w:rsidP="00C15211">
      <w:pPr>
        <w:pStyle w:val="Prrafodelista"/>
        <w:numPr>
          <w:ilvl w:val="0"/>
          <w:numId w:val="1"/>
        </w:numPr>
        <w:rPr>
          <w:b/>
        </w:rPr>
      </w:pPr>
      <w:r>
        <w:t xml:space="preserve">Para habilitar el automontado: </w:t>
      </w:r>
      <w:r w:rsidRPr="00C15211">
        <w:rPr>
          <w:b/>
        </w:rPr>
        <w:t>automount enable</w:t>
      </w:r>
    </w:p>
    <w:p w14:paraId="6056A312" w14:textId="77777777" w:rsidR="0067576C" w:rsidRPr="00C15211" w:rsidRDefault="0067576C" w:rsidP="00C15211">
      <w:pPr>
        <w:pStyle w:val="Prrafodelista"/>
        <w:numPr>
          <w:ilvl w:val="0"/>
          <w:numId w:val="1"/>
        </w:numPr>
        <w:rPr>
          <w:b/>
        </w:rPr>
      </w:pPr>
      <w:r>
        <w:t>Para deshabilitar el automontado:</w:t>
      </w:r>
      <w:r w:rsidRPr="0067576C">
        <w:t xml:space="preserve"> </w:t>
      </w:r>
      <w:r w:rsidRPr="00C15211">
        <w:rPr>
          <w:b/>
        </w:rPr>
        <w:t>automount disable</w:t>
      </w:r>
    </w:p>
    <w:p w14:paraId="76BAC267" w14:textId="77777777" w:rsidR="0067576C" w:rsidRDefault="00C15211" w:rsidP="0067576C">
      <w:pPr>
        <w:pStyle w:val="Ttulo2"/>
      </w:pPr>
      <w:bookmarkStart w:id="8" w:name="_Toc150097798"/>
      <w:r>
        <w:t>b</w:t>
      </w:r>
      <w:r w:rsidR="0067576C" w:rsidRPr="0067576C">
        <w:t>reak</w:t>
      </w:r>
      <w:bookmarkEnd w:id="8"/>
    </w:p>
    <w:p w14:paraId="75C0D397" w14:textId="77777777" w:rsidR="0067576C" w:rsidRDefault="0067576C" w:rsidP="0067576C">
      <w:r>
        <w:t xml:space="preserve">Sirve para dividir el volumen seleccionado en X partes </w:t>
      </w:r>
    </w:p>
    <w:p w14:paraId="01823089" w14:textId="77777777" w:rsidR="0067576C" w:rsidRDefault="0067576C" w:rsidP="0067576C">
      <w:r>
        <w:t>Ejemplo de uso:</w:t>
      </w:r>
    </w:p>
    <w:p w14:paraId="7A8CA1CD" w14:textId="77777777" w:rsidR="0067576C" w:rsidRPr="00C15211" w:rsidRDefault="0067576C" w:rsidP="0067576C">
      <w:pPr>
        <w:pStyle w:val="Prrafodelista"/>
        <w:numPr>
          <w:ilvl w:val="0"/>
          <w:numId w:val="1"/>
        </w:numPr>
        <w:rPr>
          <w:b/>
        </w:rPr>
      </w:pPr>
      <w:r w:rsidRPr="00C15211">
        <w:rPr>
          <w:b/>
        </w:rPr>
        <w:t>select volume X</w:t>
      </w:r>
    </w:p>
    <w:p w14:paraId="002831DC" w14:textId="77777777" w:rsidR="0067576C" w:rsidRPr="00C15211" w:rsidRDefault="0067576C" w:rsidP="0067576C">
      <w:pPr>
        <w:pStyle w:val="Prrafodelista"/>
        <w:numPr>
          <w:ilvl w:val="0"/>
          <w:numId w:val="1"/>
        </w:numPr>
        <w:rPr>
          <w:b/>
        </w:rPr>
      </w:pPr>
      <w:r w:rsidRPr="00C15211">
        <w:rPr>
          <w:b/>
        </w:rPr>
        <w:t xml:space="preserve">break disk=Y </w:t>
      </w:r>
    </w:p>
    <w:p w14:paraId="210D71A8" w14:textId="77777777" w:rsidR="00C15211" w:rsidRDefault="0067576C" w:rsidP="0067576C">
      <w:pPr>
        <w:ind w:left="360"/>
      </w:pPr>
      <w:r>
        <w:t>X es el volumen a elegir y La Y es las veces en las partes que se desea dividir ese volumen</w:t>
      </w:r>
    </w:p>
    <w:p w14:paraId="1BCDFE5F" w14:textId="77777777" w:rsidR="00C15211" w:rsidRDefault="00C15211">
      <w:r>
        <w:br w:type="page"/>
      </w:r>
    </w:p>
    <w:p w14:paraId="48A43730" w14:textId="77777777" w:rsidR="0067576C" w:rsidRDefault="00C15211" w:rsidP="00C15211">
      <w:pPr>
        <w:pStyle w:val="Ttulo2"/>
      </w:pPr>
      <w:bookmarkStart w:id="9" w:name="_Toc150097799"/>
      <w:r w:rsidRPr="00C15211">
        <w:lastRenderedPageBreak/>
        <w:t>Clean</w:t>
      </w:r>
      <w:bookmarkEnd w:id="9"/>
    </w:p>
    <w:p w14:paraId="5EE5FA83" w14:textId="77777777" w:rsidR="00C15211" w:rsidRDefault="00C15211" w:rsidP="0067576C">
      <w:pPr>
        <w:ind w:left="360"/>
      </w:pPr>
      <w:r>
        <w:t>Sirve para limpiar un volumen o disco de particiones, formato y contenido</w:t>
      </w:r>
    </w:p>
    <w:p w14:paraId="37C857C5" w14:textId="77777777" w:rsidR="00C15211" w:rsidRDefault="00C15211" w:rsidP="0067576C">
      <w:pPr>
        <w:ind w:left="360"/>
      </w:pPr>
      <w:r>
        <w:t>Ejemplo de uso:</w:t>
      </w:r>
    </w:p>
    <w:p w14:paraId="1BDBF4CA" w14:textId="77777777" w:rsidR="00C15211" w:rsidRPr="00C15211" w:rsidRDefault="00C15211" w:rsidP="00C15211">
      <w:pPr>
        <w:pStyle w:val="Prrafodelista"/>
        <w:numPr>
          <w:ilvl w:val="0"/>
          <w:numId w:val="1"/>
        </w:numPr>
        <w:rPr>
          <w:b/>
        </w:rPr>
      </w:pPr>
      <w:r w:rsidRPr="00C15211">
        <w:rPr>
          <w:b/>
        </w:rPr>
        <w:t>sel disk 1</w:t>
      </w:r>
    </w:p>
    <w:p w14:paraId="604AA327" w14:textId="77777777" w:rsidR="00C15211" w:rsidRDefault="00C15211" w:rsidP="00C15211">
      <w:pPr>
        <w:pStyle w:val="Prrafodelista"/>
        <w:numPr>
          <w:ilvl w:val="0"/>
          <w:numId w:val="1"/>
        </w:numPr>
        <w:rPr>
          <w:b/>
        </w:rPr>
      </w:pPr>
      <w:r w:rsidRPr="00C15211">
        <w:rPr>
          <w:b/>
        </w:rPr>
        <w:t>clean</w:t>
      </w:r>
    </w:p>
    <w:p w14:paraId="2A61EABB" w14:textId="77777777" w:rsidR="00C15211" w:rsidRPr="00C15211" w:rsidRDefault="00C15211" w:rsidP="00C15211">
      <w:pPr>
        <w:pStyle w:val="Ttulo2"/>
      </w:pPr>
      <w:bookmarkStart w:id="10" w:name="_Toc150097800"/>
      <w:r w:rsidRPr="00C15211">
        <w:t>Compact vdisk</w:t>
      </w:r>
      <w:bookmarkEnd w:id="10"/>
    </w:p>
    <w:p w14:paraId="0976E06D" w14:textId="77777777" w:rsidR="00C15211" w:rsidRDefault="00C15211" w:rsidP="00C15211">
      <w:r w:rsidRPr="00C15211">
        <w:t>Sirve para reducir el tamaño de un disco virtual dinámico</w:t>
      </w:r>
      <w:r>
        <w:t xml:space="preserve">, es decir, un disco virtual dinámico es aquel al que se le asigna un </w:t>
      </w:r>
      <w:proofErr w:type="gramStart"/>
      <w:r>
        <w:t>espacio</w:t>
      </w:r>
      <w:proofErr w:type="gramEnd"/>
      <w:r>
        <w:t xml:space="preserve"> pero toma lo que tenga a dentro de él, pero hay veces que toma más que lo que tiene, por lo que podemos usar este comando para evitar esto.</w:t>
      </w:r>
    </w:p>
    <w:p w14:paraId="308C7CEE" w14:textId="77777777" w:rsidR="00C15211" w:rsidRDefault="00C15211" w:rsidP="00C15211">
      <w:r>
        <w:t>Ejemplo de uso:</w:t>
      </w:r>
    </w:p>
    <w:p w14:paraId="18A18D4E" w14:textId="77777777" w:rsidR="00C15211" w:rsidRPr="00C15211" w:rsidRDefault="00C15211" w:rsidP="00C15211">
      <w:pPr>
        <w:pStyle w:val="Prrafodelista"/>
        <w:numPr>
          <w:ilvl w:val="0"/>
          <w:numId w:val="1"/>
        </w:numPr>
        <w:rPr>
          <w:b/>
          <w:lang w:val="en-US"/>
        </w:rPr>
      </w:pPr>
      <w:r w:rsidRPr="00C15211">
        <w:rPr>
          <w:b/>
          <w:lang w:val="en-US"/>
        </w:rPr>
        <w:t>select vdisk file="ruta\archivo.vhd"</w:t>
      </w:r>
    </w:p>
    <w:p w14:paraId="08B6B0D2" w14:textId="77777777" w:rsidR="00C15211" w:rsidRPr="00C15211" w:rsidRDefault="00C15211" w:rsidP="00C15211">
      <w:pPr>
        <w:pStyle w:val="Prrafodelista"/>
        <w:numPr>
          <w:ilvl w:val="0"/>
          <w:numId w:val="1"/>
        </w:numPr>
        <w:rPr>
          <w:b/>
          <w:lang w:val="en-US"/>
        </w:rPr>
      </w:pPr>
      <w:r w:rsidRPr="00C15211">
        <w:rPr>
          <w:b/>
          <w:lang w:val="en-US"/>
        </w:rPr>
        <w:t>compact vdisk</w:t>
      </w:r>
    </w:p>
    <w:p w14:paraId="63AA26B4" w14:textId="77777777" w:rsidR="00C15211" w:rsidRDefault="00C15211" w:rsidP="00C15211">
      <w:pPr>
        <w:pStyle w:val="Ttulo2"/>
        <w:rPr>
          <w:lang w:val="en-US"/>
        </w:rPr>
      </w:pPr>
      <w:bookmarkStart w:id="11" w:name="_Toc150097801"/>
      <w:r>
        <w:rPr>
          <w:lang w:val="en-US"/>
        </w:rPr>
        <w:t>convert</w:t>
      </w:r>
      <w:bookmarkEnd w:id="11"/>
    </w:p>
    <w:p w14:paraId="119BACFF" w14:textId="77777777" w:rsidR="00C15211" w:rsidRDefault="00C15211" w:rsidP="00C15211">
      <w:r w:rsidRPr="00C15211">
        <w:t>Sirve para cambiar el formato d</w:t>
      </w:r>
      <w:r>
        <w:t>e disco duro</w:t>
      </w:r>
    </w:p>
    <w:p w14:paraId="1C4871CE" w14:textId="77777777" w:rsidR="00C15211" w:rsidRDefault="00C15211" w:rsidP="00C15211">
      <w:r>
        <w:t>Ejemplo de uso:</w:t>
      </w:r>
    </w:p>
    <w:p w14:paraId="2242A409" w14:textId="77777777" w:rsidR="00C15211" w:rsidRPr="00C15211" w:rsidRDefault="00C15211" w:rsidP="00C15211">
      <w:pPr>
        <w:pStyle w:val="Prrafodelista"/>
        <w:numPr>
          <w:ilvl w:val="0"/>
          <w:numId w:val="1"/>
        </w:numPr>
        <w:rPr>
          <w:b/>
        </w:rPr>
      </w:pPr>
      <w:r w:rsidRPr="00C15211">
        <w:rPr>
          <w:b/>
        </w:rPr>
        <w:t xml:space="preserve"> select disk X</w:t>
      </w:r>
    </w:p>
    <w:p w14:paraId="719BA996" w14:textId="77777777" w:rsidR="00C15211" w:rsidRDefault="00C15211" w:rsidP="00C15211">
      <w:pPr>
        <w:pStyle w:val="Prrafodelista"/>
        <w:numPr>
          <w:ilvl w:val="0"/>
          <w:numId w:val="1"/>
        </w:numPr>
      </w:pPr>
      <w:r w:rsidRPr="00C15211">
        <w:rPr>
          <w:b/>
        </w:rPr>
        <w:t>convert gpt</w:t>
      </w:r>
      <w:r w:rsidRPr="00C15211">
        <w:t xml:space="preserve">     También se puede usar: mbr, ntfs, basic, </w:t>
      </w:r>
      <w:r>
        <w:t>Dynamic</w:t>
      </w:r>
    </w:p>
    <w:p w14:paraId="7BC5C1CB" w14:textId="77777777" w:rsidR="00C15211" w:rsidRDefault="00C15211" w:rsidP="00C15211">
      <w:pPr>
        <w:pStyle w:val="Ttulo2"/>
      </w:pPr>
      <w:bookmarkStart w:id="12" w:name="_Toc150097802"/>
      <w:r>
        <w:t>create</w:t>
      </w:r>
      <w:bookmarkEnd w:id="12"/>
    </w:p>
    <w:p w14:paraId="6CA894EF" w14:textId="77777777" w:rsidR="00C15211" w:rsidRDefault="00C15211" w:rsidP="00C15211">
      <w:r>
        <w:t>Permite crear particiones o volúmenes</w:t>
      </w:r>
    </w:p>
    <w:p w14:paraId="1A668F56" w14:textId="77777777" w:rsidR="00C15211" w:rsidRDefault="00C15211" w:rsidP="00C15211">
      <w:r>
        <w:t>Ejemplo de uso:</w:t>
      </w:r>
    </w:p>
    <w:p w14:paraId="6B95891E" w14:textId="77777777" w:rsidR="00C15211" w:rsidRPr="008E1131" w:rsidRDefault="00C15211" w:rsidP="00C15211">
      <w:pPr>
        <w:pStyle w:val="Prrafodelista"/>
        <w:numPr>
          <w:ilvl w:val="0"/>
          <w:numId w:val="1"/>
        </w:numPr>
        <w:rPr>
          <w:b/>
        </w:rPr>
      </w:pPr>
      <w:r w:rsidRPr="008E1131">
        <w:rPr>
          <w:b/>
        </w:rPr>
        <w:t>list disk</w:t>
      </w:r>
    </w:p>
    <w:p w14:paraId="62BA2A8C" w14:textId="77777777" w:rsidR="00C15211" w:rsidRPr="008E1131" w:rsidRDefault="00C15211" w:rsidP="00C15211">
      <w:pPr>
        <w:pStyle w:val="Prrafodelista"/>
        <w:numPr>
          <w:ilvl w:val="0"/>
          <w:numId w:val="1"/>
        </w:numPr>
        <w:rPr>
          <w:b/>
        </w:rPr>
      </w:pPr>
      <w:r w:rsidRPr="008E1131">
        <w:rPr>
          <w:b/>
        </w:rPr>
        <w:t>select disk X</w:t>
      </w:r>
    </w:p>
    <w:p w14:paraId="1AFF375F" w14:textId="77777777" w:rsidR="00C15211" w:rsidRPr="008E1131" w:rsidRDefault="00C15211" w:rsidP="00C15211">
      <w:pPr>
        <w:pStyle w:val="Prrafodelista"/>
        <w:numPr>
          <w:ilvl w:val="0"/>
          <w:numId w:val="1"/>
        </w:numPr>
        <w:rPr>
          <w:b/>
        </w:rPr>
      </w:pPr>
      <w:r w:rsidRPr="008E1131">
        <w:rPr>
          <w:b/>
        </w:rPr>
        <w:t>create partition primary size=Y</w:t>
      </w:r>
    </w:p>
    <w:p w14:paraId="4BFBEA50" w14:textId="77777777" w:rsidR="00C15211" w:rsidRDefault="00C15211" w:rsidP="00C15211">
      <w:pPr>
        <w:ind w:left="360"/>
      </w:pPr>
      <w:r>
        <w:t xml:space="preserve">donde va primary se puede colocar: </w:t>
      </w:r>
      <w:r w:rsidRPr="00C15211">
        <w:t xml:space="preserve">efi, extended, logical, msr </w:t>
      </w:r>
      <w:r>
        <w:t>o</w:t>
      </w:r>
      <w:r w:rsidRPr="00C15211">
        <w:t xml:space="preserve"> primary</w:t>
      </w:r>
    </w:p>
    <w:p w14:paraId="1A58DEC0" w14:textId="77777777" w:rsidR="00C15211" w:rsidRDefault="00C15211" w:rsidP="008E1131">
      <w:pPr>
        <w:ind w:left="360"/>
      </w:pPr>
      <w:r>
        <w:t>en size Y indica el tamaño en MB que ocupa la partición</w:t>
      </w:r>
      <w:r w:rsidR="008E1131">
        <w:t>, pero si no se le coloca, ocupa todo el disco del espacio o volumen</w:t>
      </w:r>
    </w:p>
    <w:p w14:paraId="5E661D80" w14:textId="77777777" w:rsidR="008E1131" w:rsidRDefault="008E1131" w:rsidP="008E1131">
      <w:pPr>
        <w:ind w:left="360"/>
      </w:pPr>
      <w:r>
        <w:t>También podemos crear un RAID con:</w:t>
      </w:r>
    </w:p>
    <w:p w14:paraId="0E86A8B8" w14:textId="77777777" w:rsidR="008E1131" w:rsidRDefault="008E1131" w:rsidP="00B13900">
      <w:pPr>
        <w:ind w:left="360"/>
      </w:pPr>
      <w:r w:rsidRPr="008E1131">
        <w:rPr>
          <w:b/>
        </w:rPr>
        <w:t xml:space="preserve">create volume raid size=1000 disk=1,2,3 </w:t>
      </w:r>
      <w:r w:rsidRPr="008E1131">
        <w:t>y se crearía un raid con e</w:t>
      </w:r>
      <w:r>
        <w:t>sos 3 discos</w:t>
      </w:r>
      <w:r w:rsidR="00B13900" w:rsidRPr="008E1131">
        <w:t xml:space="preserve"> </w:t>
      </w:r>
    </w:p>
    <w:p w14:paraId="5F035FED" w14:textId="77777777" w:rsidR="00B13900" w:rsidRDefault="00B13900" w:rsidP="00B13900">
      <w:pPr>
        <w:pStyle w:val="Ttulo2"/>
      </w:pPr>
      <w:bookmarkStart w:id="13" w:name="_Toc150097803"/>
      <w:r>
        <w:t>d</w:t>
      </w:r>
      <w:r w:rsidRPr="00B13900">
        <w:t>elete</w:t>
      </w:r>
      <w:bookmarkEnd w:id="13"/>
    </w:p>
    <w:p w14:paraId="1F83F312" w14:textId="77777777" w:rsidR="00B13900" w:rsidRDefault="00B13900" w:rsidP="00B13900">
      <w:r>
        <w:t>Nos sirve para borrar un volumen o incluso un disco dinámico de la lista</w:t>
      </w:r>
    </w:p>
    <w:p w14:paraId="2410C991" w14:textId="77777777" w:rsidR="00B13900" w:rsidRDefault="00B13900" w:rsidP="00B13900">
      <w:r>
        <w:t>Ejemplo uso:</w:t>
      </w:r>
    </w:p>
    <w:p w14:paraId="331172DA" w14:textId="77777777" w:rsidR="00B13900" w:rsidRPr="00B13900" w:rsidRDefault="00B13900" w:rsidP="00264794">
      <w:pPr>
        <w:pStyle w:val="Prrafodelista"/>
        <w:numPr>
          <w:ilvl w:val="0"/>
          <w:numId w:val="1"/>
        </w:numPr>
        <w:rPr>
          <w:b/>
        </w:rPr>
      </w:pPr>
      <w:r w:rsidRPr="00B13900">
        <w:rPr>
          <w:b/>
        </w:rPr>
        <w:t>list volume</w:t>
      </w:r>
    </w:p>
    <w:p w14:paraId="3F6FF15C" w14:textId="77777777" w:rsidR="00B13900" w:rsidRPr="00B13900" w:rsidRDefault="00B13900" w:rsidP="00264794">
      <w:pPr>
        <w:pStyle w:val="Prrafodelista"/>
        <w:numPr>
          <w:ilvl w:val="0"/>
          <w:numId w:val="1"/>
        </w:numPr>
        <w:rPr>
          <w:b/>
        </w:rPr>
      </w:pPr>
      <w:r w:rsidRPr="00B13900">
        <w:rPr>
          <w:b/>
        </w:rPr>
        <w:t>sel volume</w:t>
      </w:r>
    </w:p>
    <w:p w14:paraId="448B19EF" w14:textId="77777777" w:rsidR="00B13900" w:rsidRPr="00B13900" w:rsidRDefault="00B13900" w:rsidP="00264794">
      <w:pPr>
        <w:pStyle w:val="Prrafodelista"/>
        <w:numPr>
          <w:ilvl w:val="0"/>
          <w:numId w:val="1"/>
        </w:numPr>
        <w:rPr>
          <w:b/>
        </w:rPr>
      </w:pPr>
      <w:r w:rsidRPr="00B13900">
        <w:rPr>
          <w:b/>
        </w:rPr>
        <w:t>delete partition</w:t>
      </w:r>
    </w:p>
    <w:p w14:paraId="276EB28D" w14:textId="77777777" w:rsidR="00B13900" w:rsidRDefault="00B13900">
      <w:r>
        <w:br w:type="page"/>
      </w:r>
    </w:p>
    <w:p w14:paraId="5CC4A50F" w14:textId="77777777" w:rsidR="00B13900" w:rsidRDefault="00B13900" w:rsidP="00B13900">
      <w:pPr>
        <w:pStyle w:val="Ttulo2"/>
      </w:pPr>
      <w:bookmarkStart w:id="14" w:name="_Toc150097804"/>
      <w:r>
        <w:lastRenderedPageBreak/>
        <w:t>d</w:t>
      </w:r>
      <w:r w:rsidRPr="00B13900">
        <w:t>etach v</w:t>
      </w:r>
      <w:r>
        <w:t>d</w:t>
      </w:r>
      <w:r w:rsidRPr="00B13900">
        <w:t>isk</w:t>
      </w:r>
      <w:bookmarkEnd w:id="14"/>
    </w:p>
    <w:p w14:paraId="7EFD287B" w14:textId="77777777" w:rsidR="00B13900" w:rsidRDefault="00B13900" w:rsidP="00B13900">
      <w:r>
        <w:t>Sirve para que no aparezca el disco duro virtual</w:t>
      </w:r>
    </w:p>
    <w:p w14:paraId="5106F670" w14:textId="77777777" w:rsidR="00B13900" w:rsidRDefault="00B13900" w:rsidP="00B13900">
      <w:r>
        <w:t>Ejemplo uso:</w:t>
      </w:r>
    </w:p>
    <w:p w14:paraId="1328F4FE" w14:textId="77777777" w:rsidR="00B13900" w:rsidRPr="00B13900" w:rsidRDefault="00B13900" w:rsidP="00B13900">
      <w:pPr>
        <w:pStyle w:val="Prrafodelista"/>
        <w:numPr>
          <w:ilvl w:val="0"/>
          <w:numId w:val="1"/>
        </w:numPr>
        <w:rPr>
          <w:b/>
        </w:rPr>
      </w:pPr>
      <w:r w:rsidRPr="00B13900">
        <w:rPr>
          <w:b/>
        </w:rPr>
        <w:t>select vdisk file="&lt;ruta&gt;"</w:t>
      </w:r>
    </w:p>
    <w:p w14:paraId="254B60A2" w14:textId="77777777" w:rsidR="00B13900" w:rsidRPr="00B13900" w:rsidRDefault="00B13900" w:rsidP="00B13900">
      <w:pPr>
        <w:pStyle w:val="Prrafodelista"/>
        <w:numPr>
          <w:ilvl w:val="0"/>
          <w:numId w:val="1"/>
        </w:numPr>
        <w:rPr>
          <w:b/>
        </w:rPr>
      </w:pPr>
      <w:r w:rsidRPr="00B13900">
        <w:rPr>
          <w:b/>
        </w:rPr>
        <w:t>detach vdisk</w:t>
      </w:r>
    </w:p>
    <w:p w14:paraId="57C6EEB5" w14:textId="77777777" w:rsidR="00B13900" w:rsidRDefault="00B13900" w:rsidP="00B13900">
      <w:pPr>
        <w:pStyle w:val="Ttulo2"/>
      </w:pPr>
      <w:bookmarkStart w:id="15" w:name="_Toc150097805"/>
      <w:r>
        <w:t>d</w:t>
      </w:r>
      <w:r w:rsidRPr="00B13900">
        <w:t>etail</w:t>
      </w:r>
      <w:bookmarkEnd w:id="15"/>
    </w:p>
    <w:p w14:paraId="05C07704" w14:textId="77777777" w:rsidR="00B13900" w:rsidRDefault="00B13900" w:rsidP="00B13900">
      <w:r>
        <w:t>Sirve para ver toda la información a cerca de un disco,</w:t>
      </w:r>
      <w:r w:rsidRPr="00B13900">
        <w:t xml:space="preserve"> partición, volumen o disco duro virtual</w:t>
      </w:r>
    </w:p>
    <w:p w14:paraId="43A27F16" w14:textId="77777777" w:rsidR="00B13900" w:rsidRDefault="00B13900" w:rsidP="00B13900">
      <w:r>
        <w:t>Ejemplo de uso:</w:t>
      </w:r>
    </w:p>
    <w:p w14:paraId="4BF25665" w14:textId="77777777" w:rsidR="00B13900" w:rsidRPr="00B13900" w:rsidRDefault="00B13900" w:rsidP="00B13900">
      <w:pPr>
        <w:pStyle w:val="Prrafodelista"/>
        <w:numPr>
          <w:ilvl w:val="0"/>
          <w:numId w:val="1"/>
        </w:numPr>
        <w:rPr>
          <w:b/>
        </w:rPr>
      </w:pPr>
      <w:r w:rsidRPr="00B13900">
        <w:rPr>
          <w:b/>
        </w:rPr>
        <w:t>sel disk X</w:t>
      </w:r>
    </w:p>
    <w:p w14:paraId="2AE92DA5" w14:textId="77777777" w:rsidR="00B13900" w:rsidRDefault="00B13900" w:rsidP="00B13900">
      <w:pPr>
        <w:pStyle w:val="Prrafodelista"/>
        <w:numPr>
          <w:ilvl w:val="0"/>
          <w:numId w:val="1"/>
        </w:numPr>
        <w:rPr>
          <w:b/>
        </w:rPr>
      </w:pPr>
      <w:r w:rsidRPr="00B13900">
        <w:rPr>
          <w:b/>
        </w:rPr>
        <w:t>detail</w:t>
      </w:r>
    </w:p>
    <w:p w14:paraId="4E88DB52" w14:textId="77777777" w:rsidR="00B13900" w:rsidRDefault="00B13900" w:rsidP="00B13900">
      <w:pPr>
        <w:pStyle w:val="Ttulo2"/>
      </w:pPr>
      <w:bookmarkStart w:id="16" w:name="_Toc150097806"/>
      <w:r>
        <w:t>exit</w:t>
      </w:r>
      <w:bookmarkEnd w:id="16"/>
    </w:p>
    <w:p w14:paraId="7352C475" w14:textId="77777777" w:rsidR="00B13900" w:rsidRDefault="00B13900" w:rsidP="00B13900">
      <w:r>
        <w:t>Es un comando que nos permite salir del intérprete de comandos con tan solo ejecutarlo</w:t>
      </w:r>
    </w:p>
    <w:p w14:paraId="4947BD61" w14:textId="77777777" w:rsidR="00B13900" w:rsidRDefault="00B13900" w:rsidP="00B13900">
      <w:pPr>
        <w:pStyle w:val="Ttulo2"/>
      </w:pPr>
      <w:bookmarkStart w:id="17" w:name="_Toc150097807"/>
      <w:r>
        <w:t>e</w:t>
      </w:r>
      <w:r w:rsidRPr="00B13900">
        <w:t>xpand vdisk</w:t>
      </w:r>
      <w:bookmarkEnd w:id="17"/>
    </w:p>
    <w:p w14:paraId="60391C43" w14:textId="77777777" w:rsidR="00B13900" w:rsidRDefault="00B13900" w:rsidP="00B13900">
      <w:r>
        <w:t>Sirve para ampliar el tamaño del disco duro virtual</w:t>
      </w:r>
    </w:p>
    <w:p w14:paraId="09FE1102" w14:textId="77777777" w:rsidR="00B13900" w:rsidRDefault="00B13900" w:rsidP="00B13900">
      <w:r>
        <w:t>Ejemplo uso:</w:t>
      </w:r>
    </w:p>
    <w:p w14:paraId="72DF24F5" w14:textId="77777777" w:rsidR="00B13900" w:rsidRDefault="00B13900" w:rsidP="00B13900">
      <w:pPr>
        <w:pStyle w:val="Prrafodelista"/>
        <w:numPr>
          <w:ilvl w:val="0"/>
          <w:numId w:val="1"/>
        </w:numPr>
        <w:rPr>
          <w:b/>
        </w:rPr>
      </w:pPr>
      <w:r w:rsidRPr="00B13900">
        <w:rPr>
          <w:b/>
        </w:rPr>
        <w:t>select vdisk file="&lt;ruta&gt;"</w:t>
      </w:r>
    </w:p>
    <w:p w14:paraId="7599C3C9" w14:textId="77777777" w:rsidR="00382B8E" w:rsidRPr="00382B8E" w:rsidRDefault="00382B8E" w:rsidP="00382B8E">
      <w:pPr>
        <w:pStyle w:val="Prrafodelista"/>
        <w:numPr>
          <w:ilvl w:val="0"/>
          <w:numId w:val="1"/>
        </w:numPr>
        <w:rPr>
          <w:b/>
        </w:rPr>
      </w:pPr>
      <w:r w:rsidRPr="00382B8E">
        <w:rPr>
          <w:b/>
        </w:rPr>
        <w:t>expand vdisk</w:t>
      </w:r>
      <w:r>
        <w:rPr>
          <w:b/>
        </w:rPr>
        <w:t xml:space="preserve"> </w:t>
      </w:r>
      <w:r w:rsidRPr="00382B8E">
        <w:rPr>
          <w:b/>
        </w:rPr>
        <w:t>maximum=</w:t>
      </w:r>
      <w:r>
        <w:rPr>
          <w:b/>
        </w:rPr>
        <w:t>1</w:t>
      </w:r>
      <w:r w:rsidRPr="00382B8E">
        <w:rPr>
          <w:b/>
        </w:rPr>
        <w:t>000</w:t>
      </w:r>
      <w:r>
        <w:rPr>
          <w:b/>
        </w:rPr>
        <w:t xml:space="preserve"> </w:t>
      </w:r>
      <w:r>
        <w:t>//Expandir 1GB</w:t>
      </w:r>
    </w:p>
    <w:p w14:paraId="26F8EEBB" w14:textId="77777777" w:rsidR="00382B8E" w:rsidRDefault="00382B8E" w:rsidP="00795844">
      <w:pPr>
        <w:pStyle w:val="Ttulo2"/>
      </w:pPr>
      <w:bookmarkStart w:id="18" w:name="_Toc150097808"/>
      <w:r>
        <w:t>extend</w:t>
      </w:r>
      <w:bookmarkEnd w:id="18"/>
    </w:p>
    <w:p w14:paraId="36EB4763" w14:textId="77777777" w:rsidR="00382B8E" w:rsidRDefault="00382B8E" w:rsidP="00382B8E">
      <w:r>
        <w:t>Permite extender un volumen o partición de un disco</w:t>
      </w:r>
      <w:r w:rsidR="00795844">
        <w:t xml:space="preserve"> si hay espacio contiguo a ese volumen o partición</w:t>
      </w:r>
    </w:p>
    <w:p w14:paraId="7B1E776E" w14:textId="77777777" w:rsidR="00795844" w:rsidRDefault="00795844" w:rsidP="00382B8E">
      <w:r>
        <w:t>Ejemplo uso:</w:t>
      </w:r>
    </w:p>
    <w:p w14:paraId="5AD8A853" w14:textId="77777777" w:rsidR="00795844" w:rsidRPr="00795844" w:rsidRDefault="00795844" w:rsidP="00795844">
      <w:pPr>
        <w:pStyle w:val="Prrafodelista"/>
        <w:numPr>
          <w:ilvl w:val="0"/>
          <w:numId w:val="1"/>
        </w:numPr>
        <w:rPr>
          <w:b/>
        </w:rPr>
      </w:pPr>
      <w:r w:rsidRPr="00795844">
        <w:rPr>
          <w:b/>
        </w:rPr>
        <w:t>list disk</w:t>
      </w:r>
    </w:p>
    <w:p w14:paraId="44BE719C" w14:textId="77777777" w:rsidR="00795844" w:rsidRPr="00795844" w:rsidRDefault="00795844" w:rsidP="00795844">
      <w:pPr>
        <w:pStyle w:val="Prrafodelista"/>
        <w:numPr>
          <w:ilvl w:val="0"/>
          <w:numId w:val="1"/>
        </w:numPr>
        <w:rPr>
          <w:b/>
        </w:rPr>
      </w:pPr>
      <w:r w:rsidRPr="00795844">
        <w:rPr>
          <w:b/>
        </w:rPr>
        <w:t>sel disk X</w:t>
      </w:r>
    </w:p>
    <w:p w14:paraId="5919585E" w14:textId="77777777" w:rsidR="00795844" w:rsidRPr="00795844" w:rsidRDefault="00795844" w:rsidP="00795844">
      <w:pPr>
        <w:pStyle w:val="Prrafodelista"/>
        <w:numPr>
          <w:ilvl w:val="0"/>
          <w:numId w:val="1"/>
        </w:numPr>
        <w:rPr>
          <w:b/>
        </w:rPr>
      </w:pPr>
      <w:r w:rsidRPr="00795844">
        <w:rPr>
          <w:b/>
        </w:rPr>
        <w:t>list partition</w:t>
      </w:r>
    </w:p>
    <w:p w14:paraId="3C60012A" w14:textId="77777777" w:rsidR="00795844" w:rsidRPr="00795844" w:rsidRDefault="00795844" w:rsidP="00795844">
      <w:pPr>
        <w:pStyle w:val="Prrafodelista"/>
        <w:numPr>
          <w:ilvl w:val="0"/>
          <w:numId w:val="1"/>
        </w:numPr>
        <w:rPr>
          <w:b/>
        </w:rPr>
      </w:pPr>
      <w:r w:rsidRPr="00795844">
        <w:rPr>
          <w:b/>
        </w:rPr>
        <w:t>sel partition Y</w:t>
      </w:r>
    </w:p>
    <w:p w14:paraId="4A197B21" w14:textId="77777777" w:rsidR="00795844" w:rsidRPr="00795844" w:rsidRDefault="00795844" w:rsidP="00795844">
      <w:pPr>
        <w:pStyle w:val="Prrafodelista"/>
        <w:numPr>
          <w:ilvl w:val="0"/>
          <w:numId w:val="1"/>
        </w:numPr>
        <w:rPr>
          <w:b/>
        </w:rPr>
      </w:pPr>
      <w:r w:rsidRPr="00795844">
        <w:rPr>
          <w:b/>
        </w:rPr>
        <w:t>extend size=Z</w:t>
      </w:r>
    </w:p>
    <w:p w14:paraId="4E9576C8" w14:textId="30A20628" w:rsidR="00795844" w:rsidRDefault="00795844" w:rsidP="00795844">
      <w:r>
        <w:t>Donde X es el disco a elegir, Y es la partición a elegir y Z es el tamaño en MB del tamaño a ampliar</w:t>
      </w:r>
      <w:r w:rsidRPr="00795844">
        <w:t xml:space="preserve"> </w:t>
      </w:r>
    </w:p>
    <w:p w14:paraId="3E3F57F6" w14:textId="77777777" w:rsidR="00970215" w:rsidRDefault="00970215">
      <w:r>
        <w:br w:type="page"/>
      </w:r>
    </w:p>
    <w:p w14:paraId="52D2EFBE" w14:textId="023B768B" w:rsidR="00A27B38" w:rsidRDefault="00A27B38" w:rsidP="00970215">
      <w:pPr>
        <w:pStyle w:val="Ttulo2"/>
      </w:pPr>
      <w:bookmarkStart w:id="19" w:name="_Toc150097809"/>
      <w:proofErr w:type="spellStart"/>
      <w:r>
        <w:lastRenderedPageBreak/>
        <w:t>Filesystems</w:t>
      </w:r>
      <w:bookmarkEnd w:id="19"/>
      <w:proofErr w:type="spellEnd"/>
    </w:p>
    <w:p w14:paraId="3B055820" w14:textId="34693D76" w:rsidR="00A27B38" w:rsidRDefault="00970215" w:rsidP="00795844">
      <w:r>
        <w:t xml:space="preserve">Permite mostrar la información del </w:t>
      </w:r>
      <w:r w:rsidRPr="00970215">
        <w:t>sistema de archivos que tenemos actualmente en el volumen que hayamos seleccionado</w:t>
      </w:r>
    </w:p>
    <w:p w14:paraId="4467AB90" w14:textId="373CEA8C" w:rsidR="00970215" w:rsidRDefault="00970215" w:rsidP="00795844">
      <w:r>
        <w:rPr>
          <w:noProof/>
        </w:rPr>
        <w:drawing>
          <wp:inline distT="0" distB="0" distL="0" distR="0" wp14:anchorId="1B173A36" wp14:editId="30DF7A93">
            <wp:extent cx="5391150" cy="2265680"/>
            <wp:effectExtent l="0" t="0" r="0" b="127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2265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FEC19B" w14:textId="77DC14C6" w:rsidR="004F24BE" w:rsidRDefault="00D32859" w:rsidP="007E1926">
      <w:pPr>
        <w:pStyle w:val="Ttulo2"/>
      </w:pPr>
      <w:bookmarkStart w:id="20" w:name="_Toc150097810"/>
      <w:r>
        <w:t>Format</w:t>
      </w:r>
      <w:bookmarkEnd w:id="20"/>
    </w:p>
    <w:p w14:paraId="5115E198" w14:textId="6F16F195" w:rsidR="00D32859" w:rsidRDefault="006F658C" w:rsidP="00795844">
      <w:r>
        <w:t>Con este comando se pueden formatear volúmenes hasta comprobar si hay sectores defectuosos en el disco</w:t>
      </w:r>
    </w:p>
    <w:p w14:paraId="5E3ECA40" w14:textId="347AA43C" w:rsidR="006F658C" w:rsidRDefault="006F658C" w:rsidP="00795844">
      <w:r>
        <w:t>Ejemplos de uso:</w:t>
      </w:r>
    </w:p>
    <w:p w14:paraId="5FFB5BFA" w14:textId="6E337F16" w:rsidR="00471764" w:rsidRDefault="00471764" w:rsidP="00471764">
      <w:pPr>
        <w:pStyle w:val="Prrafodelista"/>
        <w:numPr>
          <w:ilvl w:val="0"/>
          <w:numId w:val="1"/>
        </w:numPr>
      </w:pPr>
      <w:r w:rsidRPr="00471764">
        <w:rPr>
          <w:b/>
          <w:bCs/>
        </w:rPr>
        <w:t xml:space="preserve">select </w:t>
      </w:r>
      <w:proofErr w:type="spellStart"/>
      <w:r w:rsidRPr="00471764">
        <w:rPr>
          <w:b/>
          <w:bCs/>
        </w:rPr>
        <w:t>vol</w:t>
      </w:r>
      <w:proofErr w:type="spellEnd"/>
      <w:r w:rsidRPr="00471764">
        <w:rPr>
          <w:b/>
          <w:bCs/>
        </w:rPr>
        <w:t xml:space="preserve"> X</w:t>
      </w:r>
      <w:r>
        <w:t xml:space="preserve"> //También podemos elegir un disco para darle el formato</w:t>
      </w:r>
    </w:p>
    <w:p w14:paraId="59931A20" w14:textId="41F3DCE4" w:rsidR="006F658C" w:rsidRPr="007E1926" w:rsidRDefault="006F658C" w:rsidP="006F658C">
      <w:pPr>
        <w:pStyle w:val="Prrafodelista"/>
        <w:numPr>
          <w:ilvl w:val="0"/>
          <w:numId w:val="1"/>
        </w:numPr>
        <w:rPr>
          <w:b/>
          <w:bCs/>
        </w:rPr>
      </w:pPr>
      <w:r w:rsidRPr="007E1926">
        <w:rPr>
          <w:b/>
          <w:bCs/>
        </w:rPr>
        <w:t>format fs=X quick</w:t>
      </w:r>
      <w:r w:rsidR="003E7364" w:rsidRPr="007E1926">
        <w:rPr>
          <w:b/>
          <w:bCs/>
        </w:rPr>
        <w:t xml:space="preserve"> LABEL=Y </w:t>
      </w:r>
    </w:p>
    <w:p w14:paraId="686AAE90" w14:textId="79B6D0DA" w:rsidR="006F658C" w:rsidRDefault="006F658C" w:rsidP="006F658C">
      <w:pPr>
        <w:ind w:left="360"/>
      </w:pPr>
      <w:r>
        <w:t xml:space="preserve">donde va X es para darle un formato a lo que se va a formatear como: </w:t>
      </w:r>
      <w:proofErr w:type="spellStart"/>
      <w:r>
        <w:t>ntfs</w:t>
      </w:r>
      <w:proofErr w:type="spellEnd"/>
      <w:r>
        <w:t xml:space="preserve">, </w:t>
      </w:r>
      <w:proofErr w:type="spellStart"/>
      <w:r>
        <w:t>exfat</w:t>
      </w:r>
      <w:proofErr w:type="spellEnd"/>
      <w:r>
        <w:t xml:space="preserve"> y fat32</w:t>
      </w:r>
    </w:p>
    <w:p w14:paraId="75772D29" w14:textId="3F0BC4E6" w:rsidR="007E1926" w:rsidRDefault="007E1926" w:rsidP="006F658C">
      <w:pPr>
        <w:ind w:left="360"/>
      </w:pPr>
      <w:r>
        <w:t>donde va la Y es para darle una “etiqueta” a el volumen o disco formateado (como la C)</w:t>
      </w:r>
    </w:p>
    <w:p w14:paraId="072095B2" w14:textId="41F2FFF4" w:rsidR="006F658C" w:rsidRDefault="006F658C" w:rsidP="006F658C">
      <w:pPr>
        <w:ind w:left="360"/>
      </w:pPr>
      <w:r>
        <w:t xml:space="preserve">Y quick es </w:t>
      </w:r>
      <w:r w:rsidR="007E1926">
        <w:t>opcional</w:t>
      </w:r>
      <w:r>
        <w:t>, pero sirve para darle formato de manera más rápida.</w:t>
      </w:r>
    </w:p>
    <w:p w14:paraId="6F00D151" w14:textId="2252186C" w:rsidR="007E1926" w:rsidRDefault="007E1926" w:rsidP="007E1926">
      <w:pPr>
        <w:pStyle w:val="Prrafodelista"/>
        <w:numPr>
          <w:ilvl w:val="0"/>
          <w:numId w:val="1"/>
        </w:numPr>
      </w:pPr>
      <w:r>
        <w:t xml:space="preserve">COMPRESS solo es válido en NTFS y sirve para que los archivos de este volumen o partición </w:t>
      </w:r>
    </w:p>
    <w:p w14:paraId="427FA679" w14:textId="324B7CEF" w:rsidR="007E1926" w:rsidRDefault="007E1926" w:rsidP="007E1926">
      <w:pPr>
        <w:pStyle w:val="Prrafodelista"/>
        <w:numPr>
          <w:ilvl w:val="0"/>
          <w:numId w:val="1"/>
        </w:numPr>
      </w:pPr>
      <w:r w:rsidRPr="007E1926">
        <w:t>OVERRIDE</w:t>
      </w:r>
      <w:r>
        <w:t xml:space="preserve"> es para que, si es necesario, que se desmonte el disco o partición para ser desmontada</w:t>
      </w:r>
    </w:p>
    <w:p w14:paraId="4BDE8FEA" w14:textId="702BA601" w:rsidR="007E1926" w:rsidRDefault="007E1926" w:rsidP="007E1926">
      <w:pPr>
        <w:pStyle w:val="Prrafodelista"/>
        <w:numPr>
          <w:ilvl w:val="0"/>
          <w:numId w:val="1"/>
        </w:numPr>
      </w:pPr>
      <w:r>
        <w:t>NOWAIT es para que no muestre el porcentaje mientras se esté formateando, lo que permite usar otros comandos mientras se realiza el formateo.</w:t>
      </w:r>
    </w:p>
    <w:p w14:paraId="558C771D" w14:textId="77777777" w:rsidR="007E1926" w:rsidRDefault="007E1926">
      <w:r>
        <w:br w:type="page"/>
      </w:r>
    </w:p>
    <w:p w14:paraId="70C928B5" w14:textId="24A8234C" w:rsidR="007E1926" w:rsidRPr="00471764" w:rsidRDefault="00471764" w:rsidP="00471764">
      <w:pPr>
        <w:pStyle w:val="Ttulo2"/>
      </w:pPr>
      <w:bookmarkStart w:id="21" w:name="_Toc150097811"/>
      <w:r w:rsidRPr="00471764">
        <w:lastRenderedPageBreak/>
        <w:t>g</w:t>
      </w:r>
      <w:r w:rsidR="007E1926" w:rsidRPr="00471764">
        <w:t>pt</w:t>
      </w:r>
      <w:bookmarkEnd w:id="21"/>
    </w:p>
    <w:p w14:paraId="4CF0562A" w14:textId="1166A0E7" w:rsidR="007E1926" w:rsidRDefault="007E1926" w:rsidP="007E1926">
      <w:r>
        <w:t>S</w:t>
      </w:r>
      <w:r w:rsidRPr="007E1926">
        <w:t>e utiliza para asignar el atributo GPT a una partición en un disco duro.</w:t>
      </w:r>
    </w:p>
    <w:p w14:paraId="2937663B" w14:textId="7538129B" w:rsidR="00471764" w:rsidRDefault="00471764" w:rsidP="007E1926">
      <w:r>
        <w:t>Ejemplos de uso:</w:t>
      </w:r>
    </w:p>
    <w:p w14:paraId="032EC650" w14:textId="413E2E71" w:rsidR="00471764" w:rsidRPr="000851E2" w:rsidRDefault="00471764" w:rsidP="00471764">
      <w:pPr>
        <w:pStyle w:val="Prrafodelista"/>
        <w:numPr>
          <w:ilvl w:val="0"/>
          <w:numId w:val="1"/>
        </w:numPr>
        <w:rPr>
          <w:b/>
          <w:bCs/>
        </w:rPr>
      </w:pPr>
      <w:r w:rsidRPr="000851E2">
        <w:rPr>
          <w:b/>
          <w:bCs/>
        </w:rPr>
        <w:t>select partition</w:t>
      </w:r>
    </w:p>
    <w:p w14:paraId="0988844A" w14:textId="7B47FC12" w:rsidR="00471764" w:rsidRDefault="00471764" w:rsidP="00471764">
      <w:pPr>
        <w:pStyle w:val="Prrafodelista"/>
        <w:numPr>
          <w:ilvl w:val="0"/>
          <w:numId w:val="1"/>
        </w:numPr>
        <w:rPr>
          <w:b/>
          <w:bCs/>
        </w:rPr>
      </w:pPr>
      <w:r w:rsidRPr="000851E2">
        <w:rPr>
          <w:b/>
          <w:bCs/>
        </w:rPr>
        <w:t>gpt</w:t>
      </w:r>
    </w:p>
    <w:p w14:paraId="139E2BCA" w14:textId="11F1CC9C" w:rsidR="00C329DA" w:rsidRPr="00C329DA" w:rsidRDefault="00C329DA" w:rsidP="00C329DA">
      <w:pPr>
        <w:ind w:left="360"/>
        <w:rPr>
          <w:b/>
          <w:bCs/>
        </w:rPr>
      </w:pPr>
      <w:r>
        <w:rPr>
          <w:noProof/>
        </w:rPr>
        <w:drawing>
          <wp:inline distT="0" distB="0" distL="0" distR="0" wp14:anchorId="7B4E09F7" wp14:editId="71557F80">
            <wp:extent cx="5399864" cy="2258786"/>
            <wp:effectExtent l="0" t="0" r="0" b="8255"/>
            <wp:docPr id="5" name="Imagen 5" descr="Todo sobre los comandos DiskPart en Windows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Todo sobre los comandos DiskPart en Windows 10"/>
                    <pic:cNvPicPr>
                      <a:picLocks noChangeAspect="1" noChangeArrowheads="1"/>
                    </pic:cNvPicPr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2202" b="14253"/>
                    <a:stretch/>
                  </pic:blipFill>
                  <pic:spPr bwMode="auto">
                    <a:xfrm>
                      <a:off x="0" y="0"/>
                      <a:ext cx="5400040" cy="2258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DA3AF58" w14:textId="1B6DDB8D" w:rsidR="00471764" w:rsidRDefault="00471764" w:rsidP="00471764">
      <w:pPr>
        <w:pStyle w:val="Ttulo2"/>
      </w:pPr>
      <w:bookmarkStart w:id="22" w:name="_Toc150097812"/>
      <w:r>
        <w:t>h</w:t>
      </w:r>
      <w:r w:rsidRPr="00471764">
        <w:t>elp</w:t>
      </w:r>
      <w:bookmarkEnd w:id="22"/>
    </w:p>
    <w:p w14:paraId="5FB7E024" w14:textId="2B29DBD6" w:rsidR="00471764" w:rsidRDefault="00471764" w:rsidP="00471764">
      <w:r>
        <w:t>Este comando sirve para mostrar una ayuda de el comando a usar o mostrar una lista de todos ellos</w:t>
      </w:r>
    </w:p>
    <w:p w14:paraId="7FE376FB" w14:textId="40C7958D" w:rsidR="00471764" w:rsidRDefault="00471764" w:rsidP="00471764">
      <w:r>
        <w:t>Ejemplo de uso:</w:t>
      </w:r>
    </w:p>
    <w:p w14:paraId="43C115B1" w14:textId="50C68DAD" w:rsidR="00471764" w:rsidRPr="000851E2" w:rsidRDefault="00471764" w:rsidP="00471764">
      <w:pPr>
        <w:pStyle w:val="Prrafodelista"/>
        <w:numPr>
          <w:ilvl w:val="0"/>
          <w:numId w:val="1"/>
        </w:numPr>
        <w:rPr>
          <w:b/>
          <w:bCs/>
        </w:rPr>
      </w:pPr>
      <w:r w:rsidRPr="000851E2">
        <w:rPr>
          <w:b/>
          <w:bCs/>
        </w:rPr>
        <w:t>help gpt</w:t>
      </w:r>
    </w:p>
    <w:p w14:paraId="6C3610C5" w14:textId="1B49D0D7" w:rsidR="00471764" w:rsidRDefault="00471764" w:rsidP="000851E2">
      <w:pPr>
        <w:pStyle w:val="Ttulo2"/>
      </w:pPr>
      <w:bookmarkStart w:id="23" w:name="_Toc150097813"/>
      <w:r>
        <w:t>import</w:t>
      </w:r>
      <w:bookmarkEnd w:id="23"/>
    </w:p>
    <w:p w14:paraId="79DD8817" w14:textId="2744969E" w:rsidR="00471764" w:rsidRDefault="000851E2" w:rsidP="00471764">
      <w:r>
        <w:t xml:space="preserve">Este comando sirve </w:t>
      </w:r>
      <w:r w:rsidRPr="000851E2">
        <w:t>para importar un grupo de discos externos en el grupo de discos del equipo local</w:t>
      </w:r>
    </w:p>
    <w:p w14:paraId="0D52F8F4" w14:textId="1059491B" w:rsidR="000851E2" w:rsidRDefault="000851E2" w:rsidP="00471764">
      <w:r>
        <w:t>Ejemplo de uso:</w:t>
      </w:r>
    </w:p>
    <w:p w14:paraId="4C565C90" w14:textId="46BD6BD4" w:rsidR="000851E2" w:rsidRPr="000851E2" w:rsidRDefault="000851E2" w:rsidP="000851E2">
      <w:pPr>
        <w:pStyle w:val="Prrafodelista"/>
        <w:numPr>
          <w:ilvl w:val="0"/>
          <w:numId w:val="1"/>
        </w:numPr>
        <w:rPr>
          <w:b/>
          <w:bCs/>
        </w:rPr>
      </w:pPr>
      <w:r w:rsidRPr="000851E2">
        <w:rPr>
          <w:b/>
          <w:bCs/>
        </w:rPr>
        <w:t>select disk 1</w:t>
      </w:r>
    </w:p>
    <w:p w14:paraId="6BDE8BF0" w14:textId="136F3936" w:rsidR="000851E2" w:rsidRPr="000851E2" w:rsidRDefault="000851E2" w:rsidP="000851E2">
      <w:pPr>
        <w:pStyle w:val="Prrafodelista"/>
        <w:numPr>
          <w:ilvl w:val="0"/>
          <w:numId w:val="1"/>
        </w:numPr>
        <w:rPr>
          <w:b/>
          <w:bCs/>
        </w:rPr>
      </w:pPr>
      <w:r w:rsidRPr="000851E2">
        <w:rPr>
          <w:b/>
          <w:bCs/>
        </w:rPr>
        <w:t>import</w:t>
      </w:r>
    </w:p>
    <w:p w14:paraId="2CF28411" w14:textId="29E0B05F" w:rsidR="000851E2" w:rsidRDefault="000851E2" w:rsidP="000851E2">
      <w:pPr>
        <w:pStyle w:val="Ttulo2"/>
      </w:pPr>
      <w:bookmarkStart w:id="24" w:name="_Toc150097814"/>
      <w:r>
        <w:t>inactive</w:t>
      </w:r>
      <w:bookmarkEnd w:id="24"/>
    </w:p>
    <w:p w14:paraId="2BDAFD5C" w14:textId="7B35FBE5" w:rsidR="000851E2" w:rsidRDefault="000851E2" w:rsidP="000851E2">
      <w:r>
        <w:t>Este comando sirve para marcar una partición del sistema como inactiva (solo funciona sobre discos con partición MBR)</w:t>
      </w:r>
    </w:p>
    <w:p w14:paraId="610D7F58" w14:textId="46859FBB" w:rsidR="000851E2" w:rsidRDefault="000851E2" w:rsidP="000851E2">
      <w:r>
        <w:t>Ejemplo de uso:</w:t>
      </w:r>
    </w:p>
    <w:p w14:paraId="0F4DADCA" w14:textId="0CB3F4EC" w:rsidR="000851E2" w:rsidRPr="000851E2" w:rsidRDefault="000851E2" w:rsidP="000851E2">
      <w:pPr>
        <w:pStyle w:val="Prrafodelista"/>
        <w:numPr>
          <w:ilvl w:val="0"/>
          <w:numId w:val="1"/>
        </w:numPr>
        <w:rPr>
          <w:b/>
          <w:bCs/>
        </w:rPr>
      </w:pPr>
      <w:r w:rsidRPr="000851E2">
        <w:rPr>
          <w:b/>
          <w:bCs/>
        </w:rPr>
        <w:t>select disk 1</w:t>
      </w:r>
    </w:p>
    <w:p w14:paraId="6EC7BDE6" w14:textId="2A3EE42D" w:rsidR="000851E2" w:rsidRPr="000851E2" w:rsidRDefault="000851E2" w:rsidP="000851E2">
      <w:pPr>
        <w:pStyle w:val="Prrafodelista"/>
        <w:numPr>
          <w:ilvl w:val="0"/>
          <w:numId w:val="1"/>
        </w:numPr>
        <w:rPr>
          <w:b/>
          <w:bCs/>
        </w:rPr>
      </w:pPr>
      <w:r w:rsidRPr="000851E2">
        <w:rPr>
          <w:b/>
          <w:bCs/>
        </w:rPr>
        <w:t>inactive</w:t>
      </w:r>
    </w:p>
    <w:p w14:paraId="165711BF" w14:textId="77777777" w:rsidR="00C329DA" w:rsidRDefault="00C329DA">
      <w:pPr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  <w:u w:val="single"/>
        </w:rPr>
      </w:pPr>
      <w:r>
        <w:br w:type="page"/>
      </w:r>
    </w:p>
    <w:p w14:paraId="49C44D51" w14:textId="780942DD" w:rsidR="000851E2" w:rsidRDefault="000851E2" w:rsidP="000851E2">
      <w:pPr>
        <w:pStyle w:val="Ttulo2"/>
      </w:pPr>
      <w:bookmarkStart w:id="25" w:name="_Toc150097815"/>
      <w:r>
        <w:lastRenderedPageBreak/>
        <w:t>list</w:t>
      </w:r>
      <w:bookmarkEnd w:id="25"/>
    </w:p>
    <w:p w14:paraId="782B9EB7" w14:textId="45546C34" w:rsidR="000851E2" w:rsidRDefault="000851E2" w:rsidP="000851E2">
      <w:r>
        <w:t>Este comando sirve para mostrar una lista, dependiendo de lo que se le coloque posteriormente, mostrará los discos o las particiones.</w:t>
      </w:r>
    </w:p>
    <w:p w14:paraId="52C7D411" w14:textId="7DD4BC71" w:rsidR="000851E2" w:rsidRDefault="000851E2" w:rsidP="000851E2">
      <w:r>
        <w:t>Ejemplo de uso:</w:t>
      </w:r>
    </w:p>
    <w:p w14:paraId="654E2DEA" w14:textId="0E59E4FD" w:rsidR="000851E2" w:rsidRDefault="000851E2" w:rsidP="000851E2">
      <w:pPr>
        <w:pStyle w:val="Prrafodelista"/>
        <w:numPr>
          <w:ilvl w:val="0"/>
          <w:numId w:val="1"/>
        </w:numPr>
      </w:pPr>
      <w:r w:rsidRPr="000851E2">
        <w:rPr>
          <w:b/>
          <w:bCs/>
        </w:rPr>
        <w:t>list disk</w:t>
      </w:r>
      <w:r>
        <w:t xml:space="preserve"> //discos</w:t>
      </w:r>
    </w:p>
    <w:p w14:paraId="1AB68480" w14:textId="6CF7D542" w:rsidR="000851E2" w:rsidRDefault="000851E2" w:rsidP="000851E2">
      <w:pPr>
        <w:pStyle w:val="Prrafodelista"/>
        <w:numPr>
          <w:ilvl w:val="0"/>
          <w:numId w:val="1"/>
        </w:numPr>
      </w:pPr>
      <w:r w:rsidRPr="000851E2">
        <w:rPr>
          <w:b/>
          <w:bCs/>
        </w:rPr>
        <w:t>list volumen</w:t>
      </w:r>
      <w:r>
        <w:t xml:space="preserve"> //volúmenes</w:t>
      </w:r>
    </w:p>
    <w:p w14:paraId="15BCA7C1" w14:textId="7B15C02F" w:rsidR="000851E2" w:rsidRDefault="000851E2" w:rsidP="000851E2">
      <w:pPr>
        <w:pStyle w:val="Prrafodelista"/>
        <w:numPr>
          <w:ilvl w:val="0"/>
          <w:numId w:val="1"/>
        </w:numPr>
      </w:pPr>
      <w:r w:rsidRPr="000851E2">
        <w:rPr>
          <w:b/>
          <w:bCs/>
        </w:rPr>
        <w:t>list partition</w:t>
      </w:r>
      <w:r>
        <w:t xml:space="preserve"> //particiones</w:t>
      </w:r>
    </w:p>
    <w:p w14:paraId="622BFC35" w14:textId="22795FE5" w:rsidR="000851E2" w:rsidRDefault="000851E2" w:rsidP="000851E2">
      <w:pPr>
        <w:pStyle w:val="Prrafodelista"/>
        <w:numPr>
          <w:ilvl w:val="0"/>
          <w:numId w:val="1"/>
        </w:numPr>
      </w:pPr>
      <w:r w:rsidRPr="000851E2">
        <w:rPr>
          <w:b/>
          <w:bCs/>
        </w:rPr>
        <w:t>list vdisk</w:t>
      </w:r>
      <w:r>
        <w:t xml:space="preserve"> //discos virtuales</w:t>
      </w:r>
    </w:p>
    <w:p w14:paraId="25609D40" w14:textId="3E9C5C06" w:rsidR="00875B0C" w:rsidRDefault="00875B0C" w:rsidP="00D11094">
      <w:pPr>
        <w:pStyle w:val="Ttulo2"/>
      </w:pPr>
      <w:bookmarkStart w:id="26" w:name="_Toc150097816"/>
      <w:r>
        <w:t>merge vdisk</w:t>
      </w:r>
      <w:bookmarkEnd w:id="26"/>
    </w:p>
    <w:p w14:paraId="0F8331A4" w14:textId="464AE692" w:rsidR="00D11094" w:rsidRDefault="00D11094" w:rsidP="00875B0C">
      <w:r w:rsidRPr="00D11094">
        <w:t>Este comando se utiliza para fusionar dos o más discos virtuales en uno</w:t>
      </w:r>
    </w:p>
    <w:p w14:paraId="427C479B" w14:textId="59736A3B" w:rsidR="00D11094" w:rsidRDefault="00D11094" w:rsidP="00875B0C">
      <w:r>
        <w:t>Ejemplo de uso:</w:t>
      </w:r>
    </w:p>
    <w:p w14:paraId="3BBF346F" w14:textId="696876FD" w:rsidR="00D11094" w:rsidRPr="00527ECF" w:rsidRDefault="00D11094" w:rsidP="00527ECF">
      <w:pPr>
        <w:pStyle w:val="Prrafodelista"/>
        <w:numPr>
          <w:ilvl w:val="0"/>
          <w:numId w:val="2"/>
        </w:numPr>
        <w:rPr>
          <w:b/>
          <w:bCs/>
          <w:lang w:val="en-US"/>
        </w:rPr>
      </w:pPr>
      <w:r w:rsidRPr="00527ECF">
        <w:rPr>
          <w:b/>
          <w:bCs/>
        </w:rPr>
        <w:t>select vdisk</w:t>
      </w:r>
      <w:r w:rsidR="00527ECF" w:rsidRPr="00527ECF">
        <w:rPr>
          <w:b/>
          <w:bCs/>
        </w:rPr>
        <w:t xml:space="preserve"> </w:t>
      </w:r>
      <w:r w:rsidR="00527ECF" w:rsidRPr="00527ECF">
        <w:rPr>
          <w:b/>
          <w:bCs/>
          <w:lang w:val="en-US"/>
        </w:rPr>
        <w:t>file="ruta\archivo.vhd"</w:t>
      </w:r>
    </w:p>
    <w:p w14:paraId="0862BC28" w14:textId="5C27FF56" w:rsidR="00D11094" w:rsidRPr="00527ECF" w:rsidRDefault="00D11094" w:rsidP="00D11094">
      <w:pPr>
        <w:pStyle w:val="Prrafodelista"/>
        <w:numPr>
          <w:ilvl w:val="0"/>
          <w:numId w:val="1"/>
        </w:numPr>
        <w:rPr>
          <w:b/>
          <w:bCs/>
        </w:rPr>
      </w:pPr>
      <w:r w:rsidRPr="00527ECF">
        <w:rPr>
          <w:b/>
          <w:bCs/>
        </w:rPr>
        <w:t xml:space="preserve">merge vdisk=&lt;ruta del archivo de disco virtual&gt; </w:t>
      </w:r>
      <w:r w:rsidRPr="00527ECF">
        <w:rPr>
          <w:b/>
          <w:bCs/>
        </w:rPr>
        <w:t>(</w:t>
      </w:r>
      <w:proofErr w:type="spellStart"/>
      <w:r w:rsidRPr="00527ECF">
        <w:rPr>
          <w:b/>
          <w:bCs/>
        </w:rPr>
        <w:t>fixed|expandable</w:t>
      </w:r>
      <w:proofErr w:type="spellEnd"/>
      <w:r w:rsidRPr="00527ECF">
        <w:rPr>
          <w:b/>
          <w:bCs/>
        </w:rPr>
        <w:t>)</w:t>
      </w:r>
    </w:p>
    <w:p w14:paraId="75806873" w14:textId="77777777" w:rsidR="00527ECF" w:rsidRDefault="00527ECF">
      <w:r>
        <w:br w:type="page"/>
      </w:r>
    </w:p>
    <w:p w14:paraId="44AC7553" w14:textId="4ED8EAE1" w:rsidR="00875B0C" w:rsidRDefault="00875B0C" w:rsidP="00C329DA">
      <w:pPr>
        <w:pStyle w:val="Ttulo2"/>
      </w:pPr>
      <w:bookmarkStart w:id="27" w:name="_Toc150097817"/>
      <w:r>
        <w:lastRenderedPageBreak/>
        <w:t>offline</w:t>
      </w:r>
      <w:bookmarkEnd w:id="27"/>
    </w:p>
    <w:p w14:paraId="72B7A8B4" w14:textId="1C07CFB8" w:rsidR="00C329DA" w:rsidRDefault="00C329DA" w:rsidP="00875B0C">
      <w:r w:rsidRPr="00C329DA">
        <w:t>Este comando se utiliza para poner un disco en línea fuera de línea</w:t>
      </w:r>
    </w:p>
    <w:p w14:paraId="72B898F0" w14:textId="3BC4E502" w:rsidR="00C329DA" w:rsidRDefault="00C329DA" w:rsidP="00875B0C">
      <w:r>
        <w:t>Ejemplo de uso:</w:t>
      </w:r>
    </w:p>
    <w:p w14:paraId="0B924DD4" w14:textId="13F624CC" w:rsidR="00C329DA" w:rsidRPr="00C329DA" w:rsidRDefault="00C329DA" w:rsidP="00C329DA">
      <w:pPr>
        <w:pStyle w:val="Prrafodelista"/>
        <w:numPr>
          <w:ilvl w:val="0"/>
          <w:numId w:val="1"/>
        </w:numPr>
        <w:rPr>
          <w:b/>
          <w:bCs/>
        </w:rPr>
      </w:pPr>
      <w:r w:rsidRPr="00C329DA">
        <w:rPr>
          <w:b/>
          <w:bCs/>
        </w:rPr>
        <w:t>select disk 1</w:t>
      </w:r>
    </w:p>
    <w:p w14:paraId="64EE5D2E" w14:textId="1685B552" w:rsidR="00C329DA" w:rsidRPr="00C329DA" w:rsidRDefault="00C329DA" w:rsidP="00C329DA">
      <w:pPr>
        <w:pStyle w:val="Prrafodelista"/>
        <w:numPr>
          <w:ilvl w:val="0"/>
          <w:numId w:val="1"/>
        </w:numPr>
        <w:rPr>
          <w:b/>
          <w:bCs/>
        </w:rPr>
      </w:pPr>
      <w:r w:rsidRPr="00C329DA">
        <w:rPr>
          <w:b/>
          <w:bCs/>
        </w:rPr>
        <w:t>offline</w:t>
      </w:r>
    </w:p>
    <w:p w14:paraId="1D8F2E84" w14:textId="70701D59" w:rsidR="00875B0C" w:rsidRDefault="00875B0C" w:rsidP="00C329DA">
      <w:pPr>
        <w:pStyle w:val="Ttulo2"/>
      </w:pPr>
      <w:bookmarkStart w:id="28" w:name="_Toc150097818"/>
      <w:r>
        <w:t>online</w:t>
      </w:r>
      <w:bookmarkEnd w:id="28"/>
    </w:p>
    <w:p w14:paraId="1822CBC2" w14:textId="354F73B1" w:rsidR="00C329DA" w:rsidRDefault="00C329DA" w:rsidP="00875B0C">
      <w:r>
        <w:t>Este comando se utiliza para activar un disco que este fuera de línea</w:t>
      </w:r>
    </w:p>
    <w:p w14:paraId="441626D7" w14:textId="0DAB1212" w:rsidR="00C329DA" w:rsidRDefault="00C329DA" w:rsidP="00875B0C">
      <w:r>
        <w:t>Ejemplo de uso:</w:t>
      </w:r>
    </w:p>
    <w:p w14:paraId="76E0F136" w14:textId="6AA55BFC" w:rsidR="00C329DA" w:rsidRPr="00C329DA" w:rsidRDefault="00C329DA" w:rsidP="00C329DA">
      <w:pPr>
        <w:pStyle w:val="Prrafodelista"/>
        <w:numPr>
          <w:ilvl w:val="0"/>
          <w:numId w:val="1"/>
        </w:numPr>
        <w:rPr>
          <w:b/>
          <w:bCs/>
        </w:rPr>
      </w:pPr>
      <w:r w:rsidRPr="00C329DA">
        <w:rPr>
          <w:b/>
          <w:bCs/>
        </w:rPr>
        <w:t>select disk 1</w:t>
      </w:r>
    </w:p>
    <w:p w14:paraId="64C6B932" w14:textId="2881D686" w:rsidR="00C329DA" w:rsidRPr="00C329DA" w:rsidRDefault="00C329DA" w:rsidP="00C329DA">
      <w:pPr>
        <w:pStyle w:val="Prrafodelista"/>
        <w:numPr>
          <w:ilvl w:val="0"/>
          <w:numId w:val="1"/>
        </w:numPr>
        <w:rPr>
          <w:b/>
          <w:bCs/>
        </w:rPr>
      </w:pPr>
      <w:r w:rsidRPr="00C329DA">
        <w:rPr>
          <w:b/>
          <w:bCs/>
        </w:rPr>
        <w:t>online</w:t>
      </w:r>
    </w:p>
    <w:p w14:paraId="1282E434" w14:textId="180F8D0D" w:rsidR="00875B0C" w:rsidRDefault="00875B0C" w:rsidP="00C329DA">
      <w:pPr>
        <w:pStyle w:val="Ttulo2"/>
      </w:pPr>
      <w:bookmarkStart w:id="29" w:name="_Toc150097819"/>
      <w:r>
        <w:t>recover</w:t>
      </w:r>
      <w:bookmarkEnd w:id="29"/>
    </w:p>
    <w:p w14:paraId="27A2F24F" w14:textId="1D855122" w:rsidR="00C329DA" w:rsidRDefault="00C329DA" w:rsidP="00875B0C">
      <w:r w:rsidRPr="00C329DA">
        <w:t>Este comando se utiliza para recuperar información de un disco dañado</w:t>
      </w:r>
    </w:p>
    <w:p w14:paraId="1E8656CD" w14:textId="7503FFE8" w:rsidR="00C329DA" w:rsidRDefault="00C329DA" w:rsidP="00875B0C">
      <w:r>
        <w:t>Ejemplo de uso:</w:t>
      </w:r>
    </w:p>
    <w:p w14:paraId="357D5C8C" w14:textId="39B32D81" w:rsidR="00C329DA" w:rsidRPr="00C329DA" w:rsidRDefault="00C329DA" w:rsidP="00C329DA">
      <w:pPr>
        <w:pStyle w:val="Prrafodelista"/>
        <w:numPr>
          <w:ilvl w:val="0"/>
          <w:numId w:val="1"/>
        </w:numPr>
        <w:rPr>
          <w:b/>
          <w:bCs/>
        </w:rPr>
      </w:pPr>
      <w:r w:rsidRPr="00C329DA">
        <w:rPr>
          <w:b/>
          <w:bCs/>
        </w:rPr>
        <w:t>select disk 1</w:t>
      </w:r>
    </w:p>
    <w:p w14:paraId="29E57665" w14:textId="764678B2" w:rsidR="00C329DA" w:rsidRPr="00C329DA" w:rsidRDefault="00C329DA" w:rsidP="00C329DA">
      <w:pPr>
        <w:pStyle w:val="Prrafodelista"/>
        <w:numPr>
          <w:ilvl w:val="0"/>
          <w:numId w:val="1"/>
        </w:numPr>
        <w:rPr>
          <w:b/>
          <w:bCs/>
        </w:rPr>
      </w:pPr>
      <w:r w:rsidRPr="00C329DA">
        <w:rPr>
          <w:b/>
          <w:bCs/>
        </w:rPr>
        <w:t>recover</w:t>
      </w:r>
    </w:p>
    <w:p w14:paraId="089138A8" w14:textId="749DD8C7" w:rsidR="00C329DA" w:rsidRDefault="00C329DA" w:rsidP="00C329DA">
      <w:r>
        <w:t>Hay un parámetro opcional [noerr] solo es usado con scripts, cuando se ejecuta un script y da un error, continúa la ejecución del comando</w:t>
      </w:r>
    </w:p>
    <w:p w14:paraId="09A7897C" w14:textId="6692422D" w:rsidR="00875B0C" w:rsidRDefault="00875B0C" w:rsidP="00C329DA">
      <w:pPr>
        <w:pStyle w:val="Ttulo2"/>
      </w:pPr>
      <w:bookmarkStart w:id="30" w:name="_Toc150097820"/>
      <w:r>
        <w:t>rem</w:t>
      </w:r>
      <w:bookmarkEnd w:id="30"/>
    </w:p>
    <w:p w14:paraId="1401AA2B" w14:textId="18DF6713" w:rsidR="00C329DA" w:rsidRDefault="00C329DA" w:rsidP="00875B0C">
      <w:r w:rsidRPr="00C329DA">
        <w:t>Este comando se utiliza para</w:t>
      </w:r>
      <w:r>
        <w:t xml:space="preserve"> colocar</w:t>
      </w:r>
      <w:r w:rsidRPr="00C329DA">
        <w:t xml:space="preserve"> comentario</w:t>
      </w:r>
      <w:r>
        <w:t>s</w:t>
      </w:r>
      <w:r w:rsidRPr="00C329DA">
        <w:t xml:space="preserve"> en un script de </w:t>
      </w:r>
      <w:proofErr w:type="spellStart"/>
      <w:r w:rsidRPr="00C329DA">
        <w:t>DiskPart</w:t>
      </w:r>
      <w:proofErr w:type="spellEnd"/>
      <w:r w:rsidRPr="00C329DA">
        <w:t>.</w:t>
      </w:r>
    </w:p>
    <w:p w14:paraId="180B9CA4" w14:textId="38246BD8" w:rsidR="00C329DA" w:rsidRDefault="00C329DA" w:rsidP="00875B0C">
      <w:r>
        <w:t>Ejemplo de uso:</w:t>
      </w:r>
    </w:p>
    <w:p w14:paraId="684A08FF" w14:textId="16BFD74D" w:rsidR="00C329DA" w:rsidRPr="00C329DA" w:rsidRDefault="00C329DA" w:rsidP="00C329DA">
      <w:pPr>
        <w:pStyle w:val="Prrafodelista"/>
        <w:numPr>
          <w:ilvl w:val="0"/>
          <w:numId w:val="1"/>
        </w:numPr>
        <w:rPr>
          <w:b/>
          <w:bCs/>
        </w:rPr>
      </w:pPr>
      <w:r w:rsidRPr="00C329DA">
        <w:rPr>
          <w:b/>
          <w:bCs/>
        </w:rPr>
        <w:t>rem comentario</w:t>
      </w:r>
    </w:p>
    <w:p w14:paraId="0E6A12CC" w14:textId="623CBCFD" w:rsidR="00875B0C" w:rsidRDefault="00875B0C" w:rsidP="00C329DA">
      <w:pPr>
        <w:pStyle w:val="Ttulo2"/>
      </w:pPr>
      <w:bookmarkStart w:id="31" w:name="_Toc150097821"/>
      <w:r>
        <w:t>remov</w:t>
      </w:r>
      <w:r w:rsidR="00C329DA">
        <w:t>e</w:t>
      </w:r>
      <w:bookmarkEnd w:id="31"/>
    </w:p>
    <w:p w14:paraId="00E56CFE" w14:textId="3857063E" w:rsidR="00C329DA" w:rsidRDefault="00C329DA" w:rsidP="00875B0C">
      <w:r w:rsidRPr="00C329DA">
        <w:t>Este comando se utiliza para eliminar una partición o un volumen de un disco</w:t>
      </w:r>
    </w:p>
    <w:p w14:paraId="7D975AC0" w14:textId="0F259BDA" w:rsidR="00C329DA" w:rsidRDefault="00C329DA" w:rsidP="00875B0C">
      <w:r>
        <w:t>Ejemplo de uso:</w:t>
      </w:r>
    </w:p>
    <w:p w14:paraId="30D8A56F" w14:textId="19ACB28D" w:rsidR="00C329DA" w:rsidRPr="00C329DA" w:rsidRDefault="00C329DA" w:rsidP="00C329DA">
      <w:pPr>
        <w:pStyle w:val="Prrafodelista"/>
        <w:numPr>
          <w:ilvl w:val="0"/>
          <w:numId w:val="1"/>
        </w:numPr>
        <w:rPr>
          <w:b/>
          <w:bCs/>
        </w:rPr>
      </w:pPr>
      <w:r w:rsidRPr="00C329DA">
        <w:rPr>
          <w:b/>
          <w:bCs/>
        </w:rPr>
        <w:t xml:space="preserve">remove </w:t>
      </w:r>
      <w:proofErr w:type="spellStart"/>
      <w:r w:rsidRPr="00C329DA">
        <w:rPr>
          <w:b/>
          <w:bCs/>
        </w:rPr>
        <w:t>partition|volume</w:t>
      </w:r>
      <w:proofErr w:type="spellEnd"/>
    </w:p>
    <w:p w14:paraId="5AF6A006" w14:textId="4F2B18E4" w:rsidR="00875B0C" w:rsidRDefault="00875B0C" w:rsidP="00747F96">
      <w:pPr>
        <w:pStyle w:val="Ttulo2"/>
      </w:pPr>
      <w:bookmarkStart w:id="32" w:name="_Toc150097822"/>
      <w:r>
        <w:t>repair</w:t>
      </w:r>
      <w:bookmarkEnd w:id="32"/>
    </w:p>
    <w:p w14:paraId="4366BAA5" w14:textId="7BFB7552" w:rsidR="00C329DA" w:rsidRDefault="00C329DA" w:rsidP="00875B0C">
      <w:r w:rsidRPr="00C329DA">
        <w:t>Este comando se utiliza para reparar un sistema de archivos en un volumen</w:t>
      </w:r>
    </w:p>
    <w:p w14:paraId="78D0BD5A" w14:textId="7D9813B7" w:rsidR="00C329DA" w:rsidRDefault="00C329DA" w:rsidP="00875B0C">
      <w:r>
        <w:t>Ejemplo de uso:</w:t>
      </w:r>
    </w:p>
    <w:p w14:paraId="4E3948AB" w14:textId="4F58175B" w:rsidR="00C329DA" w:rsidRPr="0009228E" w:rsidRDefault="00C329DA" w:rsidP="00C329DA">
      <w:pPr>
        <w:pStyle w:val="Prrafodelista"/>
        <w:numPr>
          <w:ilvl w:val="0"/>
          <w:numId w:val="1"/>
        </w:numPr>
        <w:rPr>
          <w:b/>
          <w:bCs/>
        </w:rPr>
      </w:pPr>
      <w:r w:rsidRPr="0009228E">
        <w:rPr>
          <w:b/>
          <w:bCs/>
        </w:rPr>
        <w:t xml:space="preserve">select </w:t>
      </w:r>
      <w:r w:rsidR="00747F96" w:rsidRPr="0009228E">
        <w:rPr>
          <w:b/>
          <w:bCs/>
        </w:rPr>
        <w:t>volume</w:t>
      </w:r>
      <w:r w:rsidRPr="0009228E">
        <w:rPr>
          <w:b/>
          <w:bCs/>
        </w:rPr>
        <w:t xml:space="preserve"> 1</w:t>
      </w:r>
    </w:p>
    <w:p w14:paraId="5F7285D2" w14:textId="40A30435" w:rsidR="00C329DA" w:rsidRPr="0009228E" w:rsidRDefault="00C329DA" w:rsidP="00C329DA">
      <w:pPr>
        <w:pStyle w:val="Prrafodelista"/>
        <w:numPr>
          <w:ilvl w:val="0"/>
          <w:numId w:val="1"/>
        </w:numPr>
        <w:rPr>
          <w:b/>
          <w:bCs/>
        </w:rPr>
      </w:pPr>
      <w:r w:rsidRPr="0009228E">
        <w:rPr>
          <w:b/>
          <w:bCs/>
        </w:rPr>
        <w:t>repair</w:t>
      </w:r>
      <w:r w:rsidR="00747F96" w:rsidRPr="0009228E">
        <w:rPr>
          <w:b/>
          <w:bCs/>
        </w:rPr>
        <w:t xml:space="preserve"> volume</w:t>
      </w:r>
    </w:p>
    <w:p w14:paraId="277A920E" w14:textId="69BE66E6" w:rsidR="00875B0C" w:rsidRDefault="00875B0C" w:rsidP="0009228E">
      <w:pPr>
        <w:pStyle w:val="Ttulo2"/>
      </w:pPr>
      <w:bookmarkStart w:id="33" w:name="_Toc150097823"/>
      <w:r>
        <w:t>rescan</w:t>
      </w:r>
      <w:bookmarkEnd w:id="33"/>
    </w:p>
    <w:p w14:paraId="487E8229" w14:textId="5B8E5B99" w:rsidR="00747F96" w:rsidRDefault="0009228E" w:rsidP="00875B0C">
      <w:r>
        <w:t xml:space="preserve">Este comando </w:t>
      </w:r>
      <w:r w:rsidRPr="0009228E">
        <w:t>se utiliza para volver a escanear los discos en busca de cambios en la configuración del disco</w:t>
      </w:r>
    </w:p>
    <w:p w14:paraId="7F5CE5A1" w14:textId="439E6467" w:rsidR="0009228E" w:rsidRDefault="0009228E" w:rsidP="00875B0C">
      <w:r>
        <w:t>Ejemplo de uso:</w:t>
      </w:r>
    </w:p>
    <w:p w14:paraId="2E7EA893" w14:textId="0B34F93C" w:rsidR="0009228E" w:rsidRPr="0009228E" w:rsidRDefault="0009228E" w:rsidP="0009228E">
      <w:pPr>
        <w:pStyle w:val="Prrafodelista"/>
        <w:numPr>
          <w:ilvl w:val="0"/>
          <w:numId w:val="1"/>
        </w:numPr>
        <w:rPr>
          <w:b/>
          <w:bCs/>
        </w:rPr>
      </w:pPr>
      <w:r w:rsidRPr="0009228E">
        <w:rPr>
          <w:b/>
          <w:bCs/>
        </w:rPr>
        <w:t>rescan</w:t>
      </w:r>
    </w:p>
    <w:p w14:paraId="0EA285C4" w14:textId="0A4A2334" w:rsidR="00875B0C" w:rsidRDefault="00875B0C" w:rsidP="0009228E">
      <w:pPr>
        <w:pStyle w:val="Ttulo2"/>
      </w:pPr>
      <w:bookmarkStart w:id="34" w:name="_Toc150097824"/>
      <w:r>
        <w:lastRenderedPageBreak/>
        <w:t>retain</w:t>
      </w:r>
      <w:bookmarkEnd w:id="34"/>
    </w:p>
    <w:p w14:paraId="59354267" w14:textId="040B1211" w:rsidR="0009228E" w:rsidRDefault="0009228E" w:rsidP="00875B0C">
      <w:r w:rsidRPr="0009228E">
        <w:t>Este comando se utiliza para retener una partición o un volumen en un disco</w:t>
      </w:r>
    </w:p>
    <w:p w14:paraId="37C0DBC9" w14:textId="4F959191" w:rsidR="0009228E" w:rsidRDefault="0009228E" w:rsidP="00875B0C">
      <w:r>
        <w:t>Ejemplo de uso:</w:t>
      </w:r>
    </w:p>
    <w:p w14:paraId="37FE5765" w14:textId="7CC32F03" w:rsidR="0009228E" w:rsidRPr="0009228E" w:rsidRDefault="0009228E" w:rsidP="0009228E">
      <w:pPr>
        <w:pStyle w:val="Prrafodelista"/>
        <w:numPr>
          <w:ilvl w:val="0"/>
          <w:numId w:val="1"/>
        </w:numPr>
        <w:rPr>
          <w:b/>
          <w:bCs/>
        </w:rPr>
      </w:pPr>
      <w:r w:rsidRPr="0009228E">
        <w:rPr>
          <w:b/>
          <w:bCs/>
        </w:rPr>
        <w:t xml:space="preserve">select </w:t>
      </w:r>
      <w:proofErr w:type="spellStart"/>
      <w:r w:rsidRPr="0009228E">
        <w:rPr>
          <w:b/>
          <w:bCs/>
        </w:rPr>
        <w:t>partition|volume</w:t>
      </w:r>
      <w:proofErr w:type="spellEnd"/>
    </w:p>
    <w:p w14:paraId="66EF8DEF" w14:textId="31FBA7F9" w:rsidR="0009228E" w:rsidRPr="0009228E" w:rsidRDefault="0009228E" w:rsidP="0009228E">
      <w:pPr>
        <w:pStyle w:val="Prrafodelista"/>
        <w:numPr>
          <w:ilvl w:val="0"/>
          <w:numId w:val="1"/>
        </w:numPr>
        <w:rPr>
          <w:b/>
          <w:bCs/>
        </w:rPr>
      </w:pPr>
      <w:r w:rsidRPr="0009228E">
        <w:rPr>
          <w:b/>
          <w:bCs/>
        </w:rPr>
        <w:t>retain</w:t>
      </w:r>
    </w:p>
    <w:p w14:paraId="5A75636B" w14:textId="0E76DCDF" w:rsidR="00875B0C" w:rsidRDefault="00875B0C" w:rsidP="0009228E">
      <w:pPr>
        <w:pStyle w:val="Ttulo2"/>
      </w:pPr>
      <w:bookmarkStart w:id="35" w:name="_Toc150097825"/>
      <w:r>
        <w:t>scan</w:t>
      </w:r>
      <w:bookmarkEnd w:id="35"/>
    </w:p>
    <w:p w14:paraId="0104082B" w14:textId="758576C8" w:rsidR="0009228E" w:rsidRDefault="0009228E" w:rsidP="00875B0C">
      <w:r w:rsidRPr="0009228E">
        <w:t>Este comando se utiliza para escanear los discos en busca de cambios en la configuración del disco</w:t>
      </w:r>
    </w:p>
    <w:p w14:paraId="1C2ABF42" w14:textId="44B0E9DD" w:rsidR="0009228E" w:rsidRDefault="0009228E" w:rsidP="00875B0C">
      <w:r>
        <w:t>Ejemplo de uso:</w:t>
      </w:r>
    </w:p>
    <w:p w14:paraId="52089661" w14:textId="47F72F7F" w:rsidR="0009228E" w:rsidRPr="0009228E" w:rsidRDefault="0009228E" w:rsidP="0009228E">
      <w:pPr>
        <w:pStyle w:val="Prrafodelista"/>
        <w:numPr>
          <w:ilvl w:val="0"/>
          <w:numId w:val="1"/>
        </w:numPr>
        <w:rPr>
          <w:b/>
          <w:bCs/>
        </w:rPr>
      </w:pPr>
      <w:r w:rsidRPr="0009228E">
        <w:rPr>
          <w:b/>
          <w:bCs/>
        </w:rPr>
        <w:t>scan</w:t>
      </w:r>
    </w:p>
    <w:p w14:paraId="7E6CC0EE" w14:textId="76C08435" w:rsidR="00875B0C" w:rsidRDefault="00875B0C" w:rsidP="00C60BF2">
      <w:pPr>
        <w:pStyle w:val="Ttulo2"/>
      </w:pPr>
      <w:bookmarkStart w:id="36" w:name="_Toc150097826"/>
      <w:r>
        <w:t>select</w:t>
      </w:r>
      <w:bookmarkEnd w:id="36"/>
    </w:p>
    <w:p w14:paraId="529CE801" w14:textId="4F2E1291" w:rsidR="00C60BF2" w:rsidRDefault="00C60BF2" w:rsidP="00875B0C">
      <w:r w:rsidRPr="00C60BF2">
        <w:t xml:space="preserve">Este comando se utiliza para seleccionar un objeto en </w:t>
      </w:r>
      <w:proofErr w:type="spellStart"/>
      <w:r w:rsidRPr="00C60BF2">
        <w:t>DiskPart</w:t>
      </w:r>
      <w:proofErr w:type="spellEnd"/>
    </w:p>
    <w:p w14:paraId="358B20BA" w14:textId="3C9A5AD6" w:rsidR="00C60BF2" w:rsidRDefault="00C60BF2" w:rsidP="00875B0C">
      <w:r>
        <w:t>Ejemplo de uso:</w:t>
      </w:r>
    </w:p>
    <w:p w14:paraId="089B8BD4" w14:textId="640AD513" w:rsidR="00C60BF2" w:rsidRPr="00C60BF2" w:rsidRDefault="00C60BF2" w:rsidP="00C60BF2">
      <w:pPr>
        <w:pStyle w:val="Prrafodelista"/>
        <w:numPr>
          <w:ilvl w:val="0"/>
          <w:numId w:val="1"/>
        </w:numPr>
        <w:rPr>
          <w:b/>
          <w:bCs/>
        </w:rPr>
      </w:pPr>
      <w:r w:rsidRPr="00C60BF2">
        <w:rPr>
          <w:b/>
          <w:bCs/>
        </w:rPr>
        <w:t xml:space="preserve">select </w:t>
      </w:r>
      <w:proofErr w:type="spellStart"/>
      <w:r w:rsidRPr="00C60BF2">
        <w:rPr>
          <w:b/>
          <w:bCs/>
        </w:rPr>
        <w:t>disk|partition|volume|vdisk</w:t>
      </w:r>
      <w:proofErr w:type="spellEnd"/>
      <w:r w:rsidRPr="00C60BF2">
        <w:rPr>
          <w:b/>
          <w:bCs/>
        </w:rPr>
        <w:t xml:space="preserve"> &lt;número&gt;</w:t>
      </w:r>
    </w:p>
    <w:p w14:paraId="19F264BC" w14:textId="0E9D35B0" w:rsidR="00875B0C" w:rsidRDefault="00875B0C" w:rsidP="00C60BF2">
      <w:pPr>
        <w:pStyle w:val="Ttulo2"/>
      </w:pPr>
      <w:bookmarkStart w:id="37" w:name="_Toc150097827"/>
      <w:r>
        <w:t>setid</w:t>
      </w:r>
      <w:bookmarkEnd w:id="37"/>
    </w:p>
    <w:p w14:paraId="4021571C" w14:textId="45CC7870" w:rsidR="00C60BF2" w:rsidRDefault="00C60BF2" w:rsidP="00875B0C">
      <w:r w:rsidRPr="00C60BF2">
        <w:t>Este comando se utiliza para establecer el identificador de tipo de partición de una partición</w:t>
      </w:r>
    </w:p>
    <w:p w14:paraId="503542FE" w14:textId="7B081E1A" w:rsidR="00C60BF2" w:rsidRDefault="00C60BF2" w:rsidP="00875B0C">
      <w:r>
        <w:t>Ejemplo de uso:</w:t>
      </w:r>
    </w:p>
    <w:p w14:paraId="0177BA0C" w14:textId="5D3C1084" w:rsidR="00C60BF2" w:rsidRPr="00C60BF2" w:rsidRDefault="00C60BF2" w:rsidP="00C60BF2">
      <w:pPr>
        <w:pStyle w:val="Prrafodelista"/>
        <w:numPr>
          <w:ilvl w:val="0"/>
          <w:numId w:val="1"/>
        </w:numPr>
        <w:rPr>
          <w:b/>
          <w:bCs/>
        </w:rPr>
      </w:pPr>
      <w:r w:rsidRPr="00C60BF2">
        <w:rPr>
          <w:b/>
          <w:bCs/>
        </w:rPr>
        <w:t>select partition</w:t>
      </w:r>
    </w:p>
    <w:p w14:paraId="64527B62" w14:textId="0F7C08F7" w:rsidR="00C60BF2" w:rsidRPr="00C60BF2" w:rsidRDefault="00C60BF2" w:rsidP="00C60BF2">
      <w:pPr>
        <w:pStyle w:val="Prrafodelista"/>
        <w:numPr>
          <w:ilvl w:val="0"/>
          <w:numId w:val="1"/>
        </w:numPr>
        <w:rPr>
          <w:b/>
          <w:bCs/>
        </w:rPr>
      </w:pPr>
      <w:r w:rsidRPr="00C60BF2">
        <w:rPr>
          <w:b/>
          <w:bCs/>
        </w:rPr>
        <w:t>setid &lt;identificador&gt;</w:t>
      </w:r>
    </w:p>
    <w:p w14:paraId="3A622C83" w14:textId="2470ADD2" w:rsidR="00875B0C" w:rsidRDefault="00875B0C" w:rsidP="002E5C34">
      <w:pPr>
        <w:pStyle w:val="Ttulo2"/>
      </w:pPr>
      <w:bookmarkStart w:id="38" w:name="_Toc150097828"/>
      <w:r>
        <w:t>shrink</w:t>
      </w:r>
      <w:bookmarkEnd w:id="38"/>
    </w:p>
    <w:p w14:paraId="11C90CB6" w14:textId="44735760" w:rsidR="00C60BF2" w:rsidRDefault="00C60BF2" w:rsidP="00875B0C">
      <w:r w:rsidRPr="00C60BF2">
        <w:t>Este comando se utiliza para reducir el tamaño de una partición</w:t>
      </w:r>
    </w:p>
    <w:p w14:paraId="5D9AD587" w14:textId="783C419A" w:rsidR="00C60BF2" w:rsidRDefault="00C60BF2" w:rsidP="00875B0C">
      <w:r>
        <w:t>Ejemplo de uso:</w:t>
      </w:r>
    </w:p>
    <w:p w14:paraId="3AADA84F" w14:textId="059B0A9C" w:rsidR="00C60BF2" w:rsidRPr="00685247" w:rsidRDefault="00C60BF2" w:rsidP="00C60BF2">
      <w:pPr>
        <w:pStyle w:val="Prrafodelista"/>
        <w:numPr>
          <w:ilvl w:val="0"/>
          <w:numId w:val="1"/>
        </w:numPr>
        <w:rPr>
          <w:b/>
          <w:bCs/>
        </w:rPr>
      </w:pPr>
      <w:r w:rsidRPr="00685247">
        <w:rPr>
          <w:b/>
          <w:bCs/>
        </w:rPr>
        <w:t>select partition</w:t>
      </w:r>
    </w:p>
    <w:p w14:paraId="37D3B443" w14:textId="297EB3F2" w:rsidR="002E5C34" w:rsidRPr="00685247" w:rsidRDefault="00C60BF2" w:rsidP="0099038F">
      <w:pPr>
        <w:pStyle w:val="Prrafodelista"/>
        <w:numPr>
          <w:ilvl w:val="0"/>
          <w:numId w:val="1"/>
        </w:numPr>
        <w:rPr>
          <w:b/>
          <w:bCs/>
        </w:rPr>
      </w:pPr>
      <w:r w:rsidRPr="00685247">
        <w:rPr>
          <w:b/>
          <w:bCs/>
        </w:rPr>
        <w:t>shrink desired=&lt;tamaño</w:t>
      </w:r>
      <w:r w:rsidR="00685247">
        <w:rPr>
          <w:b/>
          <w:bCs/>
        </w:rPr>
        <w:t>&gt;</w:t>
      </w:r>
      <w:r w:rsidRPr="00685247">
        <w:rPr>
          <w:b/>
          <w:bCs/>
        </w:rPr>
        <w:t xml:space="preserve"> </w:t>
      </w:r>
      <w:r w:rsidRPr="00685247">
        <w:rPr>
          <w:b/>
          <w:bCs/>
        </w:rPr>
        <w:t>(</w:t>
      </w:r>
      <w:r w:rsidRPr="00685247">
        <w:rPr>
          <w:b/>
          <w:bCs/>
        </w:rPr>
        <w:t>minimum=&lt;tamaño mínimo&gt;</w:t>
      </w:r>
      <w:r w:rsidRPr="00685247">
        <w:rPr>
          <w:b/>
          <w:bCs/>
        </w:rPr>
        <w:t>)</w:t>
      </w:r>
      <w:r w:rsidRPr="00685247">
        <w:rPr>
          <w:b/>
          <w:bCs/>
        </w:rPr>
        <w:t xml:space="preserve"> </w:t>
      </w:r>
      <w:r w:rsidRPr="00685247">
        <w:rPr>
          <w:b/>
          <w:bCs/>
        </w:rPr>
        <w:t>(</w:t>
      </w:r>
      <w:r w:rsidRPr="00685247">
        <w:rPr>
          <w:b/>
          <w:bCs/>
        </w:rPr>
        <w:t>querymax</w:t>
      </w:r>
      <w:r w:rsidRPr="00685247">
        <w:rPr>
          <w:b/>
          <w:bCs/>
        </w:rPr>
        <w:t>)</w:t>
      </w:r>
      <w:r w:rsidRPr="00685247">
        <w:rPr>
          <w:b/>
          <w:bCs/>
        </w:rPr>
        <w:t xml:space="preserve"> </w:t>
      </w:r>
      <w:r w:rsidRPr="00685247">
        <w:rPr>
          <w:b/>
          <w:bCs/>
        </w:rPr>
        <w:t>(</w:t>
      </w:r>
      <w:r w:rsidRPr="00685247">
        <w:rPr>
          <w:b/>
          <w:bCs/>
        </w:rPr>
        <w:t>nowait</w:t>
      </w:r>
      <w:r w:rsidRPr="00685247">
        <w:rPr>
          <w:b/>
          <w:bCs/>
        </w:rPr>
        <w:t>)</w:t>
      </w:r>
    </w:p>
    <w:p w14:paraId="18AA2F38" w14:textId="31EBF6BD" w:rsidR="002E5C34" w:rsidRDefault="002E5C34" w:rsidP="002E5C34">
      <w:pPr>
        <w:ind w:left="360"/>
      </w:pPr>
      <w:r>
        <w:t>minimum: es el tamaño mínimo a reducir como mínimo</w:t>
      </w:r>
    </w:p>
    <w:p w14:paraId="4C28900F" w14:textId="303E1E6B" w:rsidR="002E5C34" w:rsidRDefault="002E5C34" w:rsidP="002E5C34">
      <w:pPr>
        <w:ind w:left="360"/>
      </w:pPr>
      <w:r>
        <w:t>querymax: Devuelve la cantidad máxima de espacio en MB por el que se puede reducir el volumen</w:t>
      </w:r>
    </w:p>
    <w:p w14:paraId="3DC1405E" w14:textId="5A4C4040" w:rsidR="002E5C34" w:rsidRDefault="002E5C34" w:rsidP="002E5C34">
      <w:pPr>
        <w:ind w:left="360"/>
      </w:pPr>
      <w:r>
        <w:t>nowait: Fuerza la vuelta inmediata del comando mientras se está realizando la reducción</w:t>
      </w:r>
    </w:p>
    <w:p w14:paraId="4F528FC5" w14:textId="41A6DF62" w:rsidR="002E5C34" w:rsidRDefault="002E5C34" w:rsidP="002E5C34">
      <w:pPr>
        <w:jc w:val="center"/>
      </w:pPr>
      <w:r>
        <w:rPr>
          <w:noProof/>
        </w:rPr>
        <w:drawing>
          <wp:inline distT="0" distB="0" distL="0" distR="0" wp14:anchorId="5629475F" wp14:editId="61B39435">
            <wp:extent cx="4515567" cy="1300208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052" b="32778"/>
                    <a:stretch/>
                  </pic:blipFill>
                  <pic:spPr bwMode="auto">
                    <a:xfrm>
                      <a:off x="0" y="0"/>
                      <a:ext cx="4517390" cy="13007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CE2C858" w14:textId="4496DE0B" w:rsidR="002E5C34" w:rsidRDefault="002E5C34" w:rsidP="00875B0C">
      <w:r>
        <w:br w:type="page"/>
      </w:r>
    </w:p>
    <w:p w14:paraId="4BC2B02A" w14:textId="6312B1DD" w:rsidR="00010C11" w:rsidRDefault="00010C11" w:rsidP="00685247">
      <w:pPr>
        <w:pStyle w:val="Ttulo2"/>
      </w:pPr>
      <w:bookmarkStart w:id="39" w:name="_Toc150097829"/>
      <w:r>
        <w:lastRenderedPageBreak/>
        <w:t>uniqueid</w:t>
      </w:r>
      <w:bookmarkEnd w:id="39"/>
    </w:p>
    <w:p w14:paraId="6E7899BF" w14:textId="6D5564EA" w:rsidR="00685247" w:rsidRDefault="00685247" w:rsidP="00685247">
      <w:r w:rsidRPr="00C60BF2">
        <w:t>Este c</w:t>
      </w:r>
      <w:r>
        <w:t xml:space="preserve">omando </w:t>
      </w:r>
      <w:r>
        <w:t>nos permite mostrar o cambiar, del disco que tengamos seleccionado, el identificador de la tabla de particiones (GUID) o</w:t>
      </w:r>
      <w:r>
        <w:t xml:space="preserve"> </w:t>
      </w:r>
      <w:r>
        <w:t>la firma del registro de arranque maestro (MBR)</w:t>
      </w:r>
    </w:p>
    <w:p w14:paraId="000D606B" w14:textId="18819C1B" w:rsidR="00685247" w:rsidRDefault="00685247" w:rsidP="00685247">
      <w:r>
        <w:t>Ejemplo uso:</w:t>
      </w:r>
    </w:p>
    <w:p w14:paraId="3F4E673D" w14:textId="349EB531" w:rsidR="00685247" w:rsidRDefault="00685247" w:rsidP="00685247">
      <w:pPr>
        <w:pStyle w:val="Prrafodelista"/>
        <w:numPr>
          <w:ilvl w:val="0"/>
          <w:numId w:val="1"/>
        </w:numPr>
      </w:pPr>
      <w:r>
        <w:t>select disk 1</w:t>
      </w:r>
    </w:p>
    <w:p w14:paraId="4799E2AE" w14:textId="56AF0904" w:rsidR="002E4286" w:rsidRDefault="00685247" w:rsidP="00685247">
      <w:pPr>
        <w:pStyle w:val="Prrafodelista"/>
        <w:numPr>
          <w:ilvl w:val="0"/>
          <w:numId w:val="1"/>
        </w:numPr>
      </w:pPr>
      <w:r>
        <w:t>uniqueid disk</w:t>
      </w:r>
    </w:p>
    <w:p w14:paraId="13F9CD46" w14:textId="77777777" w:rsidR="002E4286" w:rsidRDefault="002E4286">
      <w:r>
        <w:br w:type="page"/>
      </w:r>
    </w:p>
    <w:p w14:paraId="6E0F2944" w14:textId="2A63F568" w:rsidR="00685247" w:rsidRDefault="002E4286" w:rsidP="00DD5675">
      <w:pPr>
        <w:pStyle w:val="Ttulo1"/>
      </w:pPr>
      <w:proofErr w:type="spellStart"/>
      <w:r>
        <w:lastRenderedPageBreak/>
        <w:t>fdisk</w:t>
      </w:r>
      <w:proofErr w:type="spellEnd"/>
    </w:p>
    <w:p w14:paraId="57CA5186" w14:textId="77777777" w:rsidR="002E4286" w:rsidRDefault="002E4286" w:rsidP="002E4286"/>
    <w:sectPr w:rsidR="002E4286" w:rsidSect="002E7155">
      <w:headerReference w:type="default" r:id="rId17"/>
      <w:footerReference w:type="default" r:id="rId18"/>
      <w:pgSz w:w="11906" w:h="16838"/>
      <w:pgMar w:top="1417" w:right="1701" w:bottom="1417" w:left="1701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6614121" w14:textId="77777777" w:rsidR="003E5FED" w:rsidRDefault="003E5FED" w:rsidP="00906D29">
      <w:pPr>
        <w:spacing w:after="0" w:line="240" w:lineRule="auto"/>
      </w:pPr>
      <w:r>
        <w:separator/>
      </w:r>
    </w:p>
  </w:endnote>
  <w:endnote w:type="continuationSeparator" w:id="0">
    <w:p w14:paraId="5E90C321" w14:textId="77777777" w:rsidR="003E5FED" w:rsidRDefault="003E5FED" w:rsidP="00906D2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1F283AB" w14:textId="77777777" w:rsidR="00A877C8" w:rsidRDefault="00A877C8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D94DB4A" w14:textId="77777777" w:rsidR="003211DF" w:rsidRDefault="003211DF">
    <w:pPr>
      <w:pStyle w:val="Piedepgina"/>
      <w:jc w:val="center"/>
      <w:rPr>
        <w:caps/>
        <w:color w:val="4472C4" w:themeColor="accent1"/>
      </w:rPr>
    </w:pPr>
  </w:p>
  <w:p w14:paraId="42AD7ADA" w14:textId="77777777" w:rsidR="00906D29" w:rsidRDefault="00906D29" w:rsidP="00906D29">
    <w:pPr>
      <w:pStyle w:val="Piedepgina"/>
      <w:tabs>
        <w:tab w:val="clear" w:pos="4252"/>
        <w:tab w:val="clear" w:pos="8504"/>
        <w:tab w:val="left" w:pos="3581"/>
      </w:tabs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B2654BF" w14:textId="77777777" w:rsidR="00906D29" w:rsidRDefault="00906D29">
    <w:pPr>
      <w:pStyle w:val="Encabezado"/>
      <w:pBdr>
        <w:top w:val="single" w:sz="6" w:space="10" w:color="4472C4" w:themeColor="accent1"/>
      </w:pBdr>
      <w:spacing w:before="240"/>
      <w:jc w:val="center"/>
      <w:rPr>
        <w:color w:val="4472C4" w:themeColor="accent1"/>
      </w:rPr>
    </w:pPr>
    <w:r>
      <w:rPr>
        <w:noProof/>
        <w:color w:val="4472C4" w:themeColor="accent1"/>
      </w:rPr>
      <w:tab/>
    </w:r>
    <w:r>
      <w:rPr>
        <w:noProof/>
        <w:color w:val="4472C4" w:themeColor="accent1"/>
      </w:rPr>
      <w:tab/>
    </w:r>
    <w:r w:rsidRPr="00906D29">
      <w:rPr>
        <w:noProof/>
        <w:color w:val="4472C4" w:themeColor="accent1"/>
      </w:rPr>
      <w:t>1</w:t>
    </w:r>
  </w:p>
  <w:p w14:paraId="688E125A" w14:textId="77777777" w:rsidR="00906D29" w:rsidRDefault="00906D29">
    <w:pPr>
      <w:pStyle w:val="Piedepgina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E8F9F1C" w14:textId="77777777" w:rsidR="003211DF" w:rsidRPr="00A877C8" w:rsidRDefault="003211DF" w:rsidP="00CA45C1">
    <w:pPr>
      <w:pStyle w:val="Piedepgina"/>
      <w:shd w:val="clear" w:color="auto" w:fill="4472C4" w:themeFill="accent1"/>
      <w:jc w:val="center"/>
      <w:rPr>
        <w:rFonts w:ascii="Times New Roman" w:hAnsi="Times New Roman" w:cs="Times New Roman"/>
        <w:b/>
        <w:caps/>
        <w:color w:val="FFFFFF" w:themeColor="background1"/>
        <w:sz w:val="24"/>
      </w:rPr>
    </w:pPr>
    <w:r w:rsidRPr="00A877C8">
      <w:rPr>
        <w:rFonts w:ascii="Times New Roman" w:hAnsi="Times New Roman" w:cs="Times New Roman"/>
        <w:b/>
        <w:caps/>
        <w:color w:val="FFFFFF" w:themeColor="background1"/>
        <w:sz w:val="24"/>
      </w:rPr>
      <w:fldChar w:fldCharType="begin"/>
    </w:r>
    <w:r w:rsidRPr="00A877C8">
      <w:rPr>
        <w:rFonts w:ascii="Times New Roman" w:hAnsi="Times New Roman" w:cs="Times New Roman"/>
        <w:b/>
        <w:caps/>
        <w:color w:val="FFFFFF" w:themeColor="background1"/>
        <w:sz w:val="24"/>
      </w:rPr>
      <w:instrText>PAGE   \* MERGEFORMAT</w:instrText>
    </w:r>
    <w:r w:rsidRPr="00A877C8">
      <w:rPr>
        <w:rFonts w:ascii="Times New Roman" w:hAnsi="Times New Roman" w:cs="Times New Roman"/>
        <w:b/>
        <w:caps/>
        <w:color w:val="FFFFFF" w:themeColor="background1"/>
        <w:sz w:val="24"/>
      </w:rPr>
      <w:fldChar w:fldCharType="separate"/>
    </w:r>
    <w:r w:rsidRPr="00A877C8">
      <w:rPr>
        <w:rFonts w:ascii="Times New Roman" w:hAnsi="Times New Roman" w:cs="Times New Roman"/>
        <w:b/>
        <w:caps/>
        <w:color w:val="FFFFFF" w:themeColor="background1"/>
        <w:sz w:val="24"/>
      </w:rPr>
      <w:t>2</w:t>
    </w:r>
    <w:r w:rsidRPr="00A877C8">
      <w:rPr>
        <w:rFonts w:ascii="Times New Roman" w:hAnsi="Times New Roman" w:cs="Times New Roman"/>
        <w:b/>
        <w:caps/>
        <w:color w:val="FFFFFF" w:themeColor="background1"/>
        <w:sz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2BBC8BF" w14:textId="77777777" w:rsidR="003E5FED" w:rsidRDefault="003E5FED" w:rsidP="00906D29">
      <w:pPr>
        <w:spacing w:after="0" w:line="240" w:lineRule="auto"/>
      </w:pPr>
      <w:r>
        <w:separator/>
      </w:r>
    </w:p>
  </w:footnote>
  <w:footnote w:type="continuationSeparator" w:id="0">
    <w:p w14:paraId="012BE022" w14:textId="77777777" w:rsidR="003E5FED" w:rsidRDefault="003E5FED" w:rsidP="00906D2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20D500F" w14:textId="77777777" w:rsidR="00A877C8" w:rsidRDefault="00A877C8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BAE85FF" w14:textId="77777777" w:rsidR="00A877C8" w:rsidRDefault="00A877C8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F7F873C" w14:textId="77777777" w:rsidR="00906D29" w:rsidRDefault="00906D29">
    <w:pPr>
      <w:pStyle w:val="Encabezado"/>
    </w:pPr>
    <w:r>
      <w:t>1ºDAW</w:t>
    </w:r>
    <w:r>
      <w:tab/>
    </w:r>
    <w:r>
      <w:tab/>
      <w:t>Adrián Tirado Ramos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B1AD694" w14:textId="77777777" w:rsidR="00F52BCD" w:rsidRPr="00A877C8" w:rsidRDefault="00F52BCD" w:rsidP="00CA45C1">
    <w:pPr>
      <w:pStyle w:val="Encabezado"/>
      <w:shd w:val="clear" w:color="auto" w:fill="4472C4" w:themeFill="accent1"/>
      <w:rPr>
        <w:rFonts w:ascii="Times New Roman" w:hAnsi="Times New Roman" w:cs="Times New Roman"/>
        <w:b/>
        <w:color w:val="FFFFFF" w:themeColor="background1"/>
        <w:sz w:val="24"/>
      </w:rPr>
    </w:pPr>
    <w:r w:rsidRPr="00A877C8">
      <w:rPr>
        <w:rFonts w:ascii="Times New Roman" w:hAnsi="Times New Roman" w:cs="Times New Roman"/>
        <w:b/>
        <w:color w:val="FFFFFF" w:themeColor="background1"/>
        <w:sz w:val="24"/>
      </w:rPr>
      <w:t>1ºDAW</w:t>
    </w:r>
    <w:r w:rsidRPr="00A877C8">
      <w:rPr>
        <w:rFonts w:ascii="Times New Roman" w:hAnsi="Times New Roman" w:cs="Times New Roman"/>
        <w:b/>
        <w:color w:val="FFFFFF" w:themeColor="background1"/>
        <w:sz w:val="24"/>
      </w:rPr>
      <w:tab/>
    </w:r>
    <w:r w:rsidRPr="00A877C8">
      <w:rPr>
        <w:rFonts w:ascii="Times New Roman" w:hAnsi="Times New Roman" w:cs="Times New Roman"/>
        <w:b/>
        <w:color w:val="FFFFFF" w:themeColor="background1"/>
        <w:sz w:val="24"/>
      </w:rPr>
      <w:tab/>
      <w:t>Adrián Tirado Ramos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610C4D19"/>
    <w:multiLevelType w:val="hybridMultilevel"/>
    <w:tmpl w:val="6CBA8874"/>
    <w:lvl w:ilvl="0" w:tplc="B7C2021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4167567"/>
    <w:multiLevelType w:val="hybridMultilevel"/>
    <w:tmpl w:val="23CCAD70"/>
    <w:lvl w:ilvl="0" w:tplc="14D2FC4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291032D"/>
    <w:multiLevelType w:val="hybridMultilevel"/>
    <w:tmpl w:val="3460BE92"/>
    <w:lvl w:ilvl="0" w:tplc="07B2AB0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0"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4F3"/>
    <w:rsid w:val="00010C11"/>
    <w:rsid w:val="000851E2"/>
    <w:rsid w:val="0009228E"/>
    <w:rsid w:val="000D70B0"/>
    <w:rsid w:val="00110A5F"/>
    <w:rsid w:val="001724F3"/>
    <w:rsid w:val="001F2A67"/>
    <w:rsid w:val="00244458"/>
    <w:rsid w:val="00263AC1"/>
    <w:rsid w:val="002B63D4"/>
    <w:rsid w:val="002E4286"/>
    <w:rsid w:val="002E5C34"/>
    <w:rsid w:val="002E7155"/>
    <w:rsid w:val="003211DF"/>
    <w:rsid w:val="00382B8E"/>
    <w:rsid w:val="003E04BC"/>
    <w:rsid w:val="003E5FED"/>
    <w:rsid w:val="003E7364"/>
    <w:rsid w:val="00471764"/>
    <w:rsid w:val="004F24BE"/>
    <w:rsid w:val="00506A53"/>
    <w:rsid w:val="00510F45"/>
    <w:rsid w:val="00527ECF"/>
    <w:rsid w:val="0067576C"/>
    <w:rsid w:val="00685247"/>
    <w:rsid w:val="006F3827"/>
    <w:rsid w:val="006F658C"/>
    <w:rsid w:val="00716F80"/>
    <w:rsid w:val="00747F96"/>
    <w:rsid w:val="00795844"/>
    <w:rsid w:val="007B7819"/>
    <w:rsid w:val="007E1926"/>
    <w:rsid w:val="007F0E07"/>
    <w:rsid w:val="00875B0C"/>
    <w:rsid w:val="008E1131"/>
    <w:rsid w:val="00906D29"/>
    <w:rsid w:val="00970215"/>
    <w:rsid w:val="00977CDD"/>
    <w:rsid w:val="00A27B38"/>
    <w:rsid w:val="00A877C8"/>
    <w:rsid w:val="00AA5AA9"/>
    <w:rsid w:val="00AB6999"/>
    <w:rsid w:val="00B13900"/>
    <w:rsid w:val="00C03BA2"/>
    <w:rsid w:val="00C15211"/>
    <w:rsid w:val="00C329DA"/>
    <w:rsid w:val="00C60BF2"/>
    <w:rsid w:val="00CA45C1"/>
    <w:rsid w:val="00D01B77"/>
    <w:rsid w:val="00D11094"/>
    <w:rsid w:val="00D32859"/>
    <w:rsid w:val="00DD5675"/>
    <w:rsid w:val="00DE6CFB"/>
    <w:rsid w:val="00E630D8"/>
    <w:rsid w:val="00E7637D"/>
    <w:rsid w:val="00EA7F1D"/>
    <w:rsid w:val="00ED6662"/>
    <w:rsid w:val="00F24305"/>
    <w:rsid w:val="00F25F00"/>
    <w:rsid w:val="00F52BCD"/>
    <w:rsid w:val="00F62400"/>
    <w:rsid w:val="00FA49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880500E"/>
  <w15:chartTrackingRefBased/>
  <w15:docId w15:val="{3DAEABCC-6668-43AF-A9C0-9E5F3B4F38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A7F1D"/>
    <w:pPr>
      <w:keepNext/>
      <w:keepLines/>
      <w:spacing w:before="240" w:after="0"/>
      <w:outlineLvl w:val="0"/>
    </w:pPr>
    <w:rPr>
      <w:rFonts w:ascii="Times New Roman" w:eastAsiaTheme="majorEastAsia" w:hAnsi="Times New Roman" w:cstheme="majorBidi"/>
      <w:b/>
      <w:color w:val="2F5496" w:themeColor="accent1" w:themeShade="BF"/>
      <w:sz w:val="30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EA7F1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  <w:u w:val="singl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906D29"/>
    <w:pPr>
      <w:spacing w:after="0" w:line="240" w:lineRule="auto"/>
    </w:pPr>
    <w:rPr>
      <w:rFonts w:eastAsiaTheme="minorEastAsia"/>
      <w:lang w:eastAsia="es-E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906D29"/>
    <w:rPr>
      <w:rFonts w:eastAsiaTheme="minorEastAsia"/>
      <w:lang w:eastAsia="es-ES"/>
    </w:rPr>
  </w:style>
  <w:style w:type="character" w:styleId="Textodelmarcadordeposicin">
    <w:name w:val="Placeholder Text"/>
    <w:basedOn w:val="Fuentedeprrafopredeter"/>
    <w:uiPriority w:val="99"/>
    <w:semiHidden/>
    <w:rsid w:val="00906D29"/>
    <w:rPr>
      <w:color w:val="808080"/>
    </w:rPr>
  </w:style>
  <w:style w:type="paragraph" w:styleId="Encabezado">
    <w:name w:val="header"/>
    <w:basedOn w:val="Normal"/>
    <w:link w:val="EncabezadoCar"/>
    <w:uiPriority w:val="99"/>
    <w:unhideWhenUsed/>
    <w:rsid w:val="00906D2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06D29"/>
  </w:style>
  <w:style w:type="paragraph" w:styleId="Piedepgina">
    <w:name w:val="footer"/>
    <w:basedOn w:val="Normal"/>
    <w:link w:val="PiedepginaCar"/>
    <w:uiPriority w:val="99"/>
    <w:unhideWhenUsed/>
    <w:rsid w:val="00906D2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06D29"/>
  </w:style>
  <w:style w:type="paragraph" w:customStyle="1" w:styleId="Texto">
    <w:name w:val="Texto"/>
    <w:basedOn w:val="Normal"/>
    <w:link w:val="TextoCar"/>
    <w:qFormat/>
    <w:rsid w:val="00ED6662"/>
    <w:rPr>
      <w:rFonts w:ascii="Times New Roman" w:hAnsi="Times New Roman" w:cs="Times New Roman"/>
      <w:sz w:val="24"/>
      <w:szCs w:val="24"/>
    </w:rPr>
  </w:style>
  <w:style w:type="character" w:customStyle="1" w:styleId="Ttulo1Car">
    <w:name w:val="Título 1 Car"/>
    <w:basedOn w:val="Fuentedeprrafopredeter"/>
    <w:link w:val="Ttulo1"/>
    <w:uiPriority w:val="9"/>
    <w:rsid w:val="00EA7F1D"/>
    <w:rPr>
      <w:rFonts w:ascii="Times New Roman" w:eastAsiaTheme="majorEastAsia" w:hAnsi="Times New Roman" w:cstheme="majorBidi"/>
      <w:b/>
      <w:color w:val="2F5496" w:themeColor="accent1" w:themeShade="BF"/>
      <w:sz w:val="30"/>
      <w:szCs w:val="32"/>
    </w:rPr>
  </w:style>
  <w:style w:type="character" w:customStyle="1" w:styleId="TextoCar">
    <w:name w:val="Texto Car"/>
    <w:basedOn w:val="Fuentedeprrafopredeter"/>
    <w:link w:val="Texto"/>
    <w:rsid w:val="00ED6662"/>
    <w:rPr>
      <w:rFonts w:ascii="Times New Roman" w:hAnsi="Times New Roman" w:cs="Times New Roman"/>
      <w:sz w:val="24"/>
      <w:szCs w:val="24"/>
    </w:rPr>
  </w:style>
  <w:style w:type="paragraph" w:styleId="TtuloTDC">
    <w:name w:val="TOC Heading"/>
    <w:basedOn w:val="Ttulo1"/>
    <w:next w:val="Normal"/>
    <w:uiPriority w:val="39"/>
    <w:unhideWhenUsed/>
    <w:qFormat/>
    <w:rsid w:val="00EA7F1D"/>
    <w:pPr>
      <w:outlineLvl w:val="9"/>
    </w:pPr>
    <w:rPr>
      <w:lang w:eastAsia="es-ES"/>
    </w:rPr>
  </w:style>
  <w:style w:type="paragraph" w:styleId="TDC2">
    <w:name w:val="toc 2"/>
    <w:basedOn w:val="Normal"/>
    <w:next w:val="Normal"/>
    <w:autoRedefine/>
    <w:uiPriority w:val="39"/>
    <w:unhideWhenUsed/>
    <w:rsid w:val="00EA7F1D"/>
    <w:pPr>
      <w:spacing w:after="0"/>
      <w:ind w:left="220"/>
    </w:pPr>
    <w:rPr>
      <w:rFonts w:cstheme="minorHAnsi"/>
      <w:smallCaps/>
      <w:sz w:val="20"/>
      <w:szCs w:val="20"/>
    </w:rPr>
  </w:style>
  <w:style w:type="paragraph" w:styleId="TDC1">
    <w:name w:val="toc 1"/>
    <w:basedOn w:val="Normal"/>
    <w:next w:val="Normal"/>
    <w:autoRedefine/>
    <w:uiPriority w:val="39"/>
    <w:unhideWhenUsed/>
    <w:rsid w:val="00EA7F1D"/>
    <w:pPr>
      <w:spacing w:before="120" w:after="120"/>
    </w:pPr>
    <w:rPr>
      <w:rFonts w:cstheme="minorHAnsi"/>
      <w:b/>
      <w:bCs/>
      <w:caps/>
      <w:sz w:val="20"/>
      <w:szCs w:val="20"/>
    </w:rPr>
  </w:style>
  <w:style w:type="paragraph" w:styleId="TDC3">
    <w:name w:val="toc 3"/>
    <w:basedOn w:val="Normal"/>
    <w:next w:val="Normal"/>
    <w:autoRedefine/>
    <w:uiPriority w:val="39"/>
    <w:unhideWhenUsed/>
    <w:rsid w:val="00EA7F1D"/>
    <w:pPr>
      <w:spacing w:after="0"/>
      <w:ind w:left="440"/>
    </w:pPr>
    <w:rPr>
      <w:rFonts w:cstheme="minorHAnsi"/>
      <w:i/>
      <w:iCs/>
      <w:sz w:val="20"/>
      <w:szCs w:val="20"/>
    </w:rPr>
  </w:style>
  <w:style w:type="character" w:customStyle="1" w:styleId="Ttulo2Car">
    <w:name w:val="Título 2 Car"/>
    <w:basedOn w:val="Fuentedeprrafopredeter"/>
    <w:link w:val="Ttulo2"/>
    <w:uiPriority w:val="9"/>
    <w:rsid w:val="00EA7F1D"/>
    <w:rPr>
      <w:rFonts w:asciiTheme="majorHAnsi" w:eastAsiaTheme="majorEastAsia" w:hAnsiTheme="majorHAnsi" w:cstheme="majorBidi"/>
      <w:color w:val="2F5496" w:themeColor="accent1" w:themeShade="BF"/>
      <w:sz w:val="26"/>
      <w:szCs w:val="26"/>
      <w:u w:val="single"/>
    </w:rPr>
  </w:style>
  <w:style w:type="paragraph" w:styleId="TDC4">
    <w:name w:val="toc 4"/>
    <w:basedOn w:val="Normal"/>
    <w:next w:val="Normal"/>
    <w:autoRedefine/>
    <w:uiPriority w:val="39"/>
    <w:unhideWhenUsed/>
    <w:rsid w:val="00EA7F1D"/>
    <w:pPr>
      <w:spacing w:after="0"/>
      <w:ind w:left="660"/>
    </w:pPr>
    <w:rPr>
      <w:rFonts w:cstheme="minorHAnsi"/>
      <w:sz w:val="18"/>
      <w:szCs w:val="18"/>
    </w:rPr>
  </w:style>
  <w:style w:type="paragraph" w:styleId="TDC5">
    <w:name w:val="toc 5"/>
    <w:basedOn w:val="Normal"/>
    <w:next w:val="Normal"/>
    <w:autoRedefine/>
    <w:uiPriority w:val="39"/>
    <w:unhideWhenUsed/>
    <w:rsid w:val="00EA7F1D"/>
    <w:pPr>
      <w:spacing w:after="0"/>
      <w:ind w:left="880"/>
    </w:pPr>
    <w:rPr>
      <w:rFonts w:cstheme="minorHAnsi"/>
      <w:sz w:val="18"/>
      <w:szCs w:val="18"/>
    </w:rPr>
  </w:style>
  <w:style w:type="paragraph" w:styleId="TDC6">
    <w:name w:val="toc 6"/>
    <w:basedOn w:val="Normal"/>
    <w:next w:val="Normal"/>
    <w:autoRedefine/>
    <w:uiPriority w:val="39"/>
    <w:unhideWhenUsed/>
    <w:rsid w:val="00EA7F1D"/>
    <w:pPr>
      <w:spacing w:after="0"/>
      <w:ind w:left="1100"/>
    </w:pPr>
    <w:rPr>
      <w:rFonts w:cstheme="minorHAnsi"/>
      <w:sz w:val="18"/>
      <w:szCs w:val="18"/>
    </w:rPr>
  </w:style>
  <w:style w:type="paragraph" w:styleId="TDC7">
    <w:name w:val="toc 7"/>
    <w:basedOn w:val="Normal"/>
    <w:next w:val="Normal"/>
    <w:autoRedefine/>
    <w:uiPriority w:val="39"/>
    <w:unhideWhenUsed/>
    <w:rsid w:val="00EA7F1D"/>
    <w:pPr>
      <w:spacing w:after="0"/>
      <w:ind w:left="1320"/>
    </w:pPr>
    <w:rPr>
      <w:rFonts w:cstheme="minorHAnsi"/>
      <w:sz w:val="18"/>
      <w:szCs w:val="18"/>
    </w:rPr>
  </w:style>
  <w:style w:type="paragraph" w:styleId="TDC8">
    <w:name w:val="toc 8"/>
    <w:basedOn w:val="Normal"/>
    <w:next w:val="Normal"/>
    <w:autoRedefine/>
    <w:uiPriority w:val="39"/>
    <w:unhideWhenUsed/>
    <w:rsid w:val="00EA7F1D"/>
    <w:pPr>
      <w:spacing w:after="0"/>
      <w:ind w:left="1540"/>
    </w:pPr>
    <w:rPr>
      <w:rFonts w:cstheme="minorHAnsi"/>
      <w:sz w:val="18"/>
      <w:szCs w:val="18"/>
    </w:rPr>
  </w:style>
  <w:style w:type="paragraph" w:styleId="TDC9">
    <w:name w:val="toc 9"/>
    <w:basedOn w:val="Normal"/>
    <w:next w:val="Normal"/>
    <w:autoRedefine/>
    <w:uiPriority w:val="39"/>
    <w:unhideWhenUsed/>
    <w:rsid w:val="00EA7F1D"/>
    <w:pPr>
      <w:spacing w:after="0"/>
      <w:ind w:left="1760"/>
    </w:pPr>
    <w:rPr>
      <w:rFonts w:cstheme="minorHAnsi"/>
      <w:sz w:val="18"/>
      <w:szCs w:val="18"/>
    </w:rPr>
  </w:style>
  <w:style w:type="character" w:styleId="Hipervnculo">
    <w:name w:val="Hyperlink"/>
    <w:basedOn w:val="Fuentedeprrafopredeter"/>
    <w:uiPriority w:val="99"/>
    <w:unhideWhenUsed/>
    <w:rsid w:val="00EA7F1D"/>
    <w:rPr>
      <w:color w:val="0563C1" w:themeColor="hyperlink"/>
      <w:u w:val="single"/>
    </w:rPr>
  </w:style>
  <w:style w:type="paragraph" w:styleId="Ttulo">
    <w:name w:val="Title"/>
    <w:basedOn w:val="Normal"/>
    <w:next w:val="Normal"/>
    <w:link w:val="TtuloCar"/>
    <w:uiPriority w:val="10"/>
    <w:qFormat/>
    <w:rsid w:val="00EA7F1D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A7F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rrafodelista">
    <w:name w:val="List Paragraph"/>
    <w:basedOn w:val="Normal"/>
    <w:uiPriority w:val="34"/>
    <w:qFormat/>
    <w:rsid w:val="000D70B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40915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87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839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footer" Target="footer4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header" Target="header4.xml"/><Relationship Id="rId2" Type="http://schemas.openxmlformats.org/officeDocument/2006/relationships/numbering" Target="numbering.xml"/><Relationship Id="rId16" Type="http://schemas.openxmlformats.org/officeDocument/2006/relationships/image" Target="media/image3.jpe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image" Target="media/image2.png"/><Relationship Id="rId10" Type="http://schemas.openxmlformats.org/officeDocument/2006/relationships/footer" Target="footer1.xm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1DAW\repositorio_git\daw1\plantilla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125961C-8BBB-442B-A225-3EDE78A87F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plantilla.dotx</Template>
  <TotalTime>324</TotalTime>
  <Pages>14</Pages>
  <Words>1783</Words>
  <Characters>9810</Characters>
  <Application>Microsoft Office Word</Application>
  <DocSecurity>0</DocSecurity>
  <Lines>81</Lines>
  <Paragraphs>23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DISKPART-FDISK-GUID</dc:title>
  <dc:subject/>
  <dc:creator>1DAW</dc:creator>
  <cp:keywords/>
  <dc:description/>
  <cp:lastModifiedBy>Adri Tira</cp:lastModifiedBy>
  <cp:revision>20</cp:revision>
  <dcterms:created xsi:type="dcterms:W3CDTF">2023-11-03T17:09:00Z</dcterms:created>
  <dcterms:modified xsi:type="dcterms:W3CDTF">2023-11-05T16:34:00Z</dcterms:modified>
</cp:coreProperties>
</file>