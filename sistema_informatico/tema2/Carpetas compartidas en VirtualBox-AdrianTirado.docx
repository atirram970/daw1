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FB19F" w14:textId="77777777" w:rsidR="00906D29" w:rsidRDefault="00716F80" w:rsidP="00716F80">
      <w:r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AC3A4D0" wp14:editId="4E96AB4F">
                <wp:simplePos x="0" y="0"/>
                <wp:positionH relativeFrom="margin">
                  <wp:posOffset>2763672</wp:posOffset>
                </wp:positionH>
                <wp:positionV relativeFrom="paragraph">
                  <wp:posOffset>-6824</wp:posOffset>
                </wp:positionV>
                <wp:extent cx="3126105" cy="54356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FD4BC" w14:textId="77777777" w:rsidR="00716F80" w:rsidRPr="003211DF" w:rsidRDefault="00716F80" w:rsidP="00716F80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Adrián Tirado Ramos</w:t>
                            </w:r>
                          </w:p>
                          <w:p w14:paraId="7710FD65" w14:textId="77777777" w:rsidR="00716F80" w:rsidRDefault="00716F80" w:rsidP="00716F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C3A4D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17.6pt;margin-top:-.55pt;width:246.15pt;height:42.8pt;z-index:-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" filled="f" stroked="f">
                <v:textbox>
                  <w:txbxContent>
                    <w:p w14:paraId="447FD4BC" w14:textId="77777777" w:rsidR="00716F80" w:rsidRPr="003211DF" w:rsidRDefault="00716F80" w:rsidP="00716F80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Adrián Tirado Ramos</w:t>
                      </w:r>
                    </w:p>
                    <w:p w14:paraId="7710FD65" w14:textId="77777777" w:rsidR="00716F80" w:rsidRDefault="00716F80" w:rsidP="00716F80"/>
                  </w:txbxContent>
                </v:textbox>
                <w10:wrap anchorx="margin"/>
              </v:shape>
            </w:pict>
          </mc:Fallback>
        </mc:AlternateContent>
      </w:r>
      <w:r w:rsidR="00F52BCD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536D72F" wp14:editId="23E9E59E">
                <wp:simplePos x="0" y="0"/>
                <wp:positionH relativeFrom="margin">
                  <wp:align>left</wp:align>
                </wp:positionH>
                <wp:positionV relativeFrom="paragraph">
                  <wp:posOffset>7135598</wp:posOffset>
                </wp:positionV>
                <wp:extent cx="3126105" cy="543560"/>
                <wp:effectExtent l="0" t="0" r="0" b="889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C07F0" w14:textId="77777777" w:rsidR="00F52BCD" w:rsidRPr="003211DF" w:rsidRDefault="005F2AD4" w:rsidP="00F52BCD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Sistemas Informáticos</w:t>
                            </w:r>
                          </w:p>
                          <w:p w14:paraId="479983D0" w14:textId="77777777" w:rsidR="00F52BCD" w:rsidRDefault="00F52BCD" w:rsidP="00F52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6D72F" id="Cuadro de texto 3" o:spid="_x0000_s1027" type="#_x0000_t202" style="position:absolute;margin-left:0;margin-top:561.85pt;width:246.15pt;height:42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" filled="f" stroked="f">
                <v:textbox>
                  <w:txbxContent>
                    <w:p w14:paraId="6B0C07F0" w14:textId="77777777" w:rsidR="00F52BCD" w:rsidRPr="003211DF" w:rsidRDefault="005F2AD4" w:rsidP="00F52BCD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Sistemas Informáticos</w:t>
                      </w:r>
                    </w:p>
                    <w:p w14:paraId="479983D0" w14:textId="77777777" w:rsidR="00F52BCD" w:rsidRDefault="00F52BCD" w:rsidP="00F52BCD"/>
                  </w:txbxContent>
                </v:textbox>
                <w10:wrap anchorx="margin"/>
              </v:shape>
            </w:pict>
          </mc:Fallback>
        </mc:AlternateContent>
      </w:r>
      <w:r w:rsidR="003211DF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1A9312" wp14:editId="19890DFB">
                <wp:simplePos x="0" y="0"/>
                <wp:positionH relativeFrom="margin">
                  <wp:posOffset>2717851</wp:posOffset>
                </wp:positionH>
                <wp:positionV relativeFrom="paragraph">
                  <wp:posOffset>586105</wp:posOffset>
                </wp:positionV>
                <wp:extent cx="3126105" cy="543560"/>
                <wp:effectExtent l="0" t="0" r="0" b="889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B5D0E" w14:textId="77777777" w:rsidR="003211DF" w:rsidRPr="003211DF" w:rsidRDefault="003211DF" w:rsidP="003211DF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3211D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1º De DAW</w:t>
                            </w:r>
                          </w:p>
                          <w:p w14:paraId="6DADAF2F" w14:textId="77777777" w:rsidR="003211DF" w:rsidRDefault="003211DF" w:rsidP="003211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A9312" id="Cuadro de texto 2" o:spid="_x0000_s1028" type="#_x0000_t202" style="position:absolute;margin-left:214pt;margin-top:46.15pt;width:246.15pt;height:42.8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" filled="f" stroked="f">
                <v:textbox>
                  <w:txbxContent>
                    <w:p w14:paraId="4E7B5D0E" w14:textId="77777777" w:rsidR="003211DF" w:rsidRPr="003211DF" w:rsidRDefault="003211DF" w:rsidP="003211DF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3211DF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1º De DAW</w:t>
                      </w:r>
                    </w:p>
                    <w:p w14:paraId="6DADAF2F" w14:textId="77777777" w:rsidR="003211DF" w:rsidRDefault="003211DF" w:rsidP="003211DF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39901394"/>
          <w:docPartObj>
            <w:docPartGallery w:val="Cover Pages"/>
            <w:docPartUnique/>
          </w:docPartObj>
        </w:sdtPr>
        <w:sdtEndPr/>
        <w:sdtContent>
          <w:r w:rsidR="00906D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9EA1400" wp14:editId="640E18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30BC18B" w14:textId="77777777" w:rsidR="003211DF" w:rsidRDefault="003211DF" w:rsidP="003211DF">
                                    <w:pPr>
                                      <w:pStyle w:val="Sinespaciado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  <w:p w14:paraId="050CCCC3" w14:textId="77777777" w:rsidR="003211DF" w:rsidRPr="003211DF" w:rsidRDefault="003211DF" w:rsidP="003211DF">
                                    <w:pPr>
                                      <w:pStyle w:val="Sinespaciado"/>
                                      <w:ind w:left="4248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56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1628D52" w14:textId="77777777" w:rsidR="00906D29" w:rsidRPr="005F2AD4" w:rsidRDefault="005F2AD4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</w:pPr>
                                      <w:r w:rsidRPr="005F2AD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6"/>
                                          <w:szCs w:val="64"/>
                                        </w:rPr>
                                        <w:t>Carpetas compartidas en VirtualBox</w:t>
                                      </w:r>
                                    </w:p>
                                  </w:sdtContent>
                                </w:sdt>
                                <w:p w14:paraId="4CD45822" w14:textId="77777777" w:rsidR="00906D29" w:rsidRDefault="00906D29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9EA1400" id="Grupo 48" o:spid="_x0000_s1029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">
                    <v:group id="Grupo 49" o:spid="_x0000_s1030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31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30BC18B" w14:textId="77777777" w:rsidR="003211DF" w:rsidRDefault="003211DF" w:rsidP="003211DF">
                              <w:pPr>
                                <w:pStyle w:val="Sinespaciado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  <w:p w14:paraId="050CCCC3" w14:textId="77777777" w:rsidR="003211DF" w:rsidRPr="003211DF" w:rsidRDefault="003211DF" w:rsidP="003211DF">
                              <w:pPr>
                                <w:pStyle w:val="Sinespaciado"/>
                                <w:ind w:left="4248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32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4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5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6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7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Cuadro de texto 61" o:spid="_x0000_s1038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56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1628D52" w14:textId="77777777" w:rsidR="00906D29" w:rsidRPr="005F2AD4" w:rsidRDefault="005F2AD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6"/>
                                    <w:szCs w:val="64"/>
                                  </w:rPr>
                                </w:pPr>
                                <w:r w:rsidRPr="005F2AD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6"/>
                                    <w:szCs w:val="64"/>
                                  </w:rPr>
                                  <w:t>Carpetas compartidas en VirtualBox</w:t>
                                </w:r>
                              </w:p>
                            </w:sdtContent>
                          </w:sdt>
                          <w:p w14:paraId="4CD45822" w14:textId="77777777" w:rsidR="00906D29" w:rsidRDefault="00906D29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06D29">
            <w:br w:type="page"/>
          </w:r>
        </w:sdtContent>
      </w:sdt>
    </w:p>
    <w:p w14:paraId="607DECD0" w14:textId="77777777" w:rsidR="00906D29" w:rsidRDefault="00906D29"/>
    <w:p w14:paraId="59F2CF69" w14:textId="77777777" w:rsidR="00906D29" w:rsidRDefault="00906D29">
      <w:pPr>
        <w:sectPr w:rsidR="00906D29" w:rsidSect="00906D2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530BE5E8" w14:textId="77777777" w:rsidR="00EA7F1D" w:rsidRDefault="00EA7F1D" w:rsidP="00EA7F1D">
      <w:pPr>
        <w:pStyle w:val="TDC3"/>
        <w:tabs>
          <w:tab w:val="left" w:pos="1946"/>
        </w:tabs>
        <w:ind w:left="0"/>
        <w:rPr>
          <w:rFonts w:cstheme="minorBidi"/>
          <w:i w:val="0"/>
          <w:iCs w:val="0"/>
          <w:sz w:val="22"/>
          <w:szCs w:val="22"/>
          <w:lang w:eastAsia="es-ES"/>
        </w:rPr>
      </w:pPr>
    </w:p>
    <w:p w14:paraId="0A7FCB4D" w14:textId="77777777" w:rsidR="00EA7F1D" w:rsidRPr="00EA7F1D" w:rsidRDefault="00EA7F1D" w:rsidP="00EA7F1D">
      <w:pPr>
        <w:pStyle w:val="Ttulo"/>
        <w:rPr>
          <w:lang w:eastAsia="es-ES"/>
        </w:rPr>
      </w:pPr>
      <w:r>
        <w:rPr>
          <w:lang w:eastAsia="es-ES"/>
        </w:rPr>
        <w:t>ÍNDICE</w:t>
      </w:r>
    </w:p>
    <w:p w14:paraId="63A71087" w14:textId="6AF401CE" w:rsidR="00CE70F7" w:rsidRDefault="00EA7F1D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"1-3" \h \z \u </w:instrText>
      </w:r>
      <w:r>
        <w:rPr>
          <w:lang w:eastAsia="es-ES"/>
        </w:rPr>
        <w:fldChar w:fldCharType="separate"/>
      </w:r>
      <w:hyperlink w:anchor="_Toc150285711" w:history="1">
        <w:r w:rsidR="00CE70F7" w:rsidRPr="00B05851">
          <w:rPr>
            <w:rStyle w:val="Hipervnculo"/>
            <w:noProof/>
          </w:rPr>
          <w:t>Carpetas compartidas</w:t>
        </w:r>
        <w:r w:rsidR="00CE70F7">
          <w:rPr>
            <w:noProof/>
            <w:webHidden/>
          </w:rPr>
          <w:tab/>
        </w:r>
        <w:r w:rsidR="00CE70F7">
          <w:rPr>
            <w:noProof/>
            <w:webHidden/>
          </w:rPr>
          <w:fldChar w:fldCharType="begin"/>
        </w:r>
        <w:r w:rsidR="00CE70F7">
          <w:rPr>
            <w:noProof/>
            <w:webHidden/>
          </w:rPr>
          <w:instrText xml:space="preserve"> PAGEREF _Toc150285711 \h </w:instrText>
        </w:r>
        <w:r w:rsidR="00CE70F7">
          <w:rPr>
            <w:noProof/>
            <w:webHidden/>
          </w:rPr>
        </w:r>
        <w:r w:rsidR="00CE70F7">
          <w:rPr>
            <w:noProof/>
            <w:webHidden/>
          </w:rPr>
          <w:fldChar w:fldCharType="separate"/>
        </w:r>
        <w:r w:rsidR="00714A9A">
          <w:rPr>
            <w:noProof/>
            <w:webHidden/>
          </w:rPr>
          <w:t>2</w:t>
        </w:r>
        <w:r w:rsidR="00CE70F7">
          <w:rPr>
            <w:noProof/>
            <w:webHidden/>
          </w:rPr>
          <w:fldChar w:fldCharType="end"/>
        </w:r>
      </w:hyperlink>
    </w:p>
    <w:p w14:paraId="1B31F6CB" w14:textId="55AC1F97" w:rsidR="00CE70F7" w:rsidRDefault="00CE70F7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5712" w:history="1">
        <w:r w:rsidRPr="00B05851">
          <w:rPr>
            <w:rStyle w:val="Hipervnculo"/>
            <w:noProof/>
            <w:lang w:val="en-US"/>
          </w:rPr>
          <w:t>Guest additions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4A9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D584DD" w14:textId="34C934D8" w:rsidR="00CE70F7" w:rsidRDefault="00CE70F7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5713" w:history="1">
        <w:r w:rsidRPr="00B05851">
          <w:rPr>
            <w:rStyle w:val="Hipervnculo"/>
            <w:noProof/>
            <w:lang w:val="en-US"/>
          </w:rPr>
          <w:t>Guest additions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4A9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56F830" w14:textId="780ECD12" w:rsidR="00CE70F7" w:rsidRDefault="00CE70F7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5714" w:history="1">
        <w:r w:rsidRPr="00B05851">
          <w:rPr>
            <w:rStyle w:val="Hipervnculo"/>
            <w:noProof/>
          </w:rPr>
          <w:t>Preparar las carpetas para compartirlas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4A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7C247A" w14:textId="6569AA90" w:rsidR="00CE70F7" w:rsidRDefault="00CE70F7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85715" w:history="1">
        <w:r w:rsidRPr="00B05851">
          <w:rPr>
            <w:rStyle w:val="Hipervnculo"/>
            <w:noProof/>
          </w:rPr>
          <w:t>En el equipo host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4A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902A65" w14:textId="0E6EF6AB" w:rsidR="00CE70F7" w:rsidRDefault="00CE70F7">
      <w:pPr>
        <w:pStyle w:val="TDC3"/>
        <w:tabs>
          <w:tab w:val="right" w:leader="dot" w:pos="8494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50285716" w:history="1">
        <w:r w:rsidRPr="00B05851">
          <w:rPr>
            <w:rStyle w:val="Hipervnculo"/>
            <w:noProof/>
          </w:rPr>
          <w:t>En virtualbox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4A9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B748DF" w14:textId="71CBDB83" w:rsidR="00CE70F7" w:rsidRDefault="00CE70F7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5717" w:history="1">
        <w:r w:rsidRPr="00B05851">
          <w:rPr>
            <w:rStyle w:val="Hipervnculo"/>
            <w:noProof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4A9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73673B" w14:textId="0ABB43BE" w:rsidR="00CE70F7" w:rsidRDefault="00CE70F7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5718" w:history="1">
        <w:r w:rsidRPr="00B05851">
          <w:rPr>
            <w:rStyle w:val="Hipervnculo"/>
            <w:noProof/>
          </w:rPr>
          <w:t>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4A9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4C2291" w14:textId="77777777" w:rsidR="00EA7F1D" w:rsidRPr="00EA7F1D" w:rsidRDefault="00EA7F1D" w:rsidP="00EA7F1D">
      <w:pPr>
        <w:rPr>
          <w:lang w:eastAsia="es-ES"/>
        </w:rPr>
      </w:pPr>
      <w:r>
        <w:rPr>
          <w:lang w:eastAsia="es-ES"/>
        </w:rPr>
        <w:fldChar w:fldCharType="end"/>
      </w:r>
    </w:p>
    <w:p w14:paraId="50D6F03D" w14:textId="77777777" w:rsidR="00B474C0" w:rsidRDefault="00EA7F1D" w:rsidP="00B474C0">
      <w:pPr>
        <w:pStyle w:val="Ttulo1"/>
      </w:pPr>
      <w:r w:rsidRPr="00EA7F1D">
        <w:rPr>
          <w:lang w:eastAsia="es-ES"/>
        </w:rPr>
        <w:br w:type="page"/>
      </w:r>
      <w:bookmarkStart w:id="0" w:name="_Toc150285711"/>
      <w:r w:rsidR="00494F4C">
        <w:lastRenderedPageBreak/>
        <w:t>Carpetas compartidas</w:t>
      </w:r>
      <w:bookmarkEnd w:id="0"/>
    </w:p>
    <w:p w14:paraId="60CB2CA6" w14:textId="77777777" w:rsidR="00B474C0" w:rsidRDefault="00B474C0" w:rsidP="00B474C0">
      <w:pPr>
        <w:pStyle w:val="Texto"/>
      </w:pPr>
      <w:r>
        <w:t>Para poder usar las carpetas compartidas en Windows, primero debemos de instalar las guest additions y así, se nos crea todo con los permisos necesarios para acceder y manipular esa carpeta compartida</w:t>
      </w:r>
    </w:p>
    <w:p w14:paraId="6D7CC9FF" w14:textId="77777777" w:rsidR="00B474C0" w:rsidRDefault="00494F4C" w:rsidP="0093358A">
      <w:pPr>
        <w:pStyle w:val="Ttulo2"/>
        <w:rPr>
          <w:lang w:val="en-US"/>
        </w:rPr>
      </w:pPr>
      <w:bookmarkStart w:id="1" w:name="_Toc150285712"/>
      <w:r w:rsidRPr="00494F4C">
        <w:rPr>
          <w:lang w:val="en-US"/>
        </w:rPr>
        <w:t>Guest additions Windows</w:t>
      </w:r>
      <w:bookmarkEnd w:id="1"/>
    </w:p>
    <w:p w14:paraId="675E38D7" w14:textId="77777777" w:rsidR="00494F4C" w:rsidRDefault="0093358A" w:rsidP="0093358A">
      <w:pPr>
        <w:pStyle w:val="Tex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90CDB3" wp14:editId="00302B44">
            <wp:extent cx="4888467" cy="36280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12" cy="36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7E07" w14:textId="77777777" w:rsidR="0093358A" w:rsidRDefault="0093358A" w:rsidP="0093358A">
      <w:pPr>
        <w:pStyle w:val="Tex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87E02" wp14:editId="2206F64F">
            <wp:extent cx="4900054" cy="362808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94" cy="36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97EE" w14:textId="77777777" w:rsidR="0093358A" w:rsidRDefault="0093358A" w:rsidP="0093358A">
      <w:pPr>
        <w:pStyle w:val="Texto"/>
        <w:jc w:val="center"/>
        <w:rPr>
          <w:lang w:val="en-US"/>
        </w:rPr>
      </w:pPr>
    </w:p>
    <w:p w14:paraId="4A534094" w14:textId="77777777" w:rsidR="0093358A" w:rsidRPr="00494F4C" w:rsidRDefault="0093358A" w:rsidP="0093358A">
      <w:pPr>
        <w:pStyle w:val="Tex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2405ED" wp14:editId="010404AE">
            <wp:extent cx="5369560" cy="398653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53AA" w14:textId="77777777" w:rsidR="0093358A" w:rsidRDefault="009335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  <w:lang w:val="en-US"/>
        </w:rPr>
      </w:pPr>
      <w:r>
        <w:rPr>
          <w:lang w:val="en-US"/>
        </w:rPr>
        <w:br w:type="page"/>
      </w:r>
    </w:p>
    <w:p w14:paraId="3D53A229" w14:textId="77777777" w:rsidR="00494F4C" w:rsidRDefault="00494F4C" w:rsidP="00F9740D">
      <w:pPr>
        <w:pStyle w:val="Ttulo2"/>
        <w:rPr>
          <w:lang w:val="en-US"/>
        </w:rPr>
      </w:pPr>
      <w:bookmarkStart w:id="2" w:name="_Toc150285713"/>
      <w:r w:rsidRPr="00494F4C">
        <w:rPr>
          <w:lang w:val="en-US"/>
        </w:rPr>
        <w:lastRenderedPageBreak/>
        <w:t>Guest a</w:t>
      </w:r>
      <w:r>
        <w:rPr>
          <w:lang w:val="en-US"/>
        </w:rPr>
        <w:t>dditions Ubuntu</w:t>
      </w:r>
      <w:bookmarkEnd w:id="2"/>
    </w:p>
    <w:p w14:paraId="4C80CD0B" w14:textId="77777777" w:rsidR="00494F4C" w:rsidRDefault="00F9740D" w:rsidP="00B474C0">
      <w:pPr>
        <w:pStyle w:val="Texto"/>
        <w:rPr>
          <w:lang w:val="en-US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123447CE" wp14:editId="7AB35B59">
            <wp:extent cx="5398770" cy="30429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0A26" w14:textId="77777777" w:rsidR="00F9740D" w:rsidRDefault="00F9740D" w:rsidP="00B474C0">
      <w:pPr>
        <w:pStyle w:val="Tex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45C9E" wp14:editId="0121F9D6">
            <wp:extent cx="539877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FD8A" w14:textId="77777777" w:rsidR="00E9320A" w:rsidRDefault="00E9320A" w:rsidP="00B474C0">
      <w:pPr>
        <w:pStyle w:val="Tex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7A3174" wp14:editId="5DC7F725">
            <wp:extent cx="5391150" cy="32111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77A3" w14:textId="77777777" w:rsidR="00E9320A" w:rsidRPr="00494F4C" w:rsidRDefault="00E9320A" w:rsidP="00B474C0">
      <w:pPr>
        <w:pStyle w:val="Tex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614123" wp14:editId="3D0CB315">
            <wp:extent cx="5391150" cy="27946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A69E" w14:textId="77777777" w:rsidR="00EA7F1D" w:rsidRDefault="00B474C0" w:rsidP="00494F4C">
      <w:pPr>
        <w:pStyle w:val="Texto"/>
      </w:pPr>
      <w:r>
        <w:t xml:space="preserve">Luego de instalar las guest additions, nos pedirá </w:t>
      </w:r>
      <w:r w:rsidR="00F9740D">
        <w:t>reiniciar (solo Windows)</w:t>
      </w:r>
      <w:r>
        <w:t>, antes de eso, creamos las carpetas compartidas y las preparamos en virtualbox</w:t>
      </w:r>
    </w:p>
    <w:p w14:paraId="3D45E5B9" w14:textId="77777777" w:rsidR="00F9740D" w:rsidRDefault="00F9740D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</w:p>
    <w:p w14:paraId="3D8ABA75" w14:textId="77777777" w:rsidR="00F9740D" w:rsidRDefault="00F9740D" w:rsidP="00F9740D">
      <w:pPr>
        <w:pStyle w:val="Ttulo2"/>
      </w:pPr>
      <w:bookmarkStart w:id="3" w:name="_Toc150285714"/>
      <w:r>
        <w:lastRenderedPageBreak/>
        <w:t>Preparar las carpetas para compartirlas</w:t>
      </w:r>
      <w:bookmarkEnd w:id="3"/>
    </w:p>
    <w:p w14:paraId="0E1FE297" w14:textId="77777777" w:rsidR="00F9740D" w:rsidRPr="00F9740D" w:rsidRDefault="00F9740D" w:rsidP="00F9740D">
      <w:pPr>
        <w:pStyle w:val="Ttulo3"/>
      </w:pPr>
      <w:bookmarkStart w:id="4" w:name="_Toc150285715"/>
      <w:r>
        <w:t>En el equipo host</w:t>
      </w:r>
      <w:bookmarkEnd w:id="4"/>
    </w:p>
    <w:p w14:paraId="7844644A" w14:textId="77777777" w:rsidR="00494F4C" w:rsidRDefault="00494F4C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2B3EFE87" wp14:editId="2AB748FA">
            <wp:extent cx="4993199" cy="284535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220" cy="285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55E1" w14:textId="77777777" w:rsidR="00F9740D" w:rsidRDefault="00F9740D" w:rsidP="00F9740D">
      <w:pPr>
        <w:pStyle w:val="Ttulo3"/>
      </w:pPr>
      <w:bookmarkStart w:id="5" w:name="_Toc150285716"/>
      <w:r>
        <w:t>En virtualbox</w:t>
      </w:r>
      <w:bookmarkEnd w:id="5"/>
    </w:p>
    <w:p w14:paraId="0A938144" w14:textId="77777777" w:rsidR="00494F4C" w:rsidRDefault="00494F4C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</w:p>
    <w:p w14:paraId="57D2D02A" w14:textId="77777777" w:rsidR="00F9740D" w:rsidRDefault="00F9740D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547760AE" wp14:editId="02C4E674">
            <wp:extent cx="4985618" cy="3057728"/>
            <wp:effectExtent l="0" t="0" r="571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54" cy="306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B984" w14:textId="77777777" w:rsidR="00F9740D" w:rsidRDefault="00F9740D" w:rsidP="0093358A">
      <w:pPr>
        <w:pStyle w:val="Texto"/>
        <w:jc w:val="center"/>
        <w:rPr>
          <w:rFonts w:eastAsiaTheme="majorEastAsia" w:cstheme="majorBidi"/>
          <w:color w:val="2F5496" w:themeColor="accent1" w:themeShade="BF"/>
          <w:sz w:val="30"/>
          <w:szCs w:val="32"/>
        </w:rPr>
      </w:pPr>
      <w:bookmarkStart w:id="6" w:name="_GoBack"/>
      <w:bookmarkEnd w:id="6"/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lastRenderedPageBreak/>
        <w:drawing>
          <wp:inline distT="0" distB="0" distL="0" distR="0" wp14:anchorId="56C9B18D" wp14:editId="12AD5E05">
            <wp:extent cx="4498848" cy="2753359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227" cy="276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EA20" w14:textId="77777777" w:rsidR="00F9740D" w:rsidRDefault="00F9740D" w:rsidP="0093358A">
      <w:pPr>
        <w:pStyle w:val="Texto"/>
        <w:jc w:val="center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1FFCB099" wp14:editId="3C0F9BB3">
            <wp:extent cx="4479060" cy="2743174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13" cy="2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A0E" w14:textId="77777777" w:rsidR="00F9740D" w:rsidRDefault="00F9740D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</w:p>
    <w:p w14:paraId="5985C90D" w14:textId="77777777" w:rsidR="00F9740D" w:rsidRDefault="00F9740D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</w:p>
    <w:p w14:paraId="7C7ED9E0" w14:textId="77777777" w:rsidR="00F9740D" w:rsidRDefault="00F9740D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</w:p>
    <w:p w14:paraId="297964A2" w14:textId="77777777" w:rsidR="00F9740D" w:rsidRDefault="00F9740D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</w:p>
    <w:p w14:paraId="311650E0" w14:textId="77777777" w:rsidR="00F9740D" w:rsidRDefault="00F9740D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</w:p>
    <w:p w14:paraId="402979CA" w14:textId="77777777" w:rsidR="00F9740D" w:rsidRDefault="00F9740D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</w:p>
    <w:p w14:paraId="1232211D" w14:textId="77777777" w:rsidR="0093358A" w:rsidRDefault="0093358A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282D0A23" w14:textId="77777777" w:rsidR="0093358A" w:rsidRDefault="00F9740D" w:rsidP="00F9740D">
      <w:pPr>
        <w:pStyle w:val="Texto"/>
      </w:pPr>
      <w:r w:rsidRPr="00F9740D">
        <w:lastRenderedPageBreak/>
        <w:t>Ahora</w:t>
      </w:r>
      <w:r>
        <w:t xml:space="preserve"> repetimos el proceso con la máquina virtual de Windows</w:t>
      </w:r>
    </w:p>
    <w:p w14:paraId="62EAA7D2" w14:textId="77777777" w:rsidR="0093358A" w:rsidRDefault="00F9740D" w:rsidP="00F9740D">
      <w:pPr>
        <w:pStyle w:val="Texto"/>
      </w:pPr>
      <w:r>
        <w:rPr>
          <w:noProof/>
        </w:rPr>
        <w:drawing>
          <wp:inline distT="0" distB="0" distL="0" distR="0" wp14:anchorId="3DD4EBC2" wp14:editId="2C654120">
            <wp:extent cx="4777668" cy="2926055"/>
            <wp:effectExtent l="0" t="0" r="444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60" cy="293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0B96" w14:textId="77777777" w:rsidR="00F9740D" w:rsidRDefault="00F9740D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10A73B4" w14:textId="77777777" w:rsidR="00F9740D" w:rsidRDefault="00F9740D" w:rsidP="00F9740D">
      <w:pPr>
        <w:pStyle w:val="Texto"/>
      </w:pPr>
      <w:r>
        <w:lastRenderedPageBreak/>
        <w:t>Ahora cuando todo esté listo aparecerán las carpetas compartidas</w:t>
      </w:r>
    </w:p>
    <w:p w14:paraId="59057DAE" w14:textId="77777777" w:rsidR="00F9740D" w:rsidRDefault="0093358A" w:rsidP="0093358A">
      <w:pPr>
        <w:pStyle w:val="Ttulo2"/>
      </w:pPr>
      <w:bookmarkStart w:id="7" w:name="_Toc150285717"/>
      <w:r>
        <w:t>Windows</w:t>
      </w:r>
      <w:bookmarkEnd w:id="7"/>
    </w:p>
    <w:p w14:paraId="42B36C61" w14:textId="77777777" w:rsidR="0093358A" w:rsidRDefault="0093358A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438045B0" wp14:editId="2AFE3B58">
            <wp:extent cx="5391150" cy="44037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9BDA" w14:textId="77777777" w:rsidR="00DD7A3B" w:rsidRDefault="00DD7A3B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lastRenderedPageBreak/>
        <w:drawing>
          <wp:inline distT="0" distB="0" distL="0" distR="0" wp14:anchorId="7637609A" wp14:editId="4581F8A5">
            <wp:extent cx="5391150" cy="44113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F97F" w14:textId="77777777" w:rsidR="0093358A" w:rsidRDefault="00DD7A3B" w:rsidP="00DD7A3B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262C9FCB" wp14:editId="18FAFE06">
            <wp:extent cx="5391150" cy="43084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6E5B" w14:textId="77777777" w:rsidR="0093358A" w:rsidRDefault="0093358A" w:rsidP="00DD7A3B">
      <w:pPr>
        <w:pStyle w:val="Ttulo2"/>
      </w:pPr>
      <w:bookmarkStart w:id="8" w:name="_Toc150285718"/>
      <w:r>
        <w:lastRenderedPageBreak/>
        <w:t>Ubuntu</w:t>
      </w:r>
      <w:bookmarkEnd w:id="8"/>
    </w:p>
    <w:p w14:paraId="73BA5E37" w14:textId="77777777" w:rsidR="0093358A" w:rsidRDefault="00DD7A3B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474FF7F3" wp14:editId="61E80376">
            <wp:extent cx="539877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56EB" w14:textId="77777777" w:rsidR="00DD7A3B" w:rsidRPr="009408B1" w:rsidRDefault="00DD7A3B" w:rsidP="009408B1">
      <w:pPr>
        <w:pStyle w:val="Texto"/>
      </w:pPr>
      <w:r w:rsidRPr="009408B1">
        <w:t>Pero si nos metemos directamente, no nos dejará, nos desplazamos a otras ubicaciones y desde ahí nos dejará acceder a las carpetas compartidas</w:t>
      </w:r>
    </w:p>
    <w:p w14:paraId="2DBC67CA" w14:textId="77777777" w:rsidR="00DD7A3B" w:rsidRDefault="00DD7A3B" w:rsidP="00494F4C">
      <w:pPr>
        <w:pStyle w:val="Texto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1CD9AC12" wp14:editId="65AAFF16">
            <wp:extent cx="539877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71DF" w14:textId="77777777" w:rsidR="00DD7A3B" w:rsidRDefault="00DD7A3B" w:rsidP="00DD7A3B">
      <w:pPr>
        <w:pStyle w:val="Texto"/>
        <w:jc w:val="center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lastRenderedPageBreak/>
        <w:drawing>
          <wp:inline distT="0" distB="0" distL="0" distR="0" wp14:anchorId="6C08D2F2" wp14:editId="29917398">
            <wp:extent cx="4618258" cy="259702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71" cy="260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4869" w14:textId="77777777" w:rsidR="00DD7A3B" w:rsidRDefault="00DD7A3B" w:rsidP="00DD7A3B">
      <w:pPr>
        <w:pStyle w:val="Texto"/>
        <w:jc w:val="center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4C0C546D" wp14:editId="100FBB02">
            <wp:extent cx="4631266" cy="2604338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111" cy="26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BA29" w14:textId="77777777" w:rsidR="00DD7A3B" w:rsidRPr="00494F4C" w:rsidRDefault="00DD7A3B" w:rsidP="00DD7A3B">
      <w:pPr>
        <w:pStyle w:val="Texto"/>
        <w:jc w:val="center"/>
        <w:rPr>
          <w:rFonts w:eastAsiaTheme="majorEastAsia" w:cstheme="majorBidi"/>
          <w:color w:val="2F5496" w:themeColor="accent1" w:themeShade="BF"/>
          <w:sz w:val="30"/>
          <w:szCs w:val="32"/>
        </w:rPr>
      </w:pPr>
      <w:r>
        <w:rPr>
          <w:rFonts w:eastAsiaTheme="majorEastAsia" w:cstheme="majorBidi"/>
          <w:noProof/>
          <w:color w:val="2F5496" w:themeColor="accent1" w:themeShade="BF"/>
          <w:sz w:val="30"/>
          <w:szCs w:val="32"/>
        </w:rPr>
        <w:drawing>
          <wp:inline distT="0" distB="0" distL="0" distR="0" wp14:anchorId="4685F44C" wp14:editId="1BF9E6C5">
            <wp:extent cx="4657282" cy="261896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574" cy="263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A3B" w:rsidRPr="00494F4C" w:rsidSect="002E7155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23610" w14:textId="77777777" w:rsidR="005F2AD4" w:rsidRDefault="005F2AD4" w:rsidP="00906D29">
      <w:pPr>
        <w:spacing w:after="0" w:line="240" w:lineRule="auto"/>
      </w:pPr>
      <w:r>
        <w:separator/>
      </w:r>
    </w:p>
  </w:endnote>
  <w:endnote w:type="continuationSeparator" w:id="0">
    <w:p w14:paraId="578BED8D" w14:textId="77777777" w:rsidR="005F2AD4" w:rsidRDefault="005F2AD4" w:rsidP="0090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73E58" w14:textId="77777777" w:rsidR="00A877C8" w:rsidRDefault="00A877C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FEBF5" w14:textId="77777777" w:rsidR="003211DF" w:rsidRDefault="003211DF">
    <w:pPr>
      <w:pStyle w:val="Piedepgina"/>
      <w:jc w:val="center"/>
      <w:rPr>
        <w:caps/>
        <w:color w:val="4472C4" w:themeColor="accent1"/>
      </w:rPr>
    </w:pPr>
  </w:p>
  <w:p w14:paraId="148BEB46" w14:textId="77777777" w:rsidR="00906D29" w:rsidRDefault="00906D29" w:rsidP="00906D29">
    <w:pPr>
      <w:pStyle w:val="Piedepgina"/>
      <w:tabs>
        <w:tab w:val="clear" w:pos="4252"/>
        <w:tab w:val="clear" w:pos="8504"/>
        <w:tab w:val="left" w:pos="3581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BFB488" w14:textId="77777777" w:rsidR="00906D29" w:rsidRDefault="00906D29">
    <w:pPr>
      <w:pStyle w:val="Encabezado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906D29">
      <w:rPr>
        <w:noProof/>
        <w:color w:val="4472C4" w:themeColor="accent1"/>
      </w:rPr>
      <w:t>1</w:t>
    </w:r>
  </w:p>
  <w:p w14:paraId="437DAEAE" w14:textId="77777777" w:rsidR="00906D29" w:rsidRDefault="00906D2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2F826" w14:textId="77777777" w:rsidR="003211DF" w:rsidRPr="00A877C8" w:rsidRDefault="003211DF" w:rsidP="00CA45C1">
    <w:pPr>
      <w:pStyle w:val="Piedepgina"/>
      <w:shd w:val="clear" w:color="auto" w:fill="4472C4" w:themeFill="accent1"/>
      <w:jc w:val="center"/>
      <w:rPr>
        <w:rFonts w:ascii="Times New Roman" w:hAnsi="Times New Roman" w:cs="Times New Roman"/>
        <w:b/>
        <w:caps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begin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instrText>PAGE   \* MERGEFORMAT</w:instrTex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separate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t>2</w: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FE665" w14:textId="77777777" w:rsidR="005F2AD4" w:rsidRDefault="005F2AD4" w:rsidP="00906D29">
      <w:pPr>
        <w:spacing w:after="0" w:line="240" w:lineRule="auto"/>
      </w:pPr>
      <w:r>
        <w:separator/>
      </w:r>
    </w:p>
  </w:footnote>
  <w:footnote w:type="continuationSeparator" w:id="0">
    <w:p w14:paraId="3C6369F1" w14:textId="77777777" w:rsidR="005F2AD4" w:rsidRDefault="005F2AD4" w:rsidP="00906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CF6E2" w14:textId="77777777" w:rsidR="00A877C8" w:rsidRDefault="00A877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1FC94C" w14:textId="77777777" w:rsidR="00A877C8" w:rsidRDefault="00A877C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271A24" w14:textId="77777777" w:rsidR="00906D29" w:rsidRDefault="00906D29">
    <w:pPr>
      <w:pStyle w:val="Encabezado"/>
    </w:pPr>
    <w:r>
      <w:t>1ºDAW</w:t>
    </w:r>
    <w:r>
      <w:tab/>
    </w:r>
    <w:r>
      <w:tab/>
      <w:t>Adrián Tirado Ramos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24DD0" w14:textId="77777777" w:rsidR="00F52BCD" w:rsidRPr="00A877C8" w:rsidRDefault="00F52BCD" w:rsidP="00CA45C1">
    <w:pPr>
      <w:pStyle w:val="Encabezado"/>
      <w:shd w:val="clear" w:color="auto" w:fill="4472C4" w:themeFill="accent1"/>
      <w:rPr>
        <w:rFonts w:ascii="Times New Roman" w:hAnsi="Times New Roman" w:cs="Times New Roman"/>
        <w:b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olor w:val="FFFFFF" w:themeColor="background1"/>
        <w:sz w:val="24"/>
      </w:rPr>
      <w:t>1ºDAW</w:t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  <w:t>Adrián Tirado Ramos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D4"/>
    <w:rsid w:val="001F2A67"/>
    <w:rsid w:val="00263AC1"/>
    <w:rsid w:val="002E7155"/>
    <w:rsid w:val="003211DF"/>
    <w:rsid w:val="00494F4C"/>
    <w:rsid w:val="00510F45"/>
    <w:rsid w:val="005F2AD4"/>
    <w:rsid w:val="006F3827"/>
    <w:rsid w:val="00714A9A"/>
    <w:rsid w:val="00716F80"/>
    <w:rsid w:val="007B7819"/>
    <w:rsid w:val="00906D29"/>
    <w:rsid w:val="0093358A"/>
    <w:rsid w:val="009408B1"/>
    <w:rsid w:val="00977CDD"/>
    <w:rsid w:val="00A877C8"/>
    <w:rsid w:val="00AA5AA9"/>
    <w:rsid w:val="00AB6999"/>
    <w:rsid w:val="00B474C0"/>
    <w:rsid w:val="00C03BA2"/>
    <w:rsid w:val="00CA45C1"/>
    <w:rsid w:val="00CE70F7"/>
    <w:rsid w:val="00D211DE"/>
    <w:rsid w:val="00DD7A3B"/>
    <w:rsid w:val="00DE6CFB"/>
    <w:rsid w:val="00E7637D"/>
    <w:rsid w:val="00E9320A"/>
    <w:rsid w:val="00EA7F1D"/>
    <w:rsid w:val="00ED6662"/>
    <w:rsid w:val="00F24305"/>
    <w:rsid w:val="00F25F00"/>
    <w:rsid w:val="00F52BCD"/>
    <w:rsid w:val="00F9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E63B00"/>
  <w15:chartTrackingRefBased/>
  <w15:docId w15:val="{67E1C037-E62E-416D-B4B8-D016D2F4D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7F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974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6D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D29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06D2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D29"/>
  </w:style>
  <w:style w:type="paragraph" w:styleId="Piedepgina">
    <w:name w:val="footer"/>
    <w:basedOn w:val="Normal"/>
    <w:link w:val="Piedepgina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D29"/>
  </w:style>
  <w:style w:type="paragraph" w:customStyle="1" w:styleId="Texto">
    <w:name w:val="Texto"/>
    <w:basedOn w:val="Normal"/>
    <w:link w:val="TextoCar"/>
    <w:qFormat/>
    <w:rsid w:val="00ED6662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A7F1D"/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character" w:customStyle="1" w:styleId="TextoCar">
    <w:name w:val="Texto Car"/>
    <w:basedOn w:val="Fuentedeprrafopredeter"/>
    <w:link w:val="Texto"/>
    <w:rsid w:val="00ED6662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7F1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7F1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A7F1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A7F1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A7F1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A7F1D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A7F1D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A7F1D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A7F1D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A7F1D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A7F1D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A7F1D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A7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F974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DAW\repositorio_git\daw1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74FD2-7259-492E-B95C-5335054B8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35</TotalTime>
  <Pages>14</Pages>
  <Words>240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Carpetas compartidas en VirtualBox</vt:lpstr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Carpetas compartidas en VirtualBox</dc:title>
  <dc:subject/>
  <dc:creator>1DAW</dc:creator>
  <cp:keywords/>
  <dc:description/>
  <cp:lastModifiedBy>1DAW</cp:lastModifiedBy>
  <cp:revision>9</cp:revision>
  <cp:lastPrinted>2023-11-07T20:42:00Z</cp:lastPrinted>
  <dcterms:created xsi:type="dcterms:W3CDTF">2023-11-07T19:56:00Z</dcterms:created>
  <dcterms:modified xsi:type="dcterms:W3CDTF">2023-11-07T20:44:00Z</dcterms:modified>
</cp:coreProperties>
</file>