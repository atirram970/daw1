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BE955" w14:textId="712311FE" w:rsidR="00906D29" w:rsidRDefault="00F52BCD" w:rsidP="003211DF">
      <w:pPr>
        <w:jc w:val="right"/>
      </w:pPr>
      <w:r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F0C49C9" wp14:editId="3577679B">
                <wp:simplePos x="0" y="0"/>
                <wp:positionH relativeFrom="margin">
                  <wp:align>left</wp:align>
                </wp:positionH>
                <wp:positionV relativeFrom="paragraph">
                  <wp:posOffset>7135598</wp:posOffset>
                </wp:positionV>
                <wp:extent cx="3126105" cy="543560"/>
                <wp:effectExtent l="0" t="0" r="0" b="889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68E24" w14:textId="6BB118BE" w:rsidR="00F52BCD" w:rsidRDefault="004D163E" w:rsidP="00F52BCD"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Sistemas Informáticos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0C49C9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0;margin-top:561.85pt;width:246.15pt;height:42.8pt;z-index:-2516520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" filled="f" stroked="f">
                <v:textbox>
                  <w:txbxContent>
                    <w:p w14:paraId="4F668E24" w14:textId="6BB118BE" w:rsidR="00F52BCD" w:rsidRDefault="004D163E" w:rsidP="00F52BCD"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Sistemas Informáticos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11DF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0CE7901" wp14:editId="4C04F115">
                <wp:simplePos x="0" y="0"/>
                <wp:positionH relativeFrom="margin">
                  <wp:posOffset>2717851</wp:posOffset>
                </wp:positionH>
                <wp:positionV relativeFrom="paragraph">
                  <wp:posOffset>586105</wp:posOffset>
                </wp:positionV>
                <wp:extent cx="3126105" cy="543560"/>
                <wp:effectExtent l="0" t="0" r="0" b="889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9CC159" w14:textId="77777777" w:rsidR="003211DF" w:rsidRPr="003211DF" w:rsidRDefault="003211DF" w:rsidP="003211DF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3211DF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1º De DAW</w:t>
                            </w:r>
                          </w:p>
                          <w:p w14:paraId="2CB2478E" w14:textId="77777777" w:rsidR="003211DF" w:rsidRDefault="003211DF" w:rsidP="003211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E7901" id="Cuadro de texto 2" o:spid="_x0000_s1027" type="#_x0000_t202" style="position:absolute;left:0;text-align:left;margin-left:214pt;margin-top:46.15pt;width:246.15pt;height:42.8pt;z-index:-251654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" filled="f" stroked="f">
                <v:textbox>
                  <w:txbxContent>
                    <w:p w14:paraId="249CC159" w14:textId="77777777" w:rsidR="003211DF" w:rsidRPr="003211DF" w:rsidRDefault="003211DF" w:rsidP="003211DF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 w:rsidRPr="003211DF"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1º De DAW</w:t>
                      </w:r>
                    </w:p>
                    <w:p w14:paraId="2CB2478E" w14:textId="77777777" w:rsidR="003211DF" w:rsidRDefault="003211DF" w:rsidP="003211DF"/>
                  </w:txbxContent>
                </v:textbox>
                <w10:wrap anchorx="margin"/>
              </v:shape>
            </w:pict>
          </mc:Fallback>
        </mc:AlternateContent>
      </w:r>
      <w:sdt>
        <w:sdtPr>
          <w:id w:val="-39901394"/>
          <w:docPartObj>
            <w:docPartGallery w:val="Cover Pages"/>
            <w:docPartUnique/>
          </w:docPartObj>
        </w:sdtPr>
        <w:sdtEndPr/>
        <w:sdtContent>
          <w:sdt>
            <w:sdtPr>
              <w:rPr>
                <w:b/>
                <w:color w:val="FFFFFF" w:themeColor="background1"/>
                <w:sz w:val="48"/>
                <w:u w:val="single"/>
              </w:rPr>
              <w:alias w:val="Autor"/>
              <w:tag w:val=""/>
              <w:id w:val="693896888"/>
              <w:placeholder>
                <w:docPart w:val="78FA3760FA0243E89D35B5D536D090E8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4D163E">
                <w:rPr>
                  <w:b/>
                  <w:color w:val="FFFFFF" w:themeColor="background1"/>
                  <w:sz w:val="48"/>
                  <w:u w:val="single"/>
                </w:rPr>
                <w:t>Adrián Tirado Ramos</w:t>
              </w:r>
            </w:sdtContent>
          </w:sdt>
          <w:r w:rsidR="00906D29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4A184AC" wp14:editId="736BB6B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1FF9A9F" w14:textId="77777777" w:rsidR="003211DF" w:rsidRDefault="003211DF" w:rsidP="003211DF">
                                    <w:pPr>
                                      <w:pStyle w:val="Sinespaciado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  <w:p w14:paraId="35DB9E41" w14:textId="77777777" w:rsidR="003211DF" w:rsidRPr="003211DF" w:rsidRDefault="003211DF" w:rsidP="003211DF">
                                    <w:pPr>
                                      <w:pStyle w:val="Sinespaciado"/>
                                      <w:ind w:left="4248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90C1CC2" w14:textId="6B32D546" w:rsidR="00906D29" w:rsidRDefault="0084714B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Dual Boot</w:t>
                                      </w:r>
                                    </w:p>
                                  </w:sdtContent>
                                </w:sdt>
                                <w:p w14:paraId="00B805F6" w14:textId="77777777" w:rsidR="00906D29" w:rsidRDefault="00906D29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4A184AC" id="Grupo 48" o:spid="_x0000_s1028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">
                    <v:group id="Grupo 49" o:spid="_x0000_s1029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30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31FF9A9F" w14:textId="77777777" w:rsidR="003211DF" w:rsidRDefault="003211DF" w:rsidP="003211DF">
                              <w:pPr>
                                <w:pStyle w:val="Sinespaciado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  <w:p w14:paraId="35DB9E41" w14:textId="77777777" w:rsidR="003211DF" w:rsidRPr="003211DF" w:rsidRDefault="003211DF" w:rsidP="003211DF">
                              <w:pPr>
                                <w:pStyle w:val="Sinespaciado"/>
                                <w:ind w:left="4248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31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2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3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4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5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6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 id="Cuadro de texto 61" o:spid="_x0000_s1037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90C1CC2" w14:textId="6B32D546" w:rsidR="00906D29" w:rsidRDefault="0084714B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Dual Boot</w:t>
                                </w:r>
                              </w:p>
                            </w:sdtContent>
                          </w:sdt>
                          <w:p w14:paraId="00B805F6" w14:textId="77777777" w:rsidR="00906D29" w:rsidRDefault="00906D29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906D29">
            <w:br w:type="page"/>
          </w:r>
        </w:sdtContent>
      </w:sdt>
    </w:p>
    <w:p w14:paraId="569349F4" w14:textId="77777777" w:rsidR="00906D29" w:rsidRDefault="00906D29"/>
    <w:p w14:paraId="6B88FB04" w14:textId="77777777" w:rsidR="00906D29" w:rsidRDefault="00906D29">
      <w:pPr>
        <w:sectPr w:rsidR="00906D29" w:rsidSect="00906D29">
          <w:footerReference w:type="default" r:id="rId7"/>
          <w:headerReference w:type="first" r:id="rId8"/>
          <w:footerReference w:type="firs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0112BF72" w14:textId="77777777" w:rsidR="00EA7F1D" w:rsidRDefault="00EA7F1D" w:rsidP="00EA7F1D">
      <w:pPr>
        <w:pStyle w:val="TDC3"/>
        <w:tabs>
          <w:tab w:val="left" w:pos="1946"/>
        </w:tabs>
        <w:ind w:left="0"/>
        <w:rPr>
          <w:rFonts w:cstheme="minorBidi"/>
          <w:i w:val="0"/>
          <w:iCs w:val="0"/>
          <w:sz w:val="22"/>
          <w:szCs w:val="22"/>
          <w:lang w:eastAsia="es-ES"/>
        </w:rPr>
      </w:pPr>
    </w:p>
    <w:p w14:paraId="4747169C" w14:textId="77777777" w:rsidR="00EA7F1D" w:rsidRPr="00EA7F1D" w:rsidRDefault="00EA7F1D" w:rsidP="00EA7F1D">
      <w:pPr>
        <w:pStyle w:val="Ttulo"/>
        <w:rPr>
          <w:lang w:eastAsia="es-ES"/>
        </w:rPr>
      </w:pPr>
      <w:r>
        <w:rPr>
          <w:lang w:eastAsia="es-ES"/>
        </w:rPr>
        <w:t>ÍNDICE</w:t>
      </w:r>
    </w:p>
    <w:bookmarkStart w:id="0" w:name="_GoBack"/>
    <w:bookmarkEnd w:id="0"/>
    <w:p w14:paraId="5C1A2AB5" w14:textId="55DAB9AF" w:rsidR="006A08B3" w:rsidRDefault="00EA7F1D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"1-3" \h \z \u </w:instrText>
      </w:r>
      <w:r>
        <w:rPr>
          <w:lang w:eastAsia="es-ES"/>
        </w:rPr>
        <w:fldChar w:fldCharType="separate"/>
      </w:r>
      <w:hyperlink w:anchor="_Toc146808771" w:history="1">
        <w:r w:rsidR="006A08B3" w:rsidRPr="00325DF2">
          <w:rPr>
            <w:rStyle w:val="Hipervnculo"/>
            <w:noProof/>
          </w:rPr>
          <w:t>Instalar Windows</w:t>
        </w:r>
        <w:r w:rsidR="006A08B3">
          <w:rPr>
            <w:noProof/>
            <w:webHidden/>
          </w:rPr>
          <w:tab/>
        </w:r>
        <w:r w:rsidR="006A08B3">
          <w:rPr>
            <w:noProof/>
            <w:webHidden/>
          </w:rPr>
          <w:fldChar w:fldCharType="begin"/>
        </w:r>
        <w:r w:rsidR="006A08B3">
          <w:rPr>
            <w:noProof/>
            <w:webHidden/>
          </w:rPr>
          <w:instrText xml:space="preserve"> PAGEREF _Toc146808771 \h </w:instrText>
        </w:r>
        <w:r w:rsidR="006A08B3">
          <w:rPr>
            <w:noProof/>
            <w:webHidden/>
          </w:rPr>
        </w:r>
        <w:r w:rsidR="006A08B3">
          <w:rPr>
            <w:noProof/>
            <w:webHidden/>
          </w:rPr>
          <w:fldChar w:fldCharType="separate"/>
        </w:r>
        <w:r w:rsidR="00CE07BF">
          <w:rPr>
            <w:noProof/>
            <w:webHidden/>
          </w:rPr>
          <w:t>2</w:t>
        </w:r>
        <w:r w:rsidR="006A08B3">
          <w:rPr>
            <w:noProof/>
            <w:webHidden/>
          </w:rPr>
          <w:fldChar w:fldCharType="end"/>
        </w:r>
      </w:hyperlink>
    </w:p>
    <w:p w14:paraId="72E54D93" w14:textId="7EDA8B4B" w:rsidR="006A08B3" w:rsidRDefault="006A08B3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46808772" w:history="1">
        <w:r w:rsidRPr="00325DF2">
          <w:rPr>
            <w:rStyle w:val="Hipervnculo"/>
            <w:noProof/>
          </w:rPr>
          <w:t>Optimización DELTA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_Toc146808772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07B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DDE8DA" w14:textId="308CD7D8" w:rsidR="006A08B3" w:rsidRDefault="006A08B3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146808773" w:history="1">
        <w:r w:rsidRPr="00325DF2">
          <w:rPr>
            <w:rStyle w:val="Hipervnculo"/>
            <w:noProof/>
          </w:rPr>
          <w:t>Instalación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_Toc146808773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07B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AD609AF" w14:textId="77859E63" w:rsidR="00EA7F1D" w:rsidRPr="00EA7F1D" w:rsidRDefault="00EA7F1D" w:rsidP="00EA7F1D">
      <w:pPr>
        <w:rPr>
          <w:lang w:eastAsia="es-ES"/>
        </w:rPr>
      </w:pPr>
      <w:r>
        <w:rPr>
          <w:lang w:eastAsia="es-ES"/>
        </w:rPr>
        <w:fldChar w:fldCharType="end"/>
      </w:r>
    </w:p>
    <w:p w14:paraId="5DFF1D1A" w14:textId="5657B1BF" w:rsidR="00EA7F1D" w:rsidRDefault="00EA7F1D" w:rsidP="006A08B3">
      <w:pPr>
        <w:pStyle w:val="Ttulo1"/>
      </w:pPr>
      <w:r w:rsidRPr="00EA7F1D">
        <w:rPr>
          <w:lang w:eastAsia="es-ES"/>
        </w:rPr>
        <w:br w:type="page"/>
      </w:r>
      <w:bookmarkStart w:id="1" w:name="_Toc146808771"/>
      <w:r w:rsidR="004D163E">
        <w:lastRenderedPageBreak/>
        <w:t>Instalar Windows</w:t>
      </w:r>
      <w:bookmarkEnd w:id="1"/>
    </w:p>
    <w:p w14:paraId="3B435A88" w14:textId="5C143071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5AE82E20" wp14:editId="04E83A60">
            <wp:extent cx="5391150" cy="2705100"/>
            <wp:effectExtent l="0" t="0" r="0" b="0"/>
            <wp:docPr id="143528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59BA" w14:textId="551FBA44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261729B8" wp14:editId="2D1D38FB">
            <wp:extent cx="5391150" cy="1285875"/>
            <wp:effectExtent l="0" t="0" r="0" b="9525"/>
            <wp:docPr id="64978297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F2DE" w14:textId="0C604F23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7CCD350B" wp14:editId="105E4A97">
            <wp:extent cx="5400675" cy="1352550"/>
            <wp:effectExtent l="0" t="0" r="9525" b="0"/>
            <wp:docPr id="16184446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1E06C" w14:textId="2BB3840D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275AD9C0" wp14:editId="3E78B648">
            <wp:extent cx="5400675" cy="2314575"/>
            <wp:effectExtent l="0" t="0" r="9525" b="9525"/>
            <wp:docPr id="12148323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BE8A" w14:textId="77777777" w:rsidR="004D163E" w:rsidRDefault="004D163E" w:rsidP="006A08B3">
      <w:pPr>
        <w:pStyle w:val="Texto"/>
      </w:pPr>
      <w:r>
        <w:br w:type="page"/>
      </w:r>
    </w:p>
    <w:p w14:paraId="2F56B03B" w14:textId="5ED1A3F9" w:rsidR="004D163E" w:rsidRDefault="004D163E" w:rsidP="006A08B3">
      <w:pPr>
        <w:pStyle w:val="Texto"/>
      </w:pPr>
      <w:r>
        <w:rPr>
          <w:noProof/>
        </w:rPr>
        <w:lastRenderedPageBreak/>
        <w:drawing>
          <wp:inline distT="0" distB="0" distL="0" distR="0" wp14:anchorId="54E77D0A" wp14:editId="0E9AAC53">
            <wp:extent cx="5400675" cy="4029075"/>
            <wp:effectExtent l="0" t="0" r="9525" b="9525"/>
            <wp:docPr id="6342432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BCF1" w14:textId="66B9C7B1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5D56F7ED" wp14:editId="2B250ABA">
            <wp:extent cx="5400675" cy="4019550"/>
            <wp:effectExtent l="0" t="0" r="9525" b="0"/>
            <wp:docPr id="114988447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AED1" w14:textId="77777777" w:rsidR="004D163E" w:rsidRDefault="004D163E" w:rsidP="006A08B3">
      <w:pPr>
        <w:pStyle w:val="Texto"/>
      </w:pPr>
      <w:r>
        <w:br w:type="page"/>
      </w:r>
    </w:p>
    <w:p w14:paraId="602D8320" w14:textId="77777777" w:rsidR="00C2673B" w:rsidRDefault="00C2673B" w:rsidP="006A08B3">
      <w:pPr>
        <w:pStyle w:val="Texto"/>
      </w:pPr>
      <w:r>
        <w:rPr>
          <w:noProof/>
        </w:rPr>
        <w:lastRenderedPageBreak/>
        <w:drawing>
          <wp:inline distT="0" distB="0" distL="0" distR="0" wp14:anchorId="3B3E3F63" wp14:editId="300548D4">
            <wp:extent cx="5391150" cy="2000250"/>
            <wp:effectExtent l="0" t="0" r="0" b="0"/>
            <wp:docPr id="174247332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C314" w14:textId="596B9E45" w:rsidR="008C186C" w:rsidRDefault="008C186C" w:rsidP="006A08B3">
      <w:pPr>
        <w:pStyle w:val="Texto"/>
      </w:pPr>
      <w:r>
        <w:t xml:space="preserve">Ahora con el botón de nuevo le creamos una partición de 60gb a Windows y dejamos 40gb para </w:t>
      </w:r>
      <w:proofErr w:type="spellStart"/>
      <w:r>
        <w:t>linux</w:t>
      </w:r>
      <w:proofErr w:type="spellEnd"/>
    </w:p>
    <w:p w14:paraId="7859330B" w14:textId="23685B6D" w:rsidR="00C2673B" w:rsidRDefault="008C186C" w:rsidP="006A08B3">
      <w:pPr>
        <w:pStyle w:val="Texto"/>
      </w:pPr>
      <w:r>
        <w:rPr>
          <w:noProof/>
        </w:rPr>
        <w:drawing>
          <wp:inline distT="0" distB="0" distL="0" distR="0" wp14:anchorId="5E632DBD" wp14:editId="1BB254B5">
            <wp:extent cx="5400675" cy="4095750"/>
            <wp:effectExtent l="0" t="0" r="9525" b="0"/>
            <wp:docPr id="1156131670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673B">
        <w:br w:type="page"/>
      </w:r>
    </w:p>
    <w:p w14:paraId="24518721" w14:textId="18AB228D" w:rsidR="004D163E" w:rsidRDefault="004D163E" w:rsidP="006A08B3">
      <w:pPr>
        <w:pStyle w:val="Texto"/>
      </w:pPr>
      <w:r>
        <w:rPr>
          <w:noProof/>
        </w:rPr>
        <w:lastRenderedPageBreak/>
        <w:drawing>
          <wp:inline distT="0" distB="0" distL="0" distR="0" wp14:anchorId="2AB9EB64" wp14:editId="0E31A7F3">
            <wp:extent cx="5391150" cy="2219325"/>
            <wp:effectExtent l="0" t="0" r="0" b="9525"/>
            <wp:docPr id="32574003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AA86" w14:textId="2C841228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4E27D098" wp14:editId="41A68689">
            <wp:extent cx="5391150" cy="3457575"/>
            <wp:effectExtent l="0" t="0" r="0" b="9525"/>
            <wp:docPr id="82785203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0AA5" w14:textId="0D7200F5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1637B39B" wp14:editId="66F81645">
            <wp:extent cx="5400675" cy="2667000"/>
            <wp:effectExtent l="0" t="0" r="9525" b="0"/>
            <wp:docPr id="32774809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6143" w14:textId="77777777" w:rsidR="004D163E" w:rsidRDefault="004D163E" w:rsidP="006A08B3">
      <w:pPr>
        <w:pStyle w:val="Texto"/>
      </w:pPr>
      <w:r>
        <w:br w:type="page"/>
      </w:r>
    </w:p>
    <w:p w14:paraId="28C44AB0" w14:textId="058E2650" w:rsidR="004D163E" w:rsidRDefault="004D163E" w:rsidP="006A08B3">
      <w:pPr>
        <w:pStyle w:val="Texto"/>
      </w:pPr>
      <w:r>
        <w:rPr>
          <w:noProof/>
        </w:rPr>
        <w:lastRenderedPageBreak/>
        <w:drawing>
          <wp:inline distT="0" distB="0" distL="0" distR="0" wp14:anchorId="45A63FBB" wp14:editId="72175E6B">
            <wp:extent cx="5391150" cy="3543300"/>
            <wp:effectExtent l="0" t="0" r="0" b="0"/>
            <wp:docPr id="151393347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E453" w14:textId="61E087BC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2624C4D8" wp14:editId="4B0D3CB8">
            <wp:extent cx="5400675" cy="3552825"/>
            <wp:effectExtent l="0" t="0" r="9525" b="9525"/>
            <wp:docPr id="88670260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2B6F" w14:textId="77777777" w:rsidR="004D163E" w:rsidRDefault="004D163E" w:rsidP="006A08B3">
      <w:pPr>
        <w:pStyle w:val="Texto"/>
      </w:pPr>
      <w:r>
        <w:br w:type="page"/>
      </w:r>
    </w:p>
    <w:p w14:paraId="4A560A93" w14:textId="3C07C740" w:rsidR="004D163E" w:rsidRDefault="004D163E" w:rsidP="006A08B3">
      <w:pPr>
        <w:pStyle w:val="Texto"/>
      </w:pPr>
      <w:r>
        <w:rPr>
          <w:noProof/>
        </w:rPr>
        <w:lastRenderedPageBreak/>
        <w:drawing>
          <wp:inline distT="0" distB="0" distL="0" distR="0" wp14:anchorId="32F915AF" wp14:editId="1094EAFE">
            <wp:extent cx="5391150" cy="3714750"/>
            <wp:effectExtent l="0" t="0" r="0" b="0"/>
            <wp:docPr id="32454515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D671" w14:textId="27E7A807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33A05B16" wp14:editId="5DBFF35A">
            <wp:extent cx="5391150" cy="3067050"/>
            <wp:effectExtent l="0" t="0" r="0" b="0"/>
            <wp:docPr id="112054525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4B22" w14:textId="75CDC4E6" w:rsidR="004D163E" w:rsidRDefault="004D163E" w:rsidP="006A08B3">
      <w:pPr>
        <w:pStyle w:val="Texto"/>
      </w:pPr>
      <w:r>
        <w:t>La volvemos a colocar de nuevo y ahora las preguntas de seguridad</w:t>
      </w:r>
    </w:p>
    <w:p w14:paraId="720796C6" w14:textId="77777777" w:rsidR="004D163E" w:rsidRDefault="004D163E" w:rsidP="006A08B3">
      <w:pPr>
        <w:pStyle w:val="Texto"/>
      </w:pPr>
      <w:r>
        <w:br w:type="page"/>
      </w:r>
    </w:p>
    <w:p w14:paraId="6B45F4D0" w14:textId="0336211D" w:rsidR="004D163E" w:rsidRDefault="004D163E" w:rsidP="006A08B3">
      <w:pPr>
        <w:pStyle w:val="Texto"/>
      </w:pPr>
      <w:r>
        <w:rPr>
          <w:noProof/>
        </w:rPr>
        <w:lastRenderedPageBreak/>
        <w:drawing>
          <wp:inline distT="0" distB="0" distL="0" distR="0" wp14:anchorId="0999C0DC" wp14:editId="6F113BF5">
            <wp:extent cx="5391150" cy="2733675"/>
            <wp:effectExtent l="0" t="0" r="0" b="9525"/>
            <wp:docPr id="30842974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76CCC" w14:textId="3D43FA7E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1C183A14" wp14:editId="54F45A95">
            <wp:extent cx="5391150" cy="2743200"/>
            <wp:effectExtent l="0" t="0" r="0" b="0"/>
            <wp:docPr id="91369194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EBE2" w14:textId="204D8435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6D89D83C" wp14:editId="1DCE5F98">
            <wp:extent cx="5400675" cy="2752725"/>
            <wp:effectExtent l="0" t="0" r="9525" b="9525"/>
            <wp:docPr id="34069275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5B700" w14:textId="711A1E64" w:rsidR="004D163E" w:rsidRDefault="004D163E" w:rsidP="006A08B3">
      <w:pPr>
        <w:pStyle w:val="Texto"/>
      </w:pPr>
      <w:r>
        <w:t>Para agilizar el proceso, vamos a darle lo mínimo a los permisos de Microsoft</w:t>
      </w:r>
      <w:r>
        <w:br w:type="page"/>
      </w:r>
    </w:p>
    <w:p w14:paraId="33BE22E5" w14:textId="10A3EA02" w:rsidR="004D163E" w:rsidRDefault="004D163E" w:rsidP="006A08B3">
      <w:pPr>
        <w:pStyle w:val="Texto"/>
      </w:pPr>
      <w:r>
        <w:rPr>
          <w:noProof/>
        </w:rPr>
        <w:lastRenderedPageBreak/>
        <w:drawing>
          <wp:inline distT="0" distB="0" distL="0" distR="0" wp14:anchorId="09DD1D72" wp14:editId="72004D57">
            <wp:extent cx="5400675" cy="2838450"/>
            <wp:effectExtent l="0" t="0" r="9525" b="0"/>
            <wp:docPr id="5201170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AA98" w14:textId="0C509752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5A6EABBD" wp14:editId="2FEF59B1">
            <wp:extent cx="5400675" cy="2895600"/>
            <wp:effectExtent l="0" t="0" r="9525" b="0"/>
            <wp:docPr id="93457146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B9A7" w14:textId="779489A5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40E2EF04" wp14:editId="214EB720">
            <wp:extent cx="5400675" cy="2457450"/>
            <wp:effectExtent l="0" t="0" r="9525" b="0"/>
            <wp:docPr id="1354721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71CF" w14:textId="77777777" w:rsidR="004D163E" w:rsidRDefault="004D163E" w:rsidP="006A08B3">
      <w:pPr>
        <w:pStyle w:val="Texto"/>
      </w:pPr>
      <w:r>
        <w:br w:type="page"/>
      </w:r>
    </w:p>
    <w:p w14:paraId="584203B1" w14:textId="173DF13C" w:rsidR="004D163E" w:rsidRDefault="004D163E" w:rsidP="006A08B3">
      <w:pPr>
        <w:pStyle w:val="Texto"/>
      </w:pPr>
      <w:r>
        <w:rPr>
          <w:noProof/>
        </w:rPr>
        <w:lastRenderedPageBreak/>
        <w:drawing>
          <wp:inline distT="0" distB="0" distL="0" distR="0" wp14:anchorId="15BB8F6E" wp14:editId="72007964">
            <wp:extent cx="5400675" cy="3419475"/>
            <wp:effectExtent l="0" t="0" r="9525" b="9525"/>
            <wp:docPr id="141036960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9D0F6" w14:textId="624269CB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6B1FE1B5" wp14:editId="0A2255CE">
            <wp:extent cx="5391150" cy="2628900"/>
            <wp:effectExtent l="0" t="0" r="0" b="0"/>
            <wp:docPr id="65991145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9E92" w14:textId="132F54C7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498C6155" wp14:editId="06EB3FF5">
            <wp:extent cx="5391150" cy="2505075"/>
            <wp:effectExtent l="0" t="0" r="0" b="9525"/>
            <wp:docPr id="128591856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7ACF" w14:textId="77777777" w:rsidR="004D163E" w:rsidRDefault="004D163E" w:rsidP="006A08B3">
      <w:pPr>
        <w:pStyle w:val="Texto"/>
      </w:pPr>
      <w:r>
        <w:rPr>
          <w:noProof/>
        </w:rPr>
        <w:lastRenderedPageBreak/>
        <w:drawing>
          <wp:inline distT="0" distB="0" distL="0" distR="0" wp14:anchorId="2171C51B" wp14:editId="25F323CA">
            <wp:extent cx="5400675" cy="2562225"/>
            <wp:effectExtent l="0" t="0" r="9525" b="9525"/>
            <wp:docPr id="82131206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3577" w14:textId="77777777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6568AA57" wp14:editId="7DC34DC6">
            <wp:extent cx="5400675" cy="3200400"/>
            <wp:effectExtent l="0" t="0" r="9525" b="0"/>
            <wp:docPr id="130708906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16E2" w14:textId="2C660141" w:rsidR="004D163E" w:rsidRDefault="004D163E" w:rsidP="006A08B3">
      <w:pPr>
        <w:pStyle w:val="Texto"/>
      </w:pPr>
      <w:r>
        <w:t>Ahora va a comenzar la Optimización de DELTA, que es de la versión de MiniOS10, si se usa otra distribución de Windows, se puede omitir</w:t>
      </w:r>
      <w:r>
        <w:br w:type="page"/>
      </w:r>
    </w:p>
    <w:p w14:paraId="48B642D9" w14:textId="7F079941" w:rsidR="004D163E" w:rsidRDefault="004D163E" w:rsidP="006A08B3">
      <w:pPr>
        <w:pStyle w:val="Ttulo2"/>
      </w:pPr>
      <w:bookmarkStart w:id="2" w:name="_Toc146808772"/>
      <w:r>
        <w:lastRenderedPageBreak/>
        <w:t>Optimización DELTA</w:t>
      </w:r>
      <w:bookmarkEnd w:id="2"/>
    </w:p>
    <w:p w14:paraId="53AADF30" w14:textId="0811C036" w:rsidR="004D163E" w:rsidRDefault="004D163E" w:rsidP="006A08B3">
      <w:pPr>
        <w:pStyle w:val="Texto"/>
      </w:pPr>
      <w:r>
        <w:rPr>
          <w:noProof/>
        </w:rPr>
        <w:drawing>
          <wp:inline distT="0" distB="0" distL="0" distR="0" wp14:anchorId="7E493961" wp14:editId="5058EE66">
            <wp:extent cx="4600448" cy="3048000"/>
            <wp:effectExtent l="0" t="0" r="0" b="0"/>
            <wp:docPr id="3031986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38" cy="30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37127" w14:textId="383DEE83" w:rsidR="004D163E" w:rsidRDefault="00C2673B" w:rsidP="006A08B3">
      <w:pPr>
        <w:pStyle w:val="Texto"/>
      </w:pPr>
      <w:r>
        <w:rPr>
          <w:noProof/>
        </w:rPr>
        <w:drawing>
          <wp:inline distT="0" distB="0" distL="0" distR="0" wp14:anchorId="75504202" wp14:editId="43FCA8BB">
            <wp:extent cx="4272567" cy="2381184"/>
            <wp:effectExtent l="0" t="0" r="0" b="635"/>
            <wp:docPr id="13856939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70" cy="239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D13A6" w14:textId="0D75B1E1" w:rsidR="00C2673B" w:rsidRDefault="00C2673B" w:rsidP="006A08B3">
      <w:pPr>
        <w:pStyle w:val="Texto"/>
      </w:pPr>
      <w:r>
        <w:rPr>
          <w:noProof/>
        </w:rPr>
        <w:drawing>
          <wp:inline distT="0" distB="0" distL="0" distR="0" wp14:anchorId="7141B388" wp14:editId="0C4F1504">
            <wp:extent cx="4248150" cy="2747037"/>
            <wp:effectExtent l="0" t="0" r="0" b="0"/>
            <wp:docPr id="1086016684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368" cy="277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C72E" w14:textId="33C47EC3" w:rsidR="00C2673B" w:rsidRDefault="00C2673B" w:rsidP="006A08B3">
      <w:pPr>
        <w:pStyle w:val="Texto"/>
      </w:pPr>
      <w:r>
        <w:lastRenderedPageBreak/>
        <w:t>Recomiendo encarecidamente, instalar la primera y la tercera, ya que son las que menos modifican el sistema en sí, ya que rainmeter es una aplicación para el fondo de pantalla de nuestro ordenador y coloca cosas como la hora y varias cosas más, que van a provocar un mayor consumo general y si es un equipo con pocas capacidades no lo va a poder soportar</w:t>
      </w:r>
    </w:p>
    <w:p w14:paraId="6C4C4C37" w14:textId="77777777" w:rsidR="00C2673B" w:rsidRDefault="00C2673B" w:rsidP="006A08B3">
      <w:pPr>
        <w:pStyle w:val="Texto"/>
      </w:pPr>
      <w:r>
        <w:rPr>
          <w:noProof/>
        </w:rPr>
        <w:drawing>
          <wp:inline distT="0" distB="0" distL="0" distR="0" wp14:anchorId="7F6647CE" wp14:editId="3ECCCA13">
            <wp:extent cx="5391150" cy="3400425"/>
            <wp:effectExtent l="0" t="0" r="0" b="9525"/>
            <wp:docPr id="163880901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C77F" w14:textId="2BA76B68" w:rsidR="00C2673B" w:rsidRDefault="00C2673B" w:rsidP="006A08B3">
      <w:pPr>
        <w:pStyle w:val="Texto"/>
      </w:pPr>
      <w:r>
        <w:rPr>
          <w:noProof/>
        </w:rPr>
        <w:drawing>
          <wp:inline distT="0" distB="0" distL="0" distR="0" wp14:anchorId="5FEE1839" wp14:editId="7CD2522C">
            <wp:extent cx="5400675" cy="2495550"/>
            <wp:effectExtent l="0" t="0" r="9525" b="0"/>
            <wp:docPr id="150989299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A0719CD" w14:textId="244FC711" w:rsidR="00C2673B" w:rsidRDefault="00C2673B" w:rsidP="006A08B3">
      <w:pPr>
        <w:pStyle w:val="Texto"/>
      </w:pPr>
      <w:r>
        <w:rPr>
          <w:noProof/>
        </w:rPr>
        <w:lastRenderedPageBreak/>
        <w:drawing>
          <wp:inline distT="0" distB="0" distL="0" distR="0" wp14:anchorId="305CE2AE" wp14:editId="2BC0983F">
            <wp:extent cx="5089246" cy="3371850"/>
            <wp:effectExtent l="0" t="0" r="0" b="0"/>
            <wp:docPr id="1898130375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15" cy="337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76E1" w14:textId="414241A0" w:rsidR="00C2673B" w:rsidRPr="00C2673B" w:rsidRDefault="00C2673B" w:rsidP="006A08B3">
      <w:pPr>
        <w:pStyle w:val="Texto"/>
      </w:pPr>
      <w:r w:rsidRPr="00C2673B">
        <w:t xml:space="preserve">Y se </w:t>
      </w:r>
      <w:proofErr w:type="spellStart"/>
      <w:r w:rsidRPr="00C2673B">
        <w:t>reinciará</w:t>
      </w:r>
      <w:proofErr w:type="spellEnd"/>
      <w:r w:rsidRPr="00C2673B">
        <w:t>.</w:t>
      </w:r>
    </w:p>
    <w:p w14:paraId="1603189A" w14:textId="76869092" w:rsidR="00C2673B" w:rsidRPr="00C2673B" w:rsidRDefault="00C2673B" w:rsidP="006A08B3">
      <w:pPr>
        <w:pStyle w:val="Texto"/>
      </w:pPr>
      <w:r w:rsidRPr="00C2673B">
        <w:t xml:space="preserve">Si lo hicimos correctamente, al apretar: </w:t>
      </w:r>
      <w:proofErr w:type="spellStart"/>
      <w:r w:rsidRPr="00C2673B">
        <w:t>Shift+Click</w:t>
      </w:r>
      <w:proofErr w:type="spellEnd"/>
      <w:r w:rsidRPr="00C2673B">
        <w:t xml:space="preserve"> derecho del ratón, se nos abrirá el siguiente menú con unas cuantas de herramientas</w:t>
      </w:r>
    </w:p>
    <w:p w14:paraId="14899AFD" w14:textId="1BB401AD" w:rsidR="00C2673B" w:rsidRDefault="00C2673B" w:rsidP="006A08B3">
      <w:pPr>
        <w:pStyle w:val="Texto"/>
      </w:pPr>
      <w:r>
        <w:rPr>
          <w:noProof/>
        </w:rPr>
        <w:drawing>
          <wp:inline distT="0" distB="0" distL="0" distR="0" wp14:anchorId="1E3886F3" wp14:editId="722DCE08">
            <wp:extent cx="5098051" cy="4171950"/>
            <wp:effectExtent l="0" t="0" r="7620" b="0"/>
            <wp:docPr id="151718363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52" cy="417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4F1D5" w14:textId="34B474A2" w:rsidR="008C186C" w:rsidRPr="008C186C" w:rsidRDefault="008C186C" w:rsidP="006A08B3">
      <w:pPr>
        <w:pStyle w:val="Texto"/>
      </w:pPr>
      <w:r>
        <w:t xml:space="preserve">Y con esto, terminaría la instalación de </w:t>
      </w:r>
      <w:proofErr w:type="spellStart"/>
      <w:r>
        <w:t>windows</w:t>
      </w:r>
      <w:proofErr w:type="spellEnd"/>
    </w:p>
    <w:p w14:paraId="3FAAAB26" w14:textId="77777777" w:rsidR="008C186C" w:rsidRDefault="008C186C" w:rsidP="006A08B3">
      <w:pPr>
        <w:pStyle w:val="Ttulo1"/>
      </w:pPr>
      <w:bookmarkStart w:id="3" w:name="_Toc146808773"/>
      <w:r>
        <w:lastRenderedPageBreak/>
        <w:t>Instalación Ubuntu</w:t>
      </w:r>
      <w:bookmarkEnd w:id="3"/>
    </w:p>
    <w:p w14:paraId="5FA07ECE" w14:textId="77777777" w:rsidR="008C186C" w:rsidRDefault="008C186C" w:rsidP="006A08B3">
      <w:pPr>
        <w:pStyle w:val="Texto"/>
      </w:pPr>
      <w:r>
        <w:t xml:space="preserve">Con nuestra partición en el disco que dejamos a la hora de instalar Windows, colocamos la </w:t>
      </w:r>
      <w:proofErr w:type="spellStart"/>
      <w:r>
        <w:t>iso</w:t>
      </w:r>
      <w:proofErr w:type="spellEnd"/>
      <w:r>
        <w:t xml:space="preserve"> de Linux con la interfaz de virtualbox</w:t>
      </w:r>
    </w:p>
    <w:p w14:paraId="159A7216" w14:textId="77777777" w:rsidR="008C186C" w:rsidRDefault="008C186C" w:rsidP="006A08B3">
      <w:pPr>
        <w:pStyle w:val="Texto"/>
      </w:pPr>
      <w:r>
        <w:rPr>
          <w:noProof/>
        </w:rPr>
        <w:drawing>
          <wp:inline distT="0" distB="0" distL="0" distR="0" wp14:anchorId="7F3EAFB4" wp14:editId="6BA9A07C">
            <wp:extent cx="5400675" cy="3533775"/>
            <wp:effectExtent l="0" t="0" r="9525" b="9525"/>
            <wp:docPr id="1568242871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2B73" w14:textId="4BC7B4E8" w:rsidR="008C186C" w:rsidRDefault="008C186C" w:rsidP="006A08B3">
      <w:pPr>
        <w:pStyle w:val="Texto"/>
      </w:pPr>
      <w:r>
        <w:t>Y podemos instalar el SO mientras lo probamos o directamente instalarlo, por preferencia personal, yo lo voy a instalar mientras lo pruebo</w:t>
      </w:r>
    </w:p>
    <w:p w14:paraId="63B1021E" w14:textId="17A7BF9D" w:rsidR="00C2673B" w:rsidRDefault="008C186C" w:rsidP="006A08B3">
      <w:pPr>
        <w:pStyle w:val="Texto"/>
      </w:pPr>
      <w:r>
        <w:rPr>
          <w:noProof/>
        </w:rPr>
        <w:drawing>
          <wp:inline distT="0" distB="0" distL="0" distR="0" wp14:anchorId="3CC43D32" wp14:editId="7299F70E">
            <wp:extent cx="5391150" cy="3533775"/>
            <wp:effectExtent l="0" t="0" r="0" b="9525"/>
            <wp:docPr id="616325424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673B">
        <w:br w:type="page"/>
      </w:r>
    </w:p>
    <w:p w14:paraId="28ADC29D" w14:textId="67855345" w:rsidR="008C186C" w:rsidRDefault="008C186C" w:rsidP="006A08B3">
      <w:pPr>
        <w:pStyle w:val="Texto"/>
      </w:pPr>
      <w:r w:rsidRPr="00CA5029">
        <w:lastRenderedPageBreak/>
        <w:t>Cuando se ejecute, directamente nos mostrará este menú, en el cual le daremos a “</w:t>
      </w:r>
      <w:proofErr w:type="spellStart"/>
      <w:r w:rsidRPr="00CA5029">
        <w:t>install</w:t>
      </w:r>
      <w:proofErr w:type="spellEnd"/>
      <w:r>
        <w:t xml:space="preserve"> now”</w:t>
      </w:r>
    </w:p>
    <w:p w14:paraId="7B94EF79" w14:textId="56A23A91" w:rsidR="00C2673B" w:rsidRDefault="008C186C" w:rsidP="006A08B3">
      <w:pPr>
        <w:pStyle w:val="Texto"/>
      </w:pPr>
      <w:r>
        <w:rPr>
          <w:noProof/>
        </w:rPr>
        <w:drawing>
          <wp:inline distT="0" distB="0" distL="0" distR="0" wp14:anchorId="01A3ED85" wp14:editId="366B2372">
            <wp:extent cx="5400675" cy="4152900"/>
            <wp:effectExtent l="0" t="0" r="9525" b="0"/>
            <wp:docPr id="972476333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0880B" w14:textId="74241BB1" w:rsidR="00CF2865" w:rsidRDefault="00CF2865" w:rsidP="006A08B3">
      <w:pPr>
        <w:pStyle w:val="Texto"/>
      </w:pPr>
      <w:r>
        <w:t>Elegimos el idioma español y la distribución de teclado española</w:t>
      </w:r>
    </w:p>
    <w:p w14:paraId="6C61C394" w14:textId="5CD96BF1" w:rsidR="00CF2865" w:rsidRDefault="00CF2865" w:rsidP="006A08B3">
      <w:pPr>
        <w:pStyle w:val="Texto"/>
      </w:pPr>
      <w:r>
        <w:rPr>
          <w:noProof/>
        </w:rPr>
        <w:drawing>
          <wp:inline distT="0" distB="0" distL="0" distR="0" wp14:anchorId="4C142390" wp14:editId="000B950D">
            <wp:extent cx="5391150" cy="3343275"/>
            <wp:effectExtent l="0" t="0" r="0" b="9525"/>
            <wp:docPr id="736622803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D172" w14:textId="77777777" w:rsidR="00CF2865" w:rsidRDefault="00CF2865" w:rsidP="006A08B3">
      <w:pPr>
        <w:pStyle w:val="Texto"/>
      </w:pPr>
      <w:r>
        <w:br w:type="page"/>
      </w:r>
    </w:p>
    <w:p w14:paraId="51CDBD06" w14:textId="4AE86AA9" w:rsidR="00CA5029" w:rsidRDefault="00CF2865" w:rsidP="006A08B3">
      <w:pPr>
        <w:pStyle w:val="Texto"/>
      </w:pPr>
      <w:r>
        <w:rPr>
          <w:noProof/>
        </w:rPr>
        <w:lastRenderedPageBreak/>
        <w:drawing>
          <wp:inline distT="0" distB="0" distL="0" distR="0" wp14:anchorId="29BEEBDB" wp14:editId="6B6CE05E">
            <wp:extent cx="5391150" cy="4019550"/>
            <wp:effectExtent l="0" t="0" r="0" b="0"/>
            <wp:docPr id="75215324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E223" w14:textId="3875D578" w:rsidR="00CF2865" w:rsidRDefault="00CF2865" w:rsidP="006A08B3">
      <w:pPr>
        <w:pStyle w:val="Texto"/>
      </w:pPr>
      <w:r>
        <w:t>Y como Ubuntu lo suelen instalar gente de Windows, ya tienen automatizada la creación de todas las particiones y la detección de Windows, por lo que elegiré la primera opción</w:t>
      </w:r>
    </w:p>
    <w:p w14:paraId="21FA4478" w14:textId="40A03D15" w:rsidR="00CF2865" w:rsidRDefault="00CF2865" w:rsidP="006A08B3">
      <w:pPr>
        <w:pStyle w:val="Texto"/>
      </w:pPr>
      <w:r>
        <w:rPr>
          <w:noProof/>
        </w:rPr>
        <w:drawing>
          <wp:inline distT="0" distB="0" distL="0" distR="0" wp14:anchorId="5932E1D8" wp14:editId="1AB58CA2">
            <wp:extent cx="5391150" cy="4048125"/>
            <wp:effectExtent l="0" t="0" r="0" b="9525"/>
            <wp:docPr id="130920513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FA45" w14:textId="77777777" w:rsidR="00CF2865" w:rsidRDefault="00CF2865" w:rsidP="006A08B3">
      <w:pPr>
        <w:pStyle w:val="Texto"/>
      </w:pPr>
      <w:r>
        <w:rPr>
          <w:noProof/>
        </w:rPr>
        <w:lastRenderedPageBreak/>
        <w:drawing>
          <wp:inline distT="0" distB="0" distL="0" distR="0" wp14:anchorId="0F2F4A6F" wp14:editId="5F7C7BA3">
            <wp:extent cx="5391150" cy="4038600"/>
            <wp:effectExtent l="0" t="0" r="0" b="0"/>
            <wp:docPr id="277008096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1341E" w14:textId="67452FF7" w:rsidR="00CF2865" w:rsidRDefault="00CF2865" w:rsidP="006A08B3">
      <w:pPr>
        <w:pStyle w:val="Texto"/>
      </w:pPr>
      <w:r>
        <w:t>Coloco mi nombre y mi contraseña</w:t>
      </w:r>
    </w:p>
    <w:p w14:paraId="5E541728" w14:textId="49242D76" w:rsidR="00CF2865" w:rsidRDefault="00CF2865" w:rsidP="006A08B3">
      <w:pPr>
        <w:pStyle w:val="Texto"/>
      </w:pPr>
      <w:r>
        <w:rPr>
          <w:noProof/>
        </w:rPr>
        <w:drawing>
          <wp:inline distT="0" distB="0" distL="0" distR="0" wp14:anchorId="3667BFFF" wp14:editId="729494FA">
            <wp:extent cx="5400675" cy="3352800"/>
            <wp:effectExtent l="0" t="0" r="9525" b="0"/>
            <wp:docPr id="40908485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43BAE73" w14:textId="324D9F53" w:rsidR="00CF2865" w:rsidRDefault="00CF2865" w:rsidP="006A08B3">
      <w:pPr>
        <w:pStyle w:val="Texto"/>
      </w:pPr>
      <w:r>
        <w:rPr>
          <w:noProof/>
        </w:rPr>
        <w:lastRenderedPageBreak/>
        <w:drawing>
          <wp:inline distT="0" distB="0" distL="0" distR="0" wp14:anchorId="1331B253" wp14:editId="6EEDC28D">
            <wp:extent cx="5400675" cy="3609975"/>
            <wp:effectExtent l="0" t="0" r="9525" b="9525"/>
            <wp:docPr id="773433444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670A5" w14:textId="3AB92949" w:rsidR="00CF2865" w:rsidRDefault="00CF2865" w:rsidP="006A08B3">
      <w:pPr>
        <w:pStyle w:val="Texto"/>
      </w:pPr>
      <w:r>
        <w:t xml:space="preserve">Yo le voy a dar a “reiniciar ahora” para comprobar que el Dual </w:t>
      </w:r>
      <w:proofErr w:type="spellStart"/>
      <w:r>
        <w:t>Boot</w:t>
      </w:r>
      <w:proofErr w:type="spellEnd"/>
      <w:r>
        <w:t xml:space="preserve"> me funciona correctamente</w:t>
      </w:r>
    </w:p>
    <w:p w14:paraId="617538AE" w14:textId="19B10B8D" w:rsidR="00CF2865" w:rsidRDefault="00CF2865" w:rsidP="006A08B3">
      <w:pPr>
        <w:pStyle w:val="Texto"/>
      </w:pPr>
      <w:r>
        <w:rPr>
          <w:noProof/>
        </w:rPr>
        <w:drawing>
          <wp:inline distT="0" distB="0" distL="0" distR="0" wp14:anchorId="68728AAD" wp14:editId="2141CD48">
            <wp:extent cx="5400675" cy="3648075"/>
            <wp:effectExtent l="0" t="0" r="9525" b="9525"/>
            <wp:docPr id="543618103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4D858" w14:textId="77777777" w:rsidR="00CF2865" w:rsidRDefault="00CF2865" w:rsidP="006A08B3">
      <w:pPr>
        <w:pStyle w:val="Texto"/>
      </w:pPr>
      <w:r>
        <w:br w:type="page"/>
      </w:r>
    </w:p>
    <w:p w14:paraId="02E7C923" w14:textId="1550BD24" w:rsidR="00CF2865" w:rsidRDefault="00CF2865" w:rsidP="006A08B3">
      <w:pPr>
        <w:pStyle w:val="Texto"/>
      </w:pPr>
      <w:r>
        <w:lastRenderedPageBreak/>
        <w:t>Y voy a ejecutar Ubuntu para ver que funciona como debe ser</w:t>
      </w:r>
    </w:p>
    <w:p w14:paraId="4E25C2DA" w14:textId="5FE22D11" w:rsidR="00CF2865" w:rsidRDefault="00CF2865" w:rsidP="006A08B3">
      <w:pPr>
        <w:pStyle w:val="Texto"/>
      </w:pPr>
      <w:r>
        <w:rPr>
          <w:noProof/>
        </w:rPr>
        <w:drawing>
          <wp:inline distT="0" distB="0" distL="0" distR="0" wp14:anchorId="7D5651B5" wp14:editId="767273C8">
            <wp:extent cx="5114692" cy="4429125"/>
            <wp:effectExtent l="0" t="0" r="0" b="0"/>
            <wp:docPr id="935404977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974" cy="443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27CB9" w14:textId="10AFB05E" w:rsidR="00CF2865" w:rsidRDefault="00CF2865" w:rsidP="006A08B3">
      <w:pPr>
        <w:pStyle w:val="Texto"/>
      </w:pPr>
      <w:r>
        <w:rPr>
          <w:noProof/>
        </w:rPr>
        <w:drawing>
          <wp:inline distT="0" distB="0" distL="0" distR="0" wp14:anchorId="1F68C609" wp14:editId="381BFAFB">
            <wp:extent cx="5267325" cy="3520840"/>
            <wp:effectExtent l="0" t="0" r="0" b="3810"/>
            <wp:docPr id="93848609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84" cy="352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5CED" w14:textId="22A00CCA" w:rsidR="00CF2865" w:rsidRDefault="00CF2865" w:rsidP="006A08B3">
      <w:pPr>
        <w:pStyle w:val="Texto"/>
      </w:pPr>
      <w:r>
        <w:t>Y funciona correctamente, incluso me detectó el idioma español y me sugirió cambiar los nombres de los directorios</w:t>
      </w:r>
    </w:p>
    <w:p w14:paraId="2582B680" w14:textId="07200492" w:rsidR="00CF2865" w:rsidRDefault="00CF2865" w:rsidP="006A08B3">
      <w:pPr>
        <w:pStyle w:val="Texto"/>
      </w:pPr>
      <w:r>
        <w:br w:type="page"/>
      </w:r>
      <w:r>
        <w:lastRenderedPageBreak/>
        <w:t>Voy a ejecutar este comando para actualizar los repositorios de Ubuntu</w:t>
      </w:r>
    </w:p>
    <w:p w14:paraId="1F519441" w14:textId="2289BC01" w:rsidR="00CF2865" w:rsidRDefault="00CF2865" w:rsidP="006A08B3">
      <w:pPr>
        <w:pStyle w:val="Texto"/>
      </w:pPr>
      <w:r>
        <w:rPr>
          <w:noProof/>
        </w:rPr>
        <w:drawing>
          <wp:inline distT="0" distB="0" distL="0" distR="0" wp14:anchorId="584F78AF" wp14:editId="6C01F7BB">
            <wp:extent cx="5391150" cy="3600450"/>
            <wp:effectExtent l="0" t="0" r="0" b="0"/>
            <wp:docPr id="183092037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02A6" w14:textId="1E604FA6" w:rsidR="00CF2865" w:rsidRDefault="00CF2865" w:rsidP="006A08B3">
      <w:pPr>
        <w:pStyle w:val="Texto"/>
      </w:pPr>
      <w:r>
        <w:rPr>
          <w:noProof/>
        </w:rPr>
        <w:drawing>
          <wp:inline distT="0" distB="0" distL="0" distR="0" wp14:anchorId="1F379835" wp14:editId="517928BB">
            <wp:extent cx="5391150" cy="3609975"/>
            <wp:effectExtent l="0" t="0" r="0" b="9525"/>
            <wp:docPr id="142596225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C6054" w14:textId="77777777" w:rsidR="00CF2865" w:rsidRDefault="00CF2865" w:rsidP="006A08B3">
      <w:pPr>
        <w:pStyle w:val="Texto"/>
      </w:pPr>
      <w:r>
        <w:br w:type="page"/>
      </w:r>
    </w:p>
    <w:p w14:paraId="5F5A183A" w14:textId="28358890" w:rsidR="00CF2865" w:rsidRDefault="00CF2865" w:rsidP="006A08B3">
      <w:pPr>
        <w:pStyle w:val="Texto"/>
      </w:pPr>
      <w:r>
        <w:lastRenderedPageBreak/>
        <w:t>Y ahora ejecutaré el siguiente para actualizar mi versión de Ubuntu</w:t>
      </w:r>
    </w:p>
    <w:p w14:paraId="3CF66D62" w14:textId="2DEF8CB3" w:rsidR="00CF2865" w:rsidRDefault="00CF2865" w:rsidP="006A08B3">
      <w:pPr>
        <w:pStyle w:val="Texto"/>
      </w:pPr>
      <w:r>
        <w:rPr>
          <w:noProof/>
        </w:rPr>
        <w:drawing>
          <wp:inline distT="0" distB="0" distL="0" distR="0" wp14:anchorId="265D3C71" wp14:editId="1DBB1A60">
            <wp:extent cx="5391150" cy="3638550"/>
            <wp:effectExtent l="0" t="0" r="0" b="0"/>
            <wp:docPr id="499880005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B0B32" w14:textId="48EF8476" w:rsidR="00CF2865" w:rsidRDefault="00CF2865" w:rsidP="006A08B3">
      <w:pPr>
        <w:pStyle w:val="Texto"/>
      </w:pPr>
      <w:r>
        <w:rPr>
          <w:noProof/>
        </w:rPr>
        <w:drawing>
          <wp:inline distT="0" distB="0" distL="0" distR="0" wp14:anchorId="387601FE" wp14:editId="1E9A3C59">
            <wp:extent cx="5391150" cy="3590925"/>
            <wp:effectExtent l="0" t="0" r="0" b="9525"/>
            <wp:docPr id="1914810787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803B" w14:textId="77777777" w:rsidR="00CF2865" w:rsidRDefault="00CF2865" w:rsidP="006A08B3">
      <w:pPr>
        <w:pStyle w:val="Texto"/>
      </w:pPr>
      <w:r>
        <w:br w:type="page"/>
      </w:r>
    </w:p>
    <w:p w14:paraId="07865ECD" w14:textId="26D47A5B" w:rsidR="00CF2865" w:rsidRDefault="00CF2865" w:rsidP="006A08B3">
      <w:pPr>
        <w:pStyle w:val="Texto"/>
      </w:pPr>
      <w:r>
        <w:rPr>
          <w:noProof/>
        </w:rPr>
        <w:lastRenderedPageBreak/>
        <w:drawing>
          <wp:inline distT="0" distB="0" distL="0" distR="0" wp14:anchorId="50977BCF" wp14:editId="5A02571B">
            <wp:extent cx="5400675" cy="3581400"/>
            <wp:effectExtent l="0" t="0" r="9525" b="0"/>
            <wp:docPr id="1770139841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5E65" w14:textId="7D955F73" w:rsidR="00CF2865" w:rsidRDefault="00CF2865" w:rsidP="006A08B3">
      <w:pPr>
        <w:pStyle w:val="Texto"/>
      </w:pPr>
      <w:r>
        <w:t>Y cuando termine, tendremos nuestro Ubuntu actualizado y con Windows.</w:t>
      </w:r>
    </w:p>
    <w:p w14:paraId="667BAC65" w14:textId="2C3A3555" w:rsidR="00B41151" w:rsidRDefault="00B41151" w:rsidP="006A08B3">
      <w:pPr>
        <w:pStyle w:val="Texto"/>
      </w:pPr>
      <w:r>
        <w:t>Aquí muestro como me quedó las particiones luego de la instalación:</w:t>
      </w:r>
    </w:p>
    <w:p w14:paraId="24FFABB5" w14:textId="6637967E" w:rsidR="00CF2865" w:rsidRPr="004D163E" w:rsidRDefault="00B41151" w:rsidP="006A08B3">
      <w:pPr>
        <w:pStyle w:val="Texto"/>
      </w:pPr>
      <w:r>
        <w:rPr>
          <w:noProof/>
        </w:rPr>
        <w:drawing>
          <wp:inline distT="0" distB="0" distL="0" distR="0" wp14:anchorId="07DCE93D" wp14:editId="4C514E59">
            <wp:extent cx="5391150" cy="42786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2865" w:rsidRPr="004D163E" w:rsidSect="002E7155">
      <w:headerReference w:type="default" r:id="rId61"/>
      <w:footerReference w:type="default" r:id="rId62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05F86F" w14:textId="77777777" w:rsidR="00CE73EC" w:rsidRDefault="00CE73EC" w:rsidP="00906D29">
      <w:pPr>
        <w:spacing w:after="0" w:line="240" w:lineRule="auto"/>
      </w:pPr>
      <w:r>
        <w:separator/>
      </w:r>
    </w:p>
  </w:endnote>
  <w:endnote w:type="continuationSeparator" w:id="0">
    <w:p w14:paraId="433569B9" w14:textId="77777777" w:rsidR="00CE73EC" w:rsidRDefault="00CE73EC" w:rsidP="00906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AF89D4" w14:textId="77777777" w:rsidR="003211DF" w:rsidRDefault="003211DF">
    <w:pPr>
      <w:pStyle w:val="Piedepgina"/>
      <w:jc w:val="center"/>
      <w:rPr>
        <w:caps/>
        <w:color w:val="4472C4" w:themeColor="accent1"/>
      </w:rPr>
    </w:pPr>
  </w:p>
  <w:p w14:paraId="64474EA6" w14:textId="77777777" w:rsidR="00906D29" w:rsidRDefault="00906D29" w:rsidP="00906D29">
    <w:pPr>
      <w:pStyle w:val="Piedepgina"/>
      <w:tabs>
        <w:tab w:val="clear" w:pos="4252"/>
        <w:tab w:val="clear" w:pos="8504"/>
        <w:tab w:val="left" w:pos="3581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DBDC10" w14:textId="77777777" w:rsidR="00906D29" w:rsidRDefault="00906D29">
    <w:pPr>
      <w:pStyle w:val="Encabezado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tab/>
    </w:r>
    <w:r>
      <w:rPr>
        <w:noProof/>
        <w:color w:val="4472C4" w:themeColor="accent1"/>
      </w:rPr>
      <w:tab/>
    </w:r>
    <w:r w:rsidRPr="00906D29">
      <w:rPr>
        <w:noProof/>
        <w:color w:val="4472C4" w:themeColor="accent1"/>
      </w:rPr>
      <w:t>1</w:t>
    </w:r>
  </w:p>
  <w:p w14:paraId="1196443B" w14:textId="77777777" w:rsidR="00906D29" w:rsidRDefault="00906D2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F21411" w14:textId="77777777" w:rsidR="003211DF" w:rsidRPr="00B41151" w:rsidRDefault="003211DF" w:rsidP="00CA45C1">
    <w:pPr>
      <w:pStyle w:val="Piedepgina"/>
      <w:shd w:val="clear" w:color="auto" w:fill="4472C4" w:themeFill="accent1"/>
      <w:jc w:val="center"/>
      <w:rPr>
        <w:rFonts w:ascii="Times New Roman" w:hAnsi="Times New Roman" w:cs="Times New Roman"/>
        <w:b/>
        <w:caps/>
        <w:color w:val="FFFFFF" w:themeColor="background1"/>
        <w:sz w:val="24"/>
      </w:rPr>
    </w:pPr>
    <w:r w:rsidRPr="00B41151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begin"/>
    </w:r>
    <w:r w:rsidRPr="00B41151">
      <w:rPr>
        <w:rFonts w:ascii="Times New Roman" w:hAnsi="Times New Roman" w:cs="Times New Roman"/>
        <w:b/>
        <w:caps/>
        <w:color w:val="FFFFFF" w:themeColor="background1"/>
        <w:sz w:val="24"/>
      </w:rPr>
      <w:instrText>PAGE   \* MERGEFORMAT</w:instrText>
    </w:r>
    <w:r w:rsidRPr="00B41151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separate"/>
    </w:r>
    <w:r w:rsidRPr="00B41151">
      <w:rPr>
        <w:rFonts w:ascii="Times New Roman" w:hAnsi="Times New Roman" w:cs="Times New Roman"/>
        <w:b/>
        <w:caps/>
        <w:color w:val="FFFFFF" w:themeColor="background1"/>
        <w:sz w:val="24"/>
      </w:rPr>
      <w:t>2</w:t>
    </w:r>
    <w:r w:rsidRPr="00B41151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A437B9" w14:textId="77777777" w:rsidR="00CE73EC" w:rsidRDefault="00CE73EC" w:rsidP="00906D29">
      <w:pPr>
        <w:spacing w:after="0" w:line="240" w:lineRule="auto"/>
      </w:pPr>
      <w:r>
        <w:separator/>
      </w:r>
    </w:p>
  </w:footnote>
  <w:footnote w:type="continuationSeparator" w:id="0">
    <w:p w14:paraId="0917A2DA" w14:textId="77777777" w:rsidR="00CE73EC" w:rsidRDefault="00CE73EC" w:rsidP="00906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893C4" w14:textId="77777777" w:rsidR="00906D29" w:rsidRDefault="00906D29">
    <w:pPr>
      <w:pStyle w:val="Encabezado"/>
    </w:pPr>
    <w:r>
      <w:t>1ºDAW</w:t>
    </w:r>
    <w:r>
      <w:tab/>
    </w:r>
    <w:r>
      <w:tab/>
      <w:t>Adrián Tirado Ramos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C7CA22" w14:textId="77777777" w:rsidR="00F52BCD" w:rsidRPr="00B41151" w:rsidRDefault="00F52BCD" w:rsidP="00CA45C1">
    <w:pPr>
      <w:pStyle w:val="Encabezado"/>
      <w:shd w:val="clear" w:color="auto" w:fill="4472C4" w:themeFill="accent1"/>
      <w:rPr>
        <w:rFonts w:ascii="Times New Roman" w:hAnsi="Times New Roman" w:cs="Times New Roman"/>
        <w:b/>
        <w:color w:val="FFFFFF" w:themeColor="background1"/>
        <w:sz w:val="24"/>
      </w:rPr>
    </w:pPr>
    <w:r w:rsidRPr="00B41151">
      <w:rPr>
        <w:rFonts w:ascii="Times New Roman" w:hAnsi="Times New Roman" w:cs="Times New Roman"/>
        <w:b/>
        <w:color w:val="FFFFFF" w:themeColor="background1"/>
        <w:sz w:val="24"/>
      </w:rPr>
      <w:t>1ºDAW</w:t>
    </w:r>
    <w:r w:rsidRPr="00B41151">
      <w:rPr>
        <w:rFonts w:ascii="Times New Roman" w:hAnsi="Times New Roman" w:cs="Times New Roman"/>
        <w:b/>
        <w:color w:val="FFFFFF" w:themeColor="background1"/>
        <w:sz w:val="24"/>
      </w:rPr>
      <w:tab/>
    </w:r>
    <w:r w:rsidRPr="00B41151">
      <w:rPr>
        <w:rFonts w:ascii="Times New Roman" w:hAnsi="Times New Roman" w:cs="Times New Roman"/>
        <w:b/>
        <w:color w:val="FFFFFF" w:themeColor="background1"/>
        <w:sz w:val="24"/>
      </w:rPr>
      <w:tab/>
      <w:t>Adrián Tirado Ramos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63E"/>
    <w:rsid w:val="000150B4"/>
    <w:rsid w:val="0003785E"/>
    <w:rsid w:val="00171BCC"/>
    <w:rsid w:val="001F2A67"/>
    <w:rsid w:val="002E7155"/>
    <w:rsid w:val="003211DF"/>
    <w:rsid w:val="003F5B93"/>
    <w:rsid w:val="004D163E"/>
    <w:rsid w:val="006A08B3"/>
    <w:rsid w:val="007B7819"/>
    <w:rsid w:val="0084714B"/>
    <w:rsid w:val="008C186C"/>
    <w:rsid w:val="00906D29"/>
    <w:rsid w:val="00977CDD"/>
    <w:rsid w:val="00AA5AA9"/>
    <w:rsid w:val="00B41151"/>
    <w:rsid w:val="00C2673B"/>
    <w:rsid w:val="00C532B6"/>
    <w:rsid w:val="00CA45C1"/>
    <w:rsid w:val="00CA5029"/>
    <w:rsid w:val="00CD3CA2"/>
    <w:rsid w:val="00CE07BF"/>
    <w:rsid w:val="00CE73EC"/>
    <w:rsid w:val="00CF2865"/>
    <w:rsid w:val="00E7637D"/>
    <w:rsid w:val="00EA7F1D"/>
    <w:rsid w:val="00ED6662"/>
    <w:rsid w:val="00F24305"/>
    <w:rsid w:val="00F25F00"/>
    <w:rsid w:val="00F5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D3DE93"/>
  <w15:chartTrackingRefBased/>
  <w15:docId w15:val="{4095AF43-8936-4625-A502-BF7F6FB28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7F1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7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06D2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6D29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06D2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D29"/>
  </w:style>
  <w:style w:type="paragraph" w:styleId="Piedepgina">
    <w:name w:val="footer"/>
    <w:basedOn w:val="Normal"/>
    <w:link w:val="Piedepgina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6D29"/>
  </w:style>
  <w:style w:type="paragraph" w:customStyle="1" w:styleId="Texto">
    <w:name w:val="Texto"/>
    <w:basedOn w:val="Normal"/>
    <w:link w:val="TextoCar"/>
    <w:qFormat/>
    <w:rsid w:val="00ED6662"/>
    <w:rPr>
      <w:rFonts w:ascii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A7F1D"/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character" w:customStyle="1" w:styleId="TextoCar">
    <w:name w:val="Texto Car"/>
    <w:basedOn w:val="Fuentedeprrafopredeter"/>
    <w:link w:val="Texto"/>
    <w:rsid w:val="00ED6662"/>
    <w:rPr>
      <w:rFonts w:ascii="Times New Roman" w:hAnsi="Times New Roman" w:cs="Times New Roman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EA7F1D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EA7F1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EA7F1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EA7F1D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EA7F1D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A7F1D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EA7F1D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EA7F1D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EA7F1D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EA7F1D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EA7F1D"/>
    <w:pPr>
      <w:spacing w:after="0"/>
      <w:ind w:left="1760"/>
    </w:pPr>
    <w:rPr>
      <w:rFonts w:cs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EA7F1D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EA7F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7F1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glossaryDocument" Target="glossary/document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ri&#225;n\Desktop\modulo\daw1\plantill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8FA3760FA0243E89D35B5D536D090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D75666-886E-41DB-9603-C7B22113D7A7}"/>
      </w:docPartPr>
      <w:docPartBody>
        <w:p w:rsidR="003E3C3F" w:rsidRDefault="00954481">
          <w:pPr>
            <w:pStyle w:val="78FA3760FA0243E89D35B5D536D090E8"/>
          </w:pPr>
          <w:r w:rsidRPr="007B3728">
            <w:rPr>
              <w:rStyle w:val="Textodel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8D1"/>
    <w:rsid w:val="003968D1"/>
    <w:rsid w:val="003E3C3F"/>
    <w:rsid w:val="00954481"/>
    <w:rsid w:val="00A54028"/>
    <w:rsid w:val="00C14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78FA3760FA0243E89D35B5D536D090E8">
    <w:name w:val="78FA3760FA0243E89D35B5D536D090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7AC11-D218-4B81-9F37-FA5C0A67D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91</TotalTime>
  <Pages>1</Pages>
  <Words>403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Dual Boot</vt:lpstr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Dual Boot</dc:title>
  <dc:subject/>
  <dc:creator>Adrián Tirado Ramos</dc:creator>
  <cp:keywords/>
  <dc:description/>
  <cp:lastModifiedBy>1DAW</cp:lastModifiedBy>
  <cp:revision>10</cp:revision>
  <cp:lastPrinted>2023-09-28T13:52:00Z</cp:lastPrinted>
  <dcterms:created xsi:type="dcterms:W3CDTF">2023-09-28T10:58:00Z</dcterms:created>
  <dcterms:modified xsi:type="dcterms:W3CDTF">2023-09-28T14:34:00Z</dcterms:modified>
</cp:coreProperties>
</file>