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06E33A" w14:textId="77777777" w:rsidR="00906D29" w:rsidRDefault="00716F80" w:rsidP="00716F80">
      <w:r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3B23397" wp14:editId="16721255">
                <wp:simplePos x="0" y="0"/>
                <wp:positionH relativeFrom="margin">
                  <wp:posOffset>2763672</wp:posOffset>
                </wp:positionH>
                <wp:positionV relativeFrom="paragraph">
                  <wp:posOffset>-6824</wp:posOffset>
                </wp:positionV>
                <wp:extent cx="3126105" cy="543560"/>
                <wp:effectExtent l="0" t="0" r="0" b="889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5A838" w14:textId="77777777" w:rsidR="00716F80" w:rsidRPr="003211DF" w:rsidRDefault="00716F80" w:rsidP="00716F80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Adrián Tirado Ramos</w:t>
                            </w:r>
                          </w:p>
                          <w:p w14:paraId="29834DFA" w14:textId="77777777" w:rsidR="00716F80" w:rsidRDefault="00716F80" w:rsidP="00716F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B2339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217.6pt;margin-top:-.55pt;width:246.15pt;height:42.8pt;z-index:-251650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" filled="f" stroked="f">
                <v:textbox>
                  <w:txbxContent>
                    <w:p w14:paraId="5435A838" w14:textId="77777777" w:rsidR="00716F80" w:rsidRPr="003211DF" w:rsidRDefault="00716F80" w:rsidP="00716F80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Adrián Tirado Ramos</w:t>
                      </w:r>
                    </w:p>
                    <w:p w14:paraId="29834DFA" w14:textId="77777777" w:rsidR="00716F80" w:rsidRDefault="00716F80" w:rsidP="00716F80"/>
                  </w:txbxContent>
                </v:textbox>
                <w10:wrap anchorx="margin"/>
              </v:shape>
            </w:pict>
          </mc:Fallback>
        </mc:AlternateContent>
      </w:r>
      <w:r w:rsidR="00F52BCD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135FEB4" wp14:editId="7F78FF3A">
                <wp:simplePos x="0" y="0"/>
                <wp:positionH relativeFrom="margin">
                  <wp:align>left</wp:align>
                </wp:positionH>
                <wp:positionV relativeFrom="paragraph">
                  <wp:posOffset>7135598</wp:posOffset>
                </wp:positionV>
                <wp:extent cx="3126105" cy="543560"/>
                <wp:effectExtent l="0" t="0" r="0" b="889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635F67" w14:textId="77777777" w:rsidR="00F52BCD" w:rsidRPr="003211DF" w:rsidRDefault="007B5C84" w:rsidP="00F52BCD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Lenguaje de Marcas</w:t>
                            </w:r>
                          </w:p>
                          <w:p w14:paraId="184FE79C" w14:textId="77777777" w:rsidR="00F52BCD" w:rsidRDefault="00F52BCD" w:rsidP="00F52B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5FEB4" id="Cuadro de texto 3" o:spid="_x0000_s1027" type="#_x0000_t202" style="position:absolute;margin-left:0;margin-top:561.85pt;width:246.15pt;height:42.8pt;z-index:-2516520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" filled="f" stroked="f">
                <v:textbox>
                  <w:txbxContent>
                    <w:p w14:paraId="6D635F67" w14:textId="77777777" w:rsidR="00F52BCD" w:rsidRPr="003211DF" w:rsidRDefault="007B5C84" w:rsidP="00F52BCD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Lenguaje de Marcas</w:t>
                      </w:r>
                    </w:p>
                    <w:p w14:paraId="184FE79C" w14:textId="77777777" w:rsidR="00F52BCD" w:rsidRDefault="00F52BCD" w:rsidP="00F52BCD"/>
                  </w:txbxContent>
                </v:textbox>
                <w10:wrap anchorx="margin"/>
              </v:shape>
            </w:pict>
          </mc:Fallback>
        </mc:AlternateContent>
      </w:r>
      <w:r w:rsidR="003211DF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FE44AFB" wp14:editId="541D6336">
                <wp:simplePos x="0" y="0"/>
                <wp:positionH relativeFrom="margin">
                  <wp:posOffset>2717851</wp:posOffset>
                </wp:positionH>
                <wp:positionV relativeFrom="paragraph">
                  <wp:posOffset>586105</wp:posOffset>
                </wp:positionV>
                <wp:extent cx="3126105" cy="543560"/>
                <wp:effectExtent l="0" t="0" r="0" b="889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EBA0C9" w14:textId="77777777" w:rsidR="003211DF" w:rsidRPr="003211DF" w:rsidRDefault="003211DF" w:rsidP="003211DF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3211DF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1º De DAW</w:t>
                            </w:r>
                          </w:p>
                          <w:p w14:paraId="4D8422E6" w14:textId="77777777" w:rsidR="003211DF" w:rsidRDefault="003211DF" w:rsidP="003211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44AFB" id="Cuadro de texto 2" o:spid="_x0000_s1028" type="#_x0000_t202" style="position:absolute;margin-left:214pt;margin-top:46.15pt;width:246.15pt;height:42.8pt;z-index:-251654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" filled="f" stroked="f">
                <v:textbox>
                  <w:txbxContent>
                    <w:p w14:paraId="3FEBA0C9" w14:textId="77777777" w:rsidR="003211DF" w:rsidRPr="003211DF" w:rsidRDefault="003211DF" w:rsidP="003211DF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 w:rsidRPr="003211DF"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1º De DAW</w:t>
                      </w:r>
                    </w:p>
                    <w:p w14:paraId="4D8422E6" w14:textId="77777777" w:rsidR="003211DF" w:rsidRDefault="003211DF" w:rsidP="003211DF"/>
                  </w:txbxContent>
                </v:textbox>
                <w10:wrap anchorx="margin"/>
              </v:shape>
            </w:pict>
          </mc:Fallback>
        </mc:AlternateContent>
      </w:r>
      <w:sdt>
        <w:sdtPr>
          <w:id w:val="-39901394"/>
          <w:docPartObj>
            <w:docPartGallery w:val="Cover Pages"/>
            <w:docPartUnique/>
          </w:docPartObj>
        </w:sdtPr>
        <w:sdtEndPr/>
        <w:sdtContent>
          <w:r w:rsidR="00906D29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673FB44" wp14:editId="2A7B21B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9E5EAF5" w14:textId="77777777" w:rsidR="003211DF" w:rsidRDefault="003211DF" w:rsidP="003211DF">
                                    <w:pPr>
                                      <w:pStyle w:val="Sinespaciado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  <w:p w14:paraId="14739312" w14:textId="77777777" w:rsidR="003211DF" w:rsidRPr="003211DF" w:rsidRDefault="003211DF" w:rsidP="003211DF">
                                    <w:pPr>
                                      <w:pStyle w:val="Sinespaciado"/>
                                      <w:ind w:left="4248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9F78E24" w14:textId="77777777" w:rsidR="00906D29" w:rsidRDefault="00900B8C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sindicacion contenido</w:t>
                                      </w:r>
                                    </w:p>
                                  </w:sdtContent>
                                </w:sdt>
                                <w:p w14:paraId="3914CA6E" w14:textId="77777777" w:rsidR="00906D29" w:rsidRDefault="00906D29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673FB44" id="Grupo 48" o:spid="_x0000_s1029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">
                    <v:group id="Grupo 49" o:spid="_x0000_s1030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31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49E5EAF5" w14:textId="77777777" w:rsidR="003211DF" w:rsidRDefault="003211DF" w:rsidP="003211DF">
                              <w:pPr>
                                <w:pStyle w:val="Sinespaciado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  <w:p w14:paraId="14739312" w14:textId="77777777" w:rsidR="003211DF" w:rsidRPr="003211DF" w:rsidRDefault="003211DF" w:rsidP="003211DF">
                              <w:pPr>
                                <w:pStyle w:val="Sinespaciado"/>
                                <w:ind w:left="4248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32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3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4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5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6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7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 id="Cuadro de texto 61" o:spid="_x0000_s1038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9F78E24" w14:textId="77777777" w:rsidR="00906D29" w:rsidRDefault="00900B8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sindicacion contenido</w:t>
                                </w:r>
                              </w:p>
                            </w:sdtContent>
                          </w:sdt>
                          <w:p w14:paraId="3914CA6E" w14:textId="77777777" w:rsidR="00906D29" w:rsidRDefault="00906D29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906D29">
            <w:br w:type="page"/>
          </w:r>
        </w:sdtContent>
      </w:sdt>
    </w:p>
    <w:p w14:paraId="6747D9BF" w14:textId="77777777" w:rsidR="00906D29" w:rsidRDefault="00906D29"/>
    <w:p w14:paraId="4A795EA2" w14:textId="77777777" w:rsidR="00906D29" w:rsidRDefault="00906D29">
      <w:pPr>
        <w:sectPr w:rsidR="00906D29" w:rsidSect="00906D2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2D305C6C" w14:textId="77777777" w:rsidR="00EA7F1D" w:rsidRDefault="00EA7F1D" w:rsidP="00EA7F1D">
      <w:pPr>
        <w:pStyle w:val="TDC3"/>
        <w:tabs>
          <w:tab w:val="left" w:pos="1946"/>
        </w:tabs>
        <w:ind w:left="0"/>
        <w:rPr>
          <w:rFonts w:cstheme="minorBidi"/>
          <w:i w:val="0"/>
          <w:iCs w:val="0"/>
          <w:sz w:val="22"/>
          <w:szCs w:val="22"/>
          <w:lang w:eastAsia="es-ES"/>
        </w:rPr>
      </w:pPr>
    </w:p>
    <w:p w14:paraId="33566078" w14:textId="77777777" w:rsidR="00EA7F1D" w:rsidRPr="00EA7F1D" w:rsidRDefault="00EA7F1D" w:rsidP="00EA7F1D">
      <w:pPr>
        <w:pStyle w:val="Ttulo"/>
        <w:rPr>
          <w:lang w:eastAsia="es-ES"/>
        </w:rPr>
      </w:pPr>
      <w:r>
        <w:rPr>
          <w:lang w:eastAsia="es-ES"/>
        </w:rPr>
        <w:t>ÍNDICE</w:t>
      </w:r>
    </w:p>
    <w:bookmarkStart w:id="0" w:name="_GoBack"/>
    <w:bookmarkEnd w:id="0"/>
    <w:p w14:paraId="4CD94C37" w14:textId="7A654D51" w:rsidR="00EA5889" w:rsidRDefault="00EA7F1D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"1-3" \h \z \u </w:instrText>
      </w:r>
      <w:r>
        <w:rPr>
          <w:lang w:eastAsia="es-ES"/>
        </w:rPr>
        <w:fldChar w:fldCharType="separate"/>
      </w:r>
      <w:hyperlink w:anchor="_Toc163908066" w:history="1">
        <w:r w:rsidR="00EA5889" w:rsidRPr="00260FAE">
          <w:rPr>
            <w:rStyle w:val="Hipervnculo"/>
            <w:noProof/>
          </w:rPr>
          <w:t>Creación Web y RSS</w:t>
        </w:r>
        <w:r w:rsidR="00EA5889">
          <w:rPr>
            <w:noProof/>
            <w:webHidden/>
          </w:rPr>
          <w:tab/>
        </w:r>
        <w:r w:rsidR="00EA5889">
          <w:rPr>
            <w:noProof/>
            <w:webHidden/>
          </w:rPr>
          <w:fldChar w:fldCharType="begin"/>
        </w:r>
        <w:r w:rsidR="00EA5889">
          <w:rPr>
            <w:noProof/>
            <w:webHidden/>
          </w:rPr>
          <w:instrText xml:space="preserve"> PAGEREF _Toc163908066 \h </w:instrText>
        </w:r>
        <w:r w:rsidR="00EA5889">
          <w:rPr>
            <w:noProof/>
            <w:webHidden/>
          </w:rPr>
        </w:r>
        <w:r w:rsidR="00EA5889">
          <w:rPr>
            <w:noProof/>
            <w:webHidden/>
          </w:rPr>
          <w:fldChar w:fldCharType="separate"/>
        </w:r>
        <w:r w:rsidR="008B318D">
          <w:rPr>
            <w:noProof/>
            <w:webHidden/>
          </w:rPr>
          <w:t>2</w:t>
        </w:r>
        <w:r w:rsidR="00EA5889">
          <w:rPr>
            <w:noProof/>
            <w:webHidden/>
          </w:rPr>
          <w:fldChar w:fldCharType="end"/>
        </w:r>
      </w:hyperlink>
    </w:p>
    <w:p w14:paraId="474DB518" w14:textId="194D2E05" w:rsidR="00EA5889" w:rsidRDefault="00EA5889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163908067" w:history="1">
        <w:r w:rsidRPr="00260FAE">
          <w:rPr>
            <w:rStyle w:val="Hipervnculo"/>
            <w:noProof/>
          </w:rPr>
          <w:t>Subir la página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_Toc163908067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18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292EC4" w14:textId="1CCF038D" w:rsidR="00EA5889" w:rsidRDefault="00EA5889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163908068" w:history="1">
        <w:r w:rsidRPr="00260FAE">
          <w:rPr>
            <w:rStyle w:val="Hipervnculo"/>
            <w:noProof/>
          </w:rPr>
          <w:t>Enlazar feedly manual o automáticamente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_Toc163908068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18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F3CEE6" w14:textId="3155CDE7" w:rsidR="00EA5889" w:rsidRDefault="00EA5889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63908069" w:history="1">
        <w:r w:rsidRPr="00260FAE">
          <w:rPr>
            <w:rStyle w:val="Hipervnculo"/>
            <w:noProof/>
          </w:rPr>
          <w:t>Para hacerlo manual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_Toc163908069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18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552226" w14:textId="0AC40273" w:rsidR="00EA5889" w:rsidRDefault="00EA5889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63908070" w:history="1">
        <w:r w:rsidRPr="00260FAE">
          <w:rPr>
            <w:rStyle w:val="Hipervnculo"/>
            <w:noProof/>
          </w:rPr>
          <w:t>Para hacerlo automático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_Toc163908070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18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0BE86B" w14:textId="105F56CD" w:rsidR="00EA5889" w:rsidRDefault="00EA5889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63908071" w:history="1">
        <w:r w:rsidRPr="00260FAE">
          <w:rPr>
            <w:rStyle w:val="Hipervnculo"/>
            <w:noProof/>
          </w:rPr>
          <w:t>En feed.ly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_Toc163908071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18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E017D4" w14:textId="560BC019" w:rsidR="00EA5889" w:rsidRDefault="00EA5889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63908072" w:history="1">
        <w:r w:rsidRPr="00260FAE">
          <w:rPr>
            <w:rStyle w:val="Hipervnculo"/>
            <w:noProof/>
          </w:rPr>
          <w:t>En mi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_Toc163908072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18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FEFA61" w14:textId="66CBF8D9" w:rsidR="00EA5889" w:rsidRDefault="00EA5889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163908073" w:history="1">
        <w:r w:rsidRPr="00260FAE">
          <w:rPr>
            <w:rStyle w:val="Hipervnculo"/>
            <w:noProof/>
          </w:rPr>
          <w:t>Mostrar notificaciones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_Toc163908073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18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D83753" w14:textId="0CA52135" w:rsidR="00EA5889" w:rsidRDefault="00EA5889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163908074" w:history="1">
        <w:r w:rsidRPr="00260FAE">
          <w:rPr>
            <w:rStyle w:val="Hipervnculo"/>
            <w:noProof/>
          </w:rPr>
          <w:t>Lenguajes Usados para el envío de notificaciones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_Toc163908074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18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CF4E0E" w14:textId="7B62ADCE" w:rsidR="00EA5889" w:rsidRDefault="00EA5889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63908075" w:history="1">
        <w:r w:rsidRPr="00260FAE">
          <w:rPr>
            <w:rStyle w:val="Hipervnculo"/>
            <w:noProof/>
          </w:rPr>
          <w:t>RSS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_Toc163908075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18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F2664C" w14:textId="48EC7928" w:rsidR="00EA5889" w:rsidRDefault="00EA5889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63908076" w:history="1">
        <w:r w:rsidRPr="00260FAE">
          <w:rPr>
            <w:rStyle w:val="Hipervnculo"/>
            <w:noProof/>
          </w:rPr>
          <w:t>Atom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_Toc163908076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318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3F9884" w14:textId="1C6AEB80" w:rsidR="00EA7F1D" w:rsidRPr="00EA7F1D" w:rsidRDefault="00EA7F1D" w:rsidP="00EA7F1D">
      <w:pPr>
        <w:rPr>
          <w:lang w:eastAsia="es-ES"/>
        </w:rPr>
      </w:pPr>
      <w:r>
        <w:rPr>
          <w:lang w:eastAsia="es-ES"/>
        </w:rPr>
        <w:fldChar w:fldCharType="end"/>
      </w:r>
    </w:p>
    <w:p w14:paraId="36CAB886" w14:textId="77777777" w:rsidR="0015491E" w:rsidRDefault="0015491E">
      <w:pPr>
        <w:rPr>
          <w:rFonts w:ascii="Times New Roman" w:eastAsiaTheme="majorEastAsia" w:hAnsi="Times New Roman" w:cstheme="majorBidi"/>
          <w:b/>
          <w:color w:val="2F5496" w:themeColor="accent1" w:themeShade="BF"/>
          <w:sz w:val="30"/>
          <w:szCs w:val="32"/>
          <w:lang w:eastAsia="es-ES"/>
        </w:rPr>
      </w:pPr>
      <w:r>
        <w:rPr>
          <w:lang w:eastAsia="es-ES"/>
        </w:rPr>
        <w:br w:type="page"/>
      </w:r>
    </w:p>
    <w:p w14:paraId="1A15CBD7" w14:textId="77777777" w:rsidR="00EA7F1D" w:rsidRDefault="007B5C84" w:rsidP="007B5C84">
      <w:pPr>
        <w:pStyle w:val="Ttulo1"/>
      </w:pPr>
      <w:bookmarkStart w:id="1" w:name="_Toc163908066"/>
      <w:r>
        <w:lastRenderedPageBreak/>
        <w:t>Creación Web y RSS</w:t>
      </w:r>
      <w:bookmarkEnd w:id="1"/>
    </w:p>
    <w:p w14:paraId="5139C4CE" w14:textId="77777777" w:rsidR="00B01FFB" w:rsidRPr="00B01FFB" w:rsidRDefault="00B01FFB" w:rsidP="00B01FFB">
      <w:r w:rsidRPr="00B01FFB">
        <w:drawing>
          <wp:inline distT="0" distB="0" distL="0" distR="0" wp14:anchorId="279B8C8E" wp14:editId="156BE2C1">
            <wp:extent cx="5400040" cy="26219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FA8A" w14:textId="77777777" w:rsidR="007B5C84" w:rsidRDefault="00B01FFB" w:rsidP="00B01FFB">
      <w:pPr>
        <w:pStyle w:val="Texto"/>
      </w:pPr>
      <w:r>
        <w:t xml:space="preserve">Con la web ya creada, la subimos a el host online que queramos, y así podemos obtener el enlace para enlazar nuestro documento </w:t>
      </w:r>
      <w:r w:rsidR="009F1E6D">
        <w:t>RSS</w:t>
      </w:r>
    </w:p>
    <w:p w14:paraId="217B4299" w14:textId="77777777" w:rsidR="00B01FFB" w:rsidRDefault="00B01FFB" w:rsidP="00B01FFB">
      <w:pPr>
        <w:pStyle w:val="Texto"/>
      </w:pPr>
      <w:r>
        <w:t xml:space="preserve">En mi caso, el enlace de mi documento </w:t>
      </w:r>
      <w:r w:rsidR="009F1E6D">
        <w:t>RSS</w:t>
      </w:r>
      <w:r>
        <w:t xml:space="preserve"> sería: </w:t>
      </w:r>
      <w:hyperlink r:id="rId14" w:history="1">
        <w:r w:rsidRPr="00A5578E">
          <w:rPr>
            <w:rStyle w:val="Hipervnculo"/>
          </w:rPr>
          <w:t>https://atirram970.000webhostapp.com/fichero.rss</w:t>
        </w:r>
      </w:hyperlink>
    </w:p>
    <w:p w14:paraId="10B69F7B" w14:textId="77777777" w:rsidR="00B01FFB" w:rsidRDefault="00B01FFB" w:rsidP="00B01FFB">
      <w:pPr>
        <w:pStyle w:val="Texto"/>
      </w:pPr>
    </w:p>
    <w:p w14:paraId="4910F87E" w14:textId="77777777" w:rsidR="00B01FFB" w:rsidRDefault="00B01FFB" w:rsidP="00B01FFB">
      <w:pPr>
        <w:pStyle w:val="Texto"/>
      </w:pPr>
      <w:r>
        <w:t>Por lo que, ahora debo de tomar ese enlace y colocarlo en el head de mi página web</w:t>
      </w:r>
    </w:p>
    <w:p w14:paraId="2B19C634" w14:textId="77777777" w:rsidR="00B01FFB" w:rsidRDefault="00B01FFB" w:rsidP="00B01FFB">
      <w:pPr>
        <w:pStyle w:val="Texto"/>
      </w:pPr>
      <w:r w:rsidRPr="00B01FFB">
        <w:drawing>
          <wp:inline distT="0" distB="0" distL="0" distR="0" wp14:anchorId="66E6BE4F" wp14:editId="3D1FBF61">
            <wp:extent cx="5400040" cy="11252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76DC" w14:textId="77777777" w:rsidR="00A136B5" w:rsidRDefault="00A136B5" w:rsidP="00B01FFB">
      <w:pPr>
        <w:pStyle w:val="Texto"/>
      </w:pPr>
      <w:r>
        <w:t xml:space="preserve">Ahora debo de editar mi fichero.rss para que obtenga su primer ítem y así enlazarlo a feed.ly y que me salgan las entradas de mi web y me pueda suscribir </w:t>
      </w:r>
    </w:p>
    <w:p w14:paraId="163D91B8" w14:textId="77777777" w:rsidR="00395E44" w:rsidRPr="00BB1EDE" w:rsidRDefault="00394A5E" w:rsidP="00BB1EDE">
      <w:pPr>
        <w:pStyle w:val="Texto"/>
        <w:jc w:val="center"/>
      </w:pPr>
      <w:r w:rsidRPr="00394A5E">
        <w:drawing>
          <wp:inline distT="0" distB="0" distL="0" distR="0" wp14:anchorId="05FDCE8C" wp14:editId="74E99052">
            <wp:extent cx="4972050" cy="2490701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379" cy="250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E44">
        <w:br w:type="page"/>
      </w:r>
    </w:p>
    <w:p w14:paraId="530BF15F" w14:textId="77777777" w:rsidR="00BB1EDE" w:rsidRDefault="00BB1EDE" w:rsidP="0004031B">
      <w:pPr>
        <w:pStyle w:val="Ttulo1"/>
      </w:pPr>
      <w:bookmarkStart w:id="2" w:name="_Toc163908067"/>
      <w:r>
        <w:lastRenderedPageBreak/>
        <w:t>Subir la página web</w:t>
      </w:r>
      <w:bookmarkEnd w:id="2"/>
    </w:p>
    <w:p w14:paraId="0C37A5D4" w14:textId="77777777" w:rsidR="00897BB5" w:rsidRDefault="00BB1EDE" w:rsidP="00897BB5">
      <w:pPr>
        <w:pStyle w:val="Texto"/>
      </w:pPr>
      <w:r w:rsidRPr="00897BB5">
        <w:t>Para ello, creamos una cuenta en 000web para subir nuestra web en ese host gratuito</w:t>
      </w:r>
      <w:r w:rsidR="00897BB5" w:rsidRPr="00897BB5">
        <w:t xml:space="preserve"> y le damos nombre </w:t>
      </w:r>
      <w:r w:rsidR="00897BB5">
        <w:t>y para subirla, le damos a “</w:t>
      </w:r>
      <w:proofErr w:type="spellStart"/>
      <w:r w:rsidR="00897BB5">
        <w:t>manage</w:t>
      </w:r>
      <w:proofErr w:type="spellEnd"/>
      <w:r w:rsidR="00897BB5">
        <w:t>” y se debería de abrir un menú</w:t>
      </w:r>
    </w:p>
    <w:p w14:paraId="4DE16119" w14:textId="77777777" w:rsidR="00897BB5" w:rsidRDefault="00897BB5" w:rsidP="00897BB5">
      <w:pPr>
        <w:pStyle w:val="Texto"/>
      </w:pPr>
      <w:r w:rsidRPr="00897BB5">
        <w:drawing>
          <wp:inline distT="0" distB="0" distL="0" distR="0" wp14:anchorId="3F529439" wp14:editId="5E0D210D">
            <wp:extent cx="5281118" cy="234716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E6EE" w14:textId="77777777" w:rsidR="00897BB5" w:rsidRDefault="00897BB5" w:rsidP="00897BB5">
      <w:pPr>
        <w:pStyle w:val="Texto"/>
      </w:pPr>
    </w:p>
    <w:p w14:paraId="52E6130C" w14:textId="77777777" w:rsidR="00897BB5" w:rsidRDefault="00897BB5" w:rsidP="00897BB5">
      <w:pPr>
        <w:pStyle w:val="Texto"/>
      </w:pPr>
      <w:r>
        <w:t>De el siguiente menú solo nos interesa el file manager</w:t>
      </w:r>
    </w:p>
    <w:p w14:paraId="5F75A45A" w14:textId="77777777" w:rsidR="00897BB5" w:rsidRDefault="00897BB5" w:rsidP="00897BB5">
      <w:pPr>
        <w:pStyle w:val="Texto"/>
      </w:pPr>
      <w:r w:rsidRPr="00897BB5">
        <w:drawing>
          <wp:inline distT="0" distB="0" distL="0" distR="0" wp14:anchorId="38B9E177" wp14:editId="4E0B61BB">
            <wp:extent cx="5400040" cy="19697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E73D" w14:textId="77777777" w:rsidR="00897BB5" w:rsidRDefault="00897BB5" w:rsidP="00897BB5">
      <w:pPr>
        <w:pStyle w:val="Texto"/>
      </w:pPr>
      <w:r>
        <w:t xml:space="preserve">Abrimos </w:t>
      </w:r>
      <w:proofErr w:type="spellStart"/>
      <w:r>
        <w:t>public_html</w:t>
      </w:r>
      <w:proofErr w:type="spellEnd"/>
      <w:r>
        <w:t xml:space="preserve"> y subimos nuestros archivos arrastrándolos</w:t>
      </w:r>
    </w:p>
    <w:p w14:paraId="0569E123" w14:textId="77777777" w:rsidR="00897BB5" w:rsidRPr="00897BB5" w:rsidRDefault="00897BB5" w:rsidP="00897BB5">
      <w:pPr>
        <w:pStyle w:val="Texto"/>
        <w:jc w:val="center"/>
      </w:pPr>
      <w:r w:rsidRPr="00897BB5">
        <w:drawing>
          <wp:inline distT="0" distB="0" distL="0" distR="0" wp14:anchorId="25B1120F" wp14:editId="150E9C19">
            <wp:extent cx="6188634" cy="1504950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1508" cy="15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BB5">
        <w:br w:type="page"/>
      </w:r>
    </w:p>
    <w:p w14:paraId="49EEA440" w14:textId="77777777" w:rsidR="00394A5E" w:rsidRDefault="00623318" w:rsidP="00623318">
      <w:pPr>
        <w:pStyle w:val="Ttulo1"/>
      </w:pPr>
      <w:bookmarkStart w:id="3" w:name="_Toc163908068"/>
      <w:r>
        <w:lastRenderedPageBreak/>
        <w:t>Enlazar feedly manual o automáticamente</w:t>
      </w:r>
      <w:bookmarkEnd w:id="3"/>
    </w:p>
    <w:p w14:paraId="63200F5A" w14:textId="77777777" w:rsidR="00394A5E" w:rsidRDefault="00623318" w:rsidP="00D40198">
      <w:pPr>
        <w:pStyle w:val="Ttulo2"/>
      </w:pPr>
      <w:bookmarkStart w:id="4" w:name="_Toc163908069"/>
      <w:r>
        <w:t xml:space="preserve">Para hacerlo </w:t>
      </w:r>
      <w:r w:rsidR="00D40198">
        <w:t>manual</w:t>
      </w:r>
      <w:bookmarkEnd w:id="4"/>
    </w:p>
    <w:p w14:paraId="5FF9E34F" w14:textId="77777777" w:rsidR="00395E44" w:rsidRDefault="00395E44" w:rsidP="00395E44">
      <w:pPr>
        <w:pStyle w:val="Texto"/>
      </w:pPr>
      <w:r>
        <w:t xml:space="preserve">Ahora que tengo 2 carpetas, una para el archivo RSS y otro para ATOM, le doy a “Follow Website” para que </w:t>
      </w:r>
      <w:r w:rsidR="00D40198">
        <w:t>pueda ingresar el enlace manualmente</w:t>
      </w:r>
    </w:p>
    <w:p w14:paraId="109231F5" w14:textId="77777777" w:rsidR="00D40198" w:rsidRDefault="00D40198" w:rsidP="00395E44">
      <w:pPr>
        <w:pStyle w:val="Texto"/>
      </w:pPr>
      <w:r>
        <w:t>Lo que hago para ver el enlace de mi web, es dirigirme al “file manager” de 000web para poder ver la ruta de mi fichero RSS</w:t>
      </w:r>
    </w:p>
    <w:p w14:paraId="539338D4" w14:textId="77777777" w:rsidR="00D40198" w:rsidRDefault="00D40198" w:rsidP="00395E44">
      <w:pPr>
        <w:pStyle w:val="Texto"/>
      </w:pPr>
      <w:r w:rsidRPr="00D40198">
        <w:drawing>
          <wp:inline distT="0" distB="0" distL="0" distR="0" wp14:anchorId="6C872BF8" wp14:editId="18AEAE79">
            <wp:extent cx="2667231" cy="1348857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F907" w14:textId="77777777" w:rsidR="00D40198" w:rsidRDefault="00D40198" w:rsidP="00395E44">
      <w:pPr>
        <w:pStyle w:val="Texto"/>
      </w:pPr>
      <w:r>
        <w:t>Y así me sale su ruta</w:t>
      </w:r>
    </w:p>
    <w:p w14:paraId="31195D7B" w14:textId="77777777" w:rsidR="00D40198" w:rsidRDefault="00D40198" w:rsidP="00395E44">
      <w:pPr>
        <w:pStyle w:val="Texto"/>
      </w:pPr>
      <w:r w:rsidRPr="00D40198">
        <w:drawing>
          <wp:inline distT="0" distB="0" distL="0" distR="0" wp14:anchorId="006828A9" wp14:editId="36EC808F">
            <wp:extent cx="5400040" cy="28911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0CA7" w14:textId="77777777" w:rsidR="00D40198" w:rsidRDefault="00D40198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43063BC2" w14:textId="77777777" w:rsidR="00D40198" w:rsidRDefault="00D40198" w:rsidP="00395E44">
      <w:pPr>
        <w:pStyle w:val="Texto"/>
      </w:pPr>
      <w:r>
        <w:lastRenderedPageBreak/>
        <w:t>Ahora debería de aparecer la noticia</w:t>
      </w:r>
    </w:p>
    <w:p w14:paraId="612F5A31" w14:textId="77777777" w:rsidR="00D40198" w:rsidRDefault="00D40198" w:rsidP="00395E44">
      <w:pPr>
        <w:pStyle w:val="Texto"/>
      </w:pPr>
      <w:r w:rsidRPr="00D40198">
        <w:drawing>
          <wp:inline distT="0" distB="0" distL="0" distR="0" wp14:anchorId="2A0CCB63" wp14:editId="47E36A3C">
            <wp:extent cx="5400040" cy="31324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E609" w14:textId="77777777" w:rsidR="00D40198" w:rsidRDefault="00D40198" w:rsidP="00395E44">
      <w:pPr>
        <w:pStyle w:val="Texto"/>
      </w:pPr>
      <w:r>
        <w:t>Y le podemos dar a Follow</w:t>
      </w:r>
    </w:p>
    <w:p w14:paraId="5ABCD81C" w14:textId="77777777" w:rsidR="00D40198" w:rsidRDefault="00D40198" w:rsidP="00395E44">
      <w:pPr>
        <w:pStyle w:val="Texto"/>
      </w:pPr>
      <w:r w:rsidRPr="00D40198">
        <w:drawing>
          <wp:inline distT="0" distB="0" distL="0" distR="0" wp14:anchorId="7A6F4E65" wp14:editId="1B1F674A">
            <wp:extent cx="5400040" cy="35356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994B" w14:textId="77777777" w:rsidR="00D40198" w:rsidRDefault="00D40198" w:rsidP="00D40198">
      <w:pPr>
        <w:pStyle w:val="Texto"/>
      </w:pPr>
      <w:r>
        <w:t>Y ya me sale guardada en mi carpeta de feedly</w:t>
      </w:r>
    </w:p>
    <w:p w14:paraId="4CF49408" w14:textId="77777777" w:rsidR="00D40198" w:rsidRDefault="00D40198">
      <w:pPr>
        <w:rPr>
          <w:rFonts w:ascii="Times New Roman" w:hAnsi="Times New Roman" w:cs="Times New Roman"/>
          <w:sz w:val="24"/>
          <w:szCs w:val="24"/>
        </w:rPr>
      </w:pPr>
      <w:r w:rsidRPr="00D40198">
        <w:drawing>
          <wp:inline distT="0" distB="0" distL="0" distR="0" wp14:anchorId="1ECA3942" wp14:editId="4F03555E">
            <wp:extent cx="2956816" cy="563929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DDFE32D" w14:textId="77777777" w:rsidR="00D40198" w:rsidRDefault="00D40198" w:rsidP="00D40198">
      <w:pPr>
        <w:pStyle w:val="Ttulo2"/>
      </w:pPr>
      <w:bookmarkStart w:id="5" w:name="_Toc163908070"/>
      <w:r>
        <w:lastRenderedPageBreak/>
        <w:t>Para hacerlo automático</w:t>
      </w:r>
      <w:bookmarkEnd w:id="5"/>
    </w:p>
    <w:p w14:paraId="711B213E" w14:textId="77777777" w:rsidR="00D40198" w:rsidRDefault="00D40198" w:rsidP="00D40198">
      <w:pPr>
        <w:pStyle w:val="Texto"/>
      </w:pPr>
      <w:r>
        <w:t>Se puede hacer si hacemos uso de un botón de suscribirse a feedly editado para que lo reenvíe a mi fichero RSS</w:t>
      </w:r>
    </w:p>
    <w:p w14:paraId="38D736F1" w14:textId="77777777" w:rsidR="00D40198" w:rsidRPr="00D40198" w:rsidRDefault="00D40198" w:rsidP="00D4019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4"/>
          <w:szCs w:val="21"/>
          <w:lang w:eastAsia="es-ES"/>
        </w:rPr>
      </w:pPr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>&lt;</w:t>
      </w:r>
      <w:proofErr w:type="spellStart"/>
      <w:r w:rsidRPr="00D40198">
        <w:rPr>
          <w:rFonts w:ascii="Consolas" w:eastAsia="Times New Roman" w:hAnsi="Consolas" w:cs="Times New Roman"/>
          <w:color w:val="CAECE6"/>
          <w:sz w:val="14"/>
          <w:szCs w:val="21"/>
          <w:lang w:eastAsia="es-ES"/>
        </w:rPr>
        <w:t>div</w:t>
      </w:r>
      <w:proofErr w:type="spellEnd"/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>&gt;</w:t>
      </w:r>
    </w:p>
    <w:p w14:paraId="3363994A" w14:textId="77777777" w:rsidR="00D40198" w:rsidRPr="00D40198" w:rsidRDefault="00D40198" w:rsidP="00D4019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4"/>
          <w:szCs w:val="21"/>
          <w:lang w:eastAsia="es-ES"/>
        </w:rPr>
      </w:pPr>
      <w:r w:rsidRPr="00D40198">
        <w:rPr>
          <w:rFonts w:ascii="Consolas" w:eastAsia="Times New Roman" w:hAnsi="Consolas" w:cs="Times New Roman"/>
          <w:color w:val="D6DEEB"/>
          <w:sz w:val="14"/>
          <w:szCs w:val="21"/>
          <w:lang w:eastAsia="es-ES"/>
        </w:rPr>
        <w:t xml:space="preserve">                </w:t>
      </w:r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>&lt;</w:t>
      </w:r>
      <w:r w:rsidRPr="00D40198">
        <w:rPr>
          <w:rFonts w:ascii="Consolas" w:eastAsia="Times New Roman" w:hAnsi="Consolas" w:cs="Times New Roman"/>
          <w:color w:val="CAECE6"/>
          <w:sz w:val="14"/>
          <w:szCs w:val="21"/>
          <w:lang w:eastAsia="es-ES"/>
        </w:rPr>
        <w:t>a</w:t>
      </w:r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 xml:space="preserve"> </w:t>
      </w:r>
      <w:r w:rsidRPr="00D40198">
        <w:rPr>
          <w:rFonts w:ascii="Consolas" w:eastAsia="Times New Roman" w:hAnsi="Consolas" w:cs="Times New Roman"/>
          <w:i/>
          <w:iCs/>
          <w:color w:val="C5E478"/>
          <w:sz w:val="14"/>
          <w:szCs w:val="21"/>
          <w:lang w:eastAsia="es-ES"/>
        </w:rPr>
        <w:t>href</w:t>
      </w:r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>=</w:t>
      </w:r>
      <w:r w:rsidRPr="00D40198">
        <w:rPr>
          <w:rFonts w:ascii="Consolas" w:eastAsia="Times New Roman" w:hAnsi="Consolas" w:cs="Times New Roman"/>
          <w:color w:val="D9F5DD"/>
          <w:sz w:val="14"/>
          <w:szCs w:val="21"/>
          <w:lang w:eastAsia="es-ES"/>
        </w:rPr>
        <w:t>"</w:t>
      </w:r>
      <w:r w:rsidRPr="00D40198">
        <w:rPr>
          <w:rFonts w:ascii="Consolas" w:eastAsia="Times New Roman" w:hAnsi="Consolas" w:cs="Times New Roman"/>
          <w:color w:val="ECC48D"/>
          <w:sz w:val="14"/>
          <w:szCs w:val="21"/>
          <w:lang w:eastAsia="es-ES"/>
        </w:rPr>
        <w:t>https://feedly.com/i/subscription/feed/https://atirram970.000webhostapp.com/fichero.rss</w:t>
      </w:r>
      <w:r w:rsidRPr="00D40198">
        <w:rPr>
          <w:rFonts w:ascii="Consolas" w:eastAsia="Times New Roman" w:hAnsi="Consolas" w:cs="Times New Roman"/>
          <w:color w:val="D9F5DD"/>
          <w:sz w:val="14"/>
          <w:szCs w:val="21"/>
          <w:lang w:eastAsia="es-ES"/>
        </w:rPr>
        <w:t>"</w:t>
      </w:r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 xml:space="preserve"> </w:t>
      </w:r>
      <w:proofErr w:type="spellStart"/>
      <w:r w:rsidRPr="00D40198">
        <w:rPr>
          <w:rFonts w:ascii="Consolas" w:eastAsia="Times New Roman" w:hAnsi="Consolas" w:cs="Times New Roman"/>
          <w:i/>
          <w:iCs/>
          <w:color w:val="C5E478"/>
          <w:sz w:val="14"/>
          <w:szCs w:val="21"/>
          <w:lang w:eastAsia="es-ES"/>
        </w:rPr>
        <w:t>class</w:t>
      </w:r>
      <w:proofErr w:type="spellEnd"/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>=</w:t>
      </w:r>
      <w:r w:rsidRPr="00D40198">
        <w:rPr>
          <w:rFonts w:ascii="Consolas" w:eastAsia="Times New Roman" w:hAnsi="Consolas" w:cs="Times New Roman"/>
          <w:color w:val="D9F5DD"/>
          <w:sz w:val="14"/>
          <w:szCs w:val="21"/>
          <w:lang w:eastAsia="es-ES"/>
        </w:rPr>
        <w:t>"</w:t>
      </w:r>
      <w:proofErr w:type="spellStart"/>
      <w:r w:rsidRPr="00D40198">
        <w:rPr>
          <w:rFonts w:ascii="Consolas" w:eastAsia="Times New Roman" w:hAnsi="Consolas" w:cs="Times New Roman"/>
          <w:color w:val="ECC48D"/>
          <w:sz w:val="14"/>
          <w:szCs w:val="21"/>
          <w:lang w:eastAsia="es-ES"/>
        </w:rPr>
        <w:t>rss</w:t>
      </w:r>
      <w:proofErr w:type="spellEnd"/>
      <w:r w:rsidRPr="00D40198">
        <w:rPr>
          <w:rFonts w:ascii="Consolas" w:eastAsia="Times New Roman" w:hAnsi="Consolas" w:cs="Times New Roman"/>
          <w:color w:val="D9F5DD"/>
          <w:sz w:val="14"/>
          <w:szCs w:val="21"/>
          <w:lang w:eastAsia="es-ES"/>
        </w:rPr>
        <w:t>"</w:t>
      </w:r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 xml:space="preserve"> </w:t>
      </w:r>
      <w:r w:rsidRPr="00D40198">
        <w:rPr>
          <w:rFonts w:ascii="Consolas" w:eastAsia="Times New Roman" w:hAnsi="Consolas" w:cs="Times New Roman"/>
          <w:i/>
          <w:iCs/>
          <w:color w:val="C5E478"/>
          <w:sz w:val="14"/>
          <w:szCs w:val="21"/>
          <w:lang w:eastAsia="es-ES"/>
        </w:rPr>
        <w:t>target</w:t>
      </w:r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>=</w:t>
      </w:r>
      <w:r w:rsidRPr="00D40198">
        <w:rPr>
          <w:rFonts w:ascii="Consolas" w:eastAsia="Times New Roman" w:hAnsi="Consolas" w:cs="Times New Roman"/>
          <w:color w:val="D9F5DD"/>
          <w:sz w:val="14"/>
          <w:szCs w:val="21"/>
          <w:lang w:eastAsia="es-ES"/>
        </w:rPr>
        <w:t>"</w:t>
      </w:r>
      <w:r w:rsidRPr="00D40198">
        <w:rPr>
          <w:rFonts w:ascii="Consolas" w:eastAsia="Times New Roman" w:hAnsi="Consolas" w:cs="Times New Roman"/>
          <w:color w:val="ECC48D"/>
          <w:sz w:val="14"/>
          <w:szCs w:val="21"/>
          <w:lang w:eastAsia="es-ES"/>
        </w:rPr>
        <w:t>_</w:t>
      </w:r>
      <w:proofErr w:type="spellStart"/>
      <w:r w:rsidRPr="00D40198">
        <w:rPr>
          <w:rFonts w:ascii="Consolas" w:eastAsia="Times New Roman" w:hAnsi="Consolas" w:cs="Times New Roman"/>
          <w:color w:val="ECC48D"/>
          <w:sz w:val="14"/>
          <w:szCs w:val="21"/>
          <w:lang w:eastAsia="es-ES"/>
        </w:rPr>
        <w:t>blank</w:t>
      </w:r>
      <w:proofErr w:type="spellEnd"/>
      <w:r w:rsidRPr="00D40198">
        <w:rPr>
          <w:rFonts w:ascii="Consolas" w:eastAsia="Times New Roman" w:hAnsi="Consolas" w:cs="Times New Roman"/>
          <w:color w:val="D9F5DD"/>
          <w:sz w:val="14"/>
          <w:szCs w:val="21"/>
          <w:lang w:eastAsia="es-ES"/>
        </w:rPr>
        <w:t>"</w:t>
      </w:r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>&gt;&lt;</w:t>
      </w:r>
      <w:proofErr w:type="spellStart"/>
      <w:r w:rsidRPr="00D40198">
        <w:rPr>
          <w:rFonts w:ascii="Consolas" w:eastAsia="Times New Roman" w:hAnsi="Consolas" w:cs="Times New Roman"/>
          <w:color w:val="CAECE6"/>
          <w:sz w:val="14"/>
          <w:szCs w:val="21"/>
          <w:lang w:eastAsia="es-ES"/>
        </w:rPr>
        <w:t>img</w:t>
      </w:r>
      <w:proofErr w:type="spellEnd"/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 xml:space="preserve"> </w:t>
      </w:r>
      <w:proofErr w:type="spellStart"/>
      <w:r w:rsidRPr="00D40198">
        <w:rPr>
          <w:rFonts w:ascii="Consolas" w:eastAsia="Times New Roman" w:hAnsi="Consolas" w:cs="Times New Roman"/>
          <w:i/>
          <w:iCs/>
          <w:color w:val="C5E478"/>
          <w:sz w:val="14"/>
          <w:szCs w:val="21"/>
          <w:lang w:eastAsia="es-ES"/>
        </w:rPr>
        <w:t>src</w:t>
      </w:r>
      <w:proofErr w:type="spellEnd"/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>=</w:t>
      </w:r>
      <w:r w:rsidRPr="00D40198">
        <w:rPr>
          <w:rFonts w:ascii="Consolas" w:eastAsia="Times New Roman" w:hAnsi="Consolas" w:cs="Times New Roman"/>
          <w:color w:val="D9F5DD"/>
          <w:sz w:val="14"/>
          <w:szCs w:val="21"/>
          <w:lang w:eastAsia="es-ES"/>
        </w:rPr>
        <w:t>"</w:t>
      </w:r>
      <w:r w:rsidRPr="00D40198">
        <w:rPr>
          <w:rFonts w:ascii="Consolas" w:eastAsia="Times New Roman" w:hAnsi="Consolas" w:cs="Times New Roman"/>
          <w:color w:val="ECC48D"/>
          <w:sz w:val="14"/>
          <w:szCs w:val="21"/>
          <w:lang w:eastAsia="es-ES"/>
        </w:rPr>
        <w:t>./</w:t>
      </w:r>
      <w:proofErr w:type="spellStart"/>
      <w:r w:rsidRPr="00D40198">
        <w:rPr>
          <w:rFonts w:ascii="Consolas" w:eastAsia="Times New Roman" w:hAnsi="Consolas" w:cs="Times New Roman"/>
          <w:color w:val="ECC48D"/>
          <w:sz w:val="14"/>
          <w:szCs w:val="21"/>
          <w:lang w:eastAsia="es-ES"/>
        </w:rPr>
        <w:t>img</w:t>
      </w:r>
      <w:proofErr w:type="spellEnd"/>
      <w:r w:rsidRPr="00D40198">
        <w:rPr>
          <w:rFonts w:ascii="Consolas" w:eastAsia="Times New Roman" w:hAnsi="Consolas" w:cs="Times New Roman"/>
          <w:color w:val="ECC48D"/>
          <w:sz w:val="14"/>
          <w:szCs w:val="21"/>
          <w:lang w:eastAsia="es-ES"/>
        </w:rPr>
        <w:t>/</w:t>
      </w:r>
      <w:proofErr w:type="spellStart"/>
      <w:r w:rsidRPr="00D40198">
        <w:rPr>
          <w:rFonts w:ascii="Consolas" w:eastAsia="Times New Roman" w:hAnsi="Consolas" w:cs="Times New Roman"/>
          <w:color w:val="ECC48D"/>
          <w:sz w:val="14"/>
          <w:szCs w:val="21"/>
          <w:lang w:eastAsia="es-ES"/>
        </w:rPr>
        <w:t>rss.svg</w:t>
      </w:r>
      <w:proofErr w:type="spellEnd"/>
      <w:r w:rsidRPr="00D40198">
        <w:rPr>
          <w:rFonts w:ascii="Consolas" w:eastAsia="Times New Roman" w:hAnsi="Consolas" w:cs="Times New Roman"/>
          <w:color w:val="D9F5DD"/>
          <w:sz w:val="14"/>
          <w:szCs w:val="21"/>
          <w:lang w:eastAsia="es-ES"/>
        </w:rPr>
        <w:t>"</w:t>
      </w:r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 xml:space="preserve"> </w:t>
      </w:r>
      <w:proofErr w:type="spellStart"/>
      <w:r w:rsidRPr="00D40198">
        <w:rPr>
          <w:rFonts w:ascii="Consolas" w:eastAsia="Times New Roman" w:hAnsi="Consolas" w:cs="Times New Roman"/>
          <w:i/>
          <w:iCs/>
          <w:color w:val="C5E478"/>
          <w:sz w:val="14"/>
          <w:szCs w:val="21"/>
          <w:lang w:eastAsia="es-ES"/>
        </w:rPr>
        <w:t>width</w:t>
      </w:r>
      <w:proofErr w:type="spellEnd"/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>=</w:t>
      </w:r>
      <w:r w:rsidRPr="00D40198">
        <w:rPr>
          <w:rFonts w:ascii="Consolas" w:eastAsia="Times New Roman" w:hAnsi="Consolas" w:cs="Times New Roman"/>
          <w:color w:val="D9F5DD"/>
          <w:sz w:val="14"/>
          <w:szCs w:val="21"/>
          <w:lang w:eastAsia="es-ES"/>
        </w:rPr>
        <w:t>"</w:t>
      </w:r>
      <w:r w:rsidRPr="00D40198">
        <w:rPr>
          <w:rFonts w:ascii="Consolas" w:eastAsia="Times New Roman" w:hAnsi="Consolas" w:cs="Times New Roman"/>
          <w:color w:val="ECC48D"/>
          <w:sz w:val="14"/>
          <w:szCs w:val="21"/>
          <w:lang w:eastAsia="es-ES"/>
        </w:rPr>
        <w:t>30px</w:t>
      </w:r>
      <w:r w:rsidRPr="00D40198">
        <w:rPr>
          <w:rFonts w:ascii="Consolas" w:eastAsia="Times New Roman" w:hAnsi="Consolas" w:cs="Times New Roman"/>
          <w:color w:val="D9F5DD"/>
          <w:sz w:val="14"/>
          <w:szCs w:val="21"/>
          <w:lang w:eastAsia="es-ES"/>
        </w:rPr>
        <w:t>"</w:t>
      </w:r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 xml:space="preserve"> </w:t>
      </w:r>
      <w:proofErr w:type="spellStart"/>
      <w:r w:rsidRPr="00D40198">
        <w:rPr>
          <w:rFonts w:ascii="Consolas" w:eastAsia="Times New Roman" w:hAnsi="Consolas" w:cs="Times New Roman"/>
          <w:i/>
          <w:iCs/>
          <w:color w:val="C5E478"/>
          <w:sz w:val="14"/>
          <w:szCs w:val="21"/>
          <w:lang w:eastAsia="es-ES"/>
        </w:rPr>
        <w:t>height</w:t>
      </w:r>
      <w:proofErr w:type="spellEnd"/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>=</w:t>
      </w:r>
      <w:r w:rsidRPr="00D40198">
        <w:rPr>
          <w:rFonts w:ascii="Consolas" w:eastAsia="Times New Roman" w:hAnsi="Consolas" w:cs="Times New Roman"/>
          <w:color w:val="D9F5DD"/>
          <w:sz w:val="14"/>
          <w:szCs w:val="21"/>
          <w:lang w:eastAsia="es-ES"/>
        </w:rPr>
        <w:t>"</w:t>
      </w:r>
      <w:proofErr w:type="spellStart"/>
      <w:r w:rsidRPr="00D40198">
        <w:rPr>
          <w:rFonts w:ascii="Consolas" w:eastAsia="Times New Roman" w:hAnsi="Consolas" w:cs="Times New Roman"/>
          <w:color w:val="ECC48D"/>
          <w:sz w:val="14"/>
          <w:szCs w:val="21"/>
          <w:lang w:eastAsia="es-ES"/>
        </w:rPr>
        <w:t>auto-fit</w:t>
      </w:r>
      <w:proofErr w:type="spellEnd"/>
      <w:r w:rsidRPr="00D40198">
        <w:rPr>
          <w:rFonts w:ascii="Consolas" w:eastAsia="Times New Roman" w:hAnsi="Consolas" w:cs="Times New Roman"/>
          <w:color w:val="D9F5DD"/>
          <w:sz w:val="14"/>
          <w:szCs w:val="21"/>
          <w:lang w:eastAsia="es-ES"/>
        </w:rPr>
        <w:t>"</w:t>
      </w:r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 xml:space="preserve"> </w:t>
      </w:r>
      <w:proofErr w:type="spellStart"/>
      <w:r w:rsidRPr="00D40198">
        <w:rPr>
          <w:rFonts w:ascii="Consolas" w:eastAsia="Times New Roman" w:hAnsi="Consolas" w:cs="Times New Roman"/>
          <w:i/>
          <w:iCs/>
          <w:color w:val="C5E478"/>
          <w:sz w:val="14"/>
          <w:szCs w:val="21"/>
          <w:lang w:eastAsia="es-ES"/>
        </w:rPr>
        <w:t>alt</w:t>
      </w:r>
      <w:proofErr w:type="spellEnd"/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>=</w:t>
      </w:r>
      <w:r w:rsidRPr="00D40198">
        <w:rPr>
          <w:rFonts w:ascii="Consolas" w:eastAsia="Times New Roman" w:hAnsi="Consolas" w:cs="Times New Roman"/>
          <w:color w:val="D9F5DD"/>
          <w:sz w:val="14"/>
          <w:szCs w:val="21"/>
          <w:lang w:eastAsia="es-ES"/>
        </w:rPr>
        <w:t>"</w:t>
      </w:r>
      <w:r w:rsidRPr="00D40198">
        <w:rPr>
          <w:rFonts w:ascii="Consolas" w:eastAsia="Times New Roman" w:hAnsi="Consolas" w:cs="Times New Roman"/>
          <w:color w:val="ECC48D"/>
          <w:sz w:val="14"/>
          <w:szCs w:val="21"/>
          <w:lang w:eastAsia="es-ES"/>
        </w:rPr>
        <w:t>Suscribirse RSS</w:t>
      </w:r>
      <w:r w:rsidRPr="00D40198">
        <w:rPr>
          <w:rFonts w:ascii="Consolas" w:eastAsia="Times New Roman" w:hAnsi="Consolas" w:cs="Times New Roman"/>
          <w:color w:val="D9F5DD"/>
          <w:sz w:val="14"/>
          <w:szCs w:val="21"/>
          <w:lang w:eastAsia="es-ES"/>
        </w:rPr>
        <w:t>"</w:t>
      </w:r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 xml:space="preserve"> /&gt;&lt;/</w:t>
      </w:r>
      <w:r w:rsidRPr="00D40198">
        <w:rPr>
          <w:rFonts w:ascii="Consolas" w:eastAsia="Times New Roman" w:hAnsi="Consolas" w:cs="Times New Roman"/>
          <w:color w:val="CAECE6"/>
          <w:sz w:val="14"/>
          <w:szCs w:val="21"/>
          <w:lang w:eastAsia="es-ES"/>
        </w:rPr>
        <w:t>a</w:t>
      </w:r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>&gt;</w:t>
      </w:r>
    </w:p>
    <w:p w14:paraId="0EFC6847" w14:textId="77777777" w:rsidR="00D40198" w:rsidRPr="00D40198" w:rsidRDefault="00D40198" w:rsidP="00D4019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14"/>
          <w:szCs w:val="21"/>
          <w:lang w:eastAsia="es-ES"/>
        </w:rPr>
      </w:pPr>
      <w:r w:rsidRPr="00D40198">
        <w:rPr>
          <w:rFonts w:ascii="Consolas" w:eastAsia="Times New Roman" w:hAnsi="Consolas" w:cs="Times New Roman"/>
          <w:color w:val="D6DEEB"/>
          <w:sz w:val="14"/>
          <w:szCs w:val="21"/>
          <w:lang w:eastAsia="es-ES"/>
        </w:rPr>
        <w:t xml:space="preserve">            </w:t>
      </w:r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>&lt;/</w:t>
      </w:r>
      <w:proofErr w:type="spellStart"/>
      <w:r w:rsidRPr="00D40198">
        <w:rPr>
          <w:rFonts w:ascii="Consolas" w:eastAsia="Times New Roman" w:hAnsi="Consolas" w:cs="Times New Roman"/>
          <w:color w:val="CAECE6"/>
          <w:sz w:val="14"/>
          <w:szCs w:val="21"/>
          <w:lang w:eastAsia="es-ES"/>
        </w:rPr>
        <w:t>div</w:t>
      </w:r>
      <w:proofErr w:type="spellEnd"/>
      <w:r w:rsidRPr="00D40198">
        <w:rPr>
          <w:rFonts w:ascii="Consolas" w:eastAsia="Times New Roman" w:hAnsi="Consolas" w:cs="Times New Roman"/>
          <w:color w:val="7FDBCA"/>
          <w:sz w:val="14"/>
          <w:szCs w:val="21"/>
          <w:lang w:eastAsia="es-ES"/>
        </w:rPr>
        <w:t>&gt;</w:t>
      </w:r>
    </w:p>
    <w:p w14:paraId="04392EB5" w14:textId="77777777" w:rsidR="00D40198" w:rsidRDefault="00D40198" w:rsidP="00395E44">
      <w:pPr>
        <w:pStyle w:val="Texto"/>
      </w:pPr>
    </w:p>
    <w:p w14:paraId="20C19119" w14:textId="77777777" w:rsidR="00395E44" w:rsidRDefault="00395E44" w:rsidP="00395E44">
      <w:pPr>
        <w:pStyle w:val="Texto"/>
      </w:pPr>
      <w:r>
        <w:t>Y me sale mi fichero con el primer ítem</w:t>
      </w:r>
    </w:p>
    <w:p w14:paraId="3CE84087" w14:textId="77777777" w:rsidR="00395E44" w:rsidRDefault="00395E44" w:rsidP="00395E44">
      <w:pPr>
        <w:pStyle w:val="Texto"/>
        <w:spacing w:line="360" w:lineRule="auto"/>
      </w:pPr>
      <w:r w:rsidRPr="00394A5E">
        <w:drawing>
          <wp:inline distT="0" distB="0" distL="0" distR="0" wp14:anchorId="4DEEE06C" wp14:editId="602470F0">
            <wp:extent cx="5400040" cy="2247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Y como coloqué id en todos los ítems de mi página web, al darle click sobre Lunes Santo, me muestra la noticia entera y si hago click en él de nuevo, me dirige a mi web y en concreto, a esa noticia</w:t>
      </w:r>
    </w:p>
    <w:p w14:paraId="350049B8" w14:textId="77777777" w:rsidR="00CC55E0" w:rsidRDefault="00CC55E0" w:rsidP="00524076">
      <w:pPr>
        <w:pStyle w:val="Ttulo3"/>
      </w:pPr>
      <w:bookmarkStart w:id="6" w:name="_Toc163908071"/>
      <w:r>
        <w:t>En feed.ly</w:t>
      </w:r>
      <w:bookmarkEnd w:id="6"/>
    </w:p>
    <w:p w14:paraId="6718E70A" w14:textId="77777777" w:rsidR="00395E44" w:rsidRDefault="00395E44" w:rsidP="00CC55E0">
      <w:pPr>
        <w:pStyle w:val="Texto"/>
        <w:spacing w:line="360" w:lineRule="auto"/>
        <w:jc w:val="center"/>
      </w:pPr>
      <w:r w:rsidRPr="00394A5E">
        <w:drawing>
          <wp:inline distT="0" distB="0" distL="0" distR="0" wp14:anchorId="710DA1FE" wp14:editId="330C8250">
            <wp:extent cx="2987675" cy="2974032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7286" cy="300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6A9C" w14:textId="77777777" w:rsidR="00395E44" w:rsidRDefault="00395E44" w:rsidP="00524076">
      <w:pPr>
        <w:pStyle w:val="Ttulo3"/>
      </w:pPr>
      <w:bookmarkStart w:id="7" w:name="_Toc163908072"/>
      <w:r>
        <w:lastRenderedPageBreak/>
        <w:t>En mi web</w:t>
      </w:r>
      <w:bookmarkEnd w:id="7"/>
    </w:p>
    <w:p w14:paraId="445AC5CD" w14:textId="77777777" w:rsidR="00097E9F" w:rsidRDefault="00395E44" w:rsidP="00D40198">
      <w:pPr>
        <w:pStyle w:val="Texto"/>
        <w:spacing w:line="360" w:lineRule="auto"/>
        <w:ind w:left="4956" w:hanging="4956"/>
        <w:jc w:val="right"/>
      </w:pPr>
      <w:r w:rsidRPr="00394A5E">
        <w:drawing>
          <wp:inline distT="0" distB="0" distL="0" distR="0" wp14:anchorId="01F0066A" wp14:editId="7032D1B1">
            <wp:extent cx="5400040" cy="16833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2F39" w14:textId="77777777" w:rsidR="00097E9F" w:rsidRDefault="00097E9F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1D17912D" w14:textId="77777777" w:rsidR="00D40198" w:rsidRDefault="00097E9F" w:rsidP="00097E9F">
      <w:pPr>
        <w:pStyle w:val="Ttulo1"/>
      </w:pPr>
      <w:bookmarkStart w:id="8" w:name="_Toc163908073"/>
      <w:r>
        <w:lastRenderedPageBreak/>
        <w:t>Mostrar notificaciones</w:t>
      </w:r>
      <w:bookmarkEnd w:id="8"/>
    </w:p>
    <w:p w14:paraId="2C291B4E" w14:textId="77777777" w:rsidR="00097E9F" w:rsidRDefault="00097E9F" w:rsidP="00097E9F">
      <w:pPr>
        <w:pStyle w:val="Texto"/>
      </w:pPr>
      <w:r>
        <w:t>Para ello, debemos de editar el fichero RSS, pero como hice la primera para comprobar si funcionaba, no me sale la notificación de la noticia, pero para ello, iré agregando 1 por 1 cada ítem de cada noticia</w:t>
      </w:r>
    </w:p>
    <w:p w14:paraId="40093C67" w14:textId="77777777" w:rsidR="0015491E" w:rsidRDefault="005B2AEB" w:rsidP="00097E9F">
      <w:pPr>
        <w:pStyle w:val="Texto"/>
      </w:pPr>
      <w:r w:rsidRPr="005B2AEB">
        <w:drawing>
          <wp:inline distT="0" distB="0" distL="0" distR="0" wp14:anchorId="59EA1B82" wp14:editId="052E3C1F">
            <wp:extent cx="5400040" cy="15811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16AE" w14:textId="77777777" w:rsidR="005B2AEB" w:rsidRDefault="005B2AEB" w:rsidP="00097E9F">
      <w:pPr>
        <w:pStyle w:val="Texto"/>
      </w:pPr>
      <w:r>
        <w:t>Pero debería de salir esto</w:t>
      </w:r>
    </w:p>
    <w:p w14:paraId="03F5F432" w14:textId="77777777" w:rsidR="005B2AEB" w:rsidRDefault="005B2AEB" w:rsidP="00097E9F">
      <w:pPr>
        <w:pStyle w:val="Texto"/>
      </w:pPr>
      <w:r w:rsidRPr="005B2AEB">
        <w:drawing>
          <wp:inline distT="0" distB="0" distL="0" distR="0" wp14:anchorId="59C52855" wp14:editId="7BA9321F">
            <wp:extent cx="3055885" cy="88399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D39F" w14:textId="77777777" w:rsidR="00E876C0" w:rsidRDefault="00E876C0" w:rsidP="00097E9F">
      <w:pPr>
        <w:pStyle w:val="Texto"/>
      </w:pPr>
      <w:r>
        <w:t xml:space="preserve">No </w:t>
      </w:r>
      <w:proofErr w:type="spellStart"/>
      <w:r>
        <w:t>se</w:t>
      </w:r>
      <w:proofErr w:type="spellEnd"/>
      <w:r>
        <w:t xml:space="preserve"> por qué motivo el RSS no funcionaba del todo correctamente en feedly, no mostraba las nuevas noticias, pero con </w:t>
      </w:r>
      <w:proofErr w:type="spellStart"/>
      <w:r>
        <w:t>atom</w:t>
      </w:r>
      <w:proofErr w:type="spellEnd"/>
      <w:r>
        <w:t xml:space="preserve"> funcionaba correctamente</w:t>
      </w:r>
    </w:p>
    <w:p w14:paraId="2DB429BE" w14:textId="21817D30" w:rsidR="001541E4" w:rsidRDefault="00E876C0" w:rsidP="00097E9F">
      <w:pPr>
        <w:pStyle w:val="Texto"/>
      </w:pPr>
      <w:r w:rsidRPr="00E876C0">
        <w:drawing>
          <wp:inline distT="0" distB="0" distL="0" distR="0" wp14:anchorId="24F4C906" wp14:editId="5DD0A519">
            <wp:extent cx="5400040" cy="270446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46EC" w14:textId="41B71523" w:rsidR="00E876C0" w:rsidRDefault="001541E4" w:rsidP="005A132D">
      <w:pPr>
        <w:pStyle w:val="Ttulo1"/>
      </w:pPr>
      <w:r>
        <w:br w:type="page"/>
      </w:r>
      <w:bookmarkStart w:id="9" w:name="_Toc163908074"/>
      <w:r>
        <w:lastRenderedPageBreak/>
        <w:t xml:space="preserve">Lenguajes Usados para el </w:t>
      </w:r>
      <w:r w:rsidR="005A132D">
        <w:t>envío</w:t>
      </w:r>
      <w:r>
        <w:t xml:space="preserve"> de notificaciones</w:t>
      </w:r>
      <w:bookmarkEnd w:id="9"/>
    </w:p>
    <w:p w14:paraId="7EF6CF6E" w14:textId="0D19BAEF" w:rsidR="001541E4" w:rsidRDefault="001541E4" w:rsidP="005A132D">
      <w:pPr>
        <w:pStyle w:val="Ttulo2"/>
      </w:pPr>
      <w:bookmarkStart w:id="10" w:name="_Toc163908075"/>
      <w:r>
        <w:t>RSS</w:t>
      </w:r>
      <w:bookmarkEnd w:id="10"/>
    </w:p>
    <w:p w14:paraId="2F25188D" w14:textId="4CA2FD03" w:rsidR="001541E4" w:rsidRDefault="001541E4" w:rsidP="001541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Según los apuntes proporcionados por el profesor, las etiquetas necesarias </w:t>
      </w:r>
      <w:r w:rsidR="00771826">
        <w:rPr>
          <w:rFonts w:ascii="Times New Roman" w:hAnsi="Times New Roman" w:cs="Times New Roman"/>
          <w:sz w:val="24"/>
          <w:szCs w:val="24"/>
        </w:rPr>
        <w:t xml:space="preserve">para cada noticia </w:t>
      </w:r>
      <w:r>
        <w:rPr>
          <w:rFonts w:ascii="Times New Roman" w:hAnsi="Times New Roman" w:cs="Times New Roman"/>
          <w:sz w:val="24"/>
          <w:szCs w:val="24"/>
        </w:rPr>
        <w:t xml:space="preserve">han sido </w:t>
      </w:r>
    </w:p>
    <w:p w14:paraId="4F41B3B9" w14:textId="2EB6F1B8" w:rsidR="001541E4" w:rsidRDefault="001541E4" w:rsidP="001541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 (nombre del</w:t>
      </w:r>
      <w:r w:rsidR="005A132D">
        <w:rPr>
          <w:rFonts w:ascii="Times New Roman" w:hAnsi="Times New Roman" w:cs="Times New Roman"/>
          <w:sz w:val="24"/>
          <w:szCs w:val="24"/>
        </w:rPr>
        <w:t xml:space="preserve"> artículo), link(a donde se encuentra la web de la noticia) y description (cuerpo de la noticia)</w:t>
      </w:r>
    </w:p>
    <w:p w14:paraId="3B63F184" w14:textId="3DAA6795" w:rsidR="00771826" w:rsidRDefault="00771826" w:rsidP="00771826">
      <w:pPr>
        <w:jc w:val="center"/>
        <w:rPr>
          <w:rFonts w:ascii="Times New Roman" w:hAnsi="Times New Roman" w:cs="Times New Roman"/>
          <w:sz w:val="24"/>
          <w:szCs w:val="24"/>
        </w:rPr>
      </w:pPr>
      <w:r w:rsidRPr="007718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54A22F" wp14:editId="563873A0">
            <wp:extent cx="5400040" cy="143891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E14" w14:textId="26A117C5" w:rsidR="001541E4" w:rsidRDefault="001541E4" w:rsidP="005A132D">
      <w:pPr>
        <w:pStyle w:val="Ttulo2"/>
      </w:pPr>
      <w:bookmarkStart w:id="11" w:name="_Toc163908076"/>
      <w:r>
        <w:t>Atom</w:t>
      </w:r>
      <w:bookmarkEnd w:id="11"/>
    </w:p>
    <w:p w14:paraId="4DFA470F" w14:textId="4EB8B7F6" w:rsidR="001541E4" w:rsidRDefault="005A132D" w:rsidP="001541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Según mi investigación, para </w:t>
      </w:r>
      <w:r w:rsidR="00A11943">
        <w:rPr>
          <w:rFonts w:ascii="Times New Roman" w:hAnsi="Times New Roman" w:cs="Times New Roman"/>
          <w:sz w:val="24"/>
          <w:szCs w:val="24"/>
        </w:rPr>
        <w:t>Atom</w:t>
      </w:r>
    </w:p>
    <w:p w14:paraId="1F76355B" w14:textId="2CFD5266" w:rsidR="00771826" w:rsidRDefault="00771826" w:rsidP="001541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etiquetas principales del documento son</w:t>
      </w:r>
    </w:p>
    <w:p w14:paraId="0D4EEFAB" w14:textId="7D77C5D1" w:rsidR="00771826" w:rsidRDefault="00771826" w:rsidP="001541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2 primeras son la declaración de XML y la de Atom, luego viene title y link que son equiparables a RSS y otras que son como subtitle que vendría a ser como un título secundario, id se refiere a la web principal y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 para que se abra en la misma página web y no en otra pestaña</w:t>
      </w:r>
    </w:p>
    <w:p w14:paraId="34E537EA" w14:textId="16600184" w:rsidR="00771826" w:rsidRDefault="00771826" w:rsidP="001541E4">
      <w:pPr>
        <w:rPr>
          <w:rFonts w:ascii="Times New Roman" w:hAnsi="Times New Roman" w:cs="Times New Roman"/>
          <w:sz w:val="24"/>
          <w:szCs w:val="24"/>
        </w:rPr>
      </w:pPr>
      <w:r w:rsidRPr="007718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CCF412" wp14:editId="13A0AED6">
            <wp:extent cx="5400040" cy="11861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A26" w14:textId="230C3050" w:rsidR="00771826" w:rsidRDefault="00771826" w:rsidP="001541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para cada noticia</w:t>
      </w:r>
    </w:p>
    <w:p w14:paraId="25A62FC0" w14:textId="2BC8746E" w:rsidR="00735798" w:rsidRDefault="00735798" w:rsidP="001541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Tiene title y link que es igual, pero contiene id que es la web principal y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es donde va todo</w:t>
      </w:r>
    </w:p>
    <w:p w14:paraId="42D45B74" w14:textId="713B6413" w:rsidR="00771826" w:rsidRPr="001541E4" w:rsidRDefault="00771826" w:rsidP="001541E4">
      <w:pPr>
        <w:rPr>
          <w:rFonts w:ascii="Times New Roman" w:hAnsi="Times New Roman" w:cs="Times New Roman"/>
          <w:sz w:val="24"/>
          <w:szCs w:val="24"/>
        </w:rPr>
      </w:pPr>
      <w:r w:rsidRPr="007718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7B2FCE" wp14:editId="2CD4983B">
            <wp:extent cx="5400040" cy="13417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826" w:rsidRPr="001541E4" w:rsidSect="002E7155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CA269E" w14:textId="77777777" w:rsidR="00837302" w:rsidRDefault="00837302" w:rsidP="00906D29">
      <w:pPr>
        <w:spacing w:after="0" w:line="240" w:lineRule="auto"/>
      </w:pPr>
      <w:r>
        <w:separator/>
      </w:r>
    </w:p>
  </w:endnote>
  <w:endnote w:type="continuationSeparator" w:id="0">
    <w:p w14:paraId="446AD5EB" w14:textId="77777777" w:rsidR="00837302" w:rsidRDefault="00837302" w:rsidP="00906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115726" w14:textId="77777777" w:rsidR="00A877C8" w:rsidRDefault="00A877C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B5558F" w14:textId="77777777" w:rsidR="003211DF" w:rsidRDefault="003211DF">
    <w:pPr>
      <w:pStyle w:val="Piedepgina"/>
      <w:jc w:val="center"/>
      <w:rPr>
        <w:caps/>
        <w:color w:val="4472C4" w:themeColor="accent1"/>
      </w:rPr>
    </w:pPr>
  </w:p>
  <w:p w14:paraId="65A02497" w14:textId="77777777" w:rsidR="00906D29" w:rsidRDefault="00906D29" w:rsidP="00906D29">
    <w:pPr>
      <w:pStyle w:val="Piedepgina"/>
      <w:tabs>
        <w:tab w:val="clear" w:pos="4252"/>
        <w:tab w:val="clear" w:pos="8504"/>
        <w:tab w:val="left" w:pos="3581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FC4F4" w14:textId="77777777" w:rsidR="00906D29" w:rsidRDefault="00906D29">
    <w:pPr>
      <w:pStyle w:val="Encabezado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tab/>
    </w:r>
    <w:r>
      <w:rPr>
        <w:noProof/>
        <w:color w:val="4472C4" w:themeColor="accent1"/>
      </w:rPr>
      <w:tab/>
    </w:r>
    <w:r w:rsidRPr="00906D29">
      <w:rPr>
        <w:noProof/>
        <w:color w:val="4472C4" w:themeColor="accent1"/>
      </w:rPr>
      <w:t>1</w:t>
    </w:r>
  </w:p>
  <w:p w14:paraId="3D836D41" w14:textId="77777777" w:rsidR="00906D29" w:rsidRDefault="00906D29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A374C2" w14:textId="77777777" w:rsidR="003211DF" w:rsidRPr="00A877C8" w:rsidRDefault="003211DF" w:rsidP="00CA45C1">
    <w:pPr>
      <w:pStyle w:val="Piedepgina"/>
      <w:shd w:val="clear" w:color="auto" w:fill="4472C4" w:themeFill="accent1"/>
      <w:jc w:val="center"/>
      <w:rPr>
        <w:rFonts w:ascii="Times New Roman" w:hAnsi="Times New Roman" w:cs="Times New Roman"/>
        <w:b/>
        <w:caps/>
        <w:color w:val="FFFFFF" w:themeColor="background1"/>
        <w:sz w:val="24"/>
      </w:rPr>
    </w:pP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begin"/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instrText>PAGE   \* MERGEFORMAT</w:instrText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separate"/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t>2</w:t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46660F" w14:textId="77777777" w:rsidR="00837302" w:rsidRDefault="00837302" w:rsidP="00906D29">
      <w:pPr>
        <w:spacing w:after="0" w:line="240" w:lineRule="auto"/>
      </w:pPr>
      <w:r>
        <w:separator/>
      </w:r>
    </w:p>
  </w:footnote>
  <w:footnote w:type="continuationSeparator" w:id="0">
    <w:p w14:paraId="00E2CE51" w14:textId="77777777" w:rsidR="00837302" w:rsidRDefault="00837302" w:rsidP="00906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4E7AE1" w14:textId="77777777" w:rsidR="00A877C8" w:rsidRDefault="00A877C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11918" w14:textId="77777777" w:rsidR="00A877C8" w:rsidRDefault="00A877C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08B9A" w14:textId="77777777" w:rsidR="00906D29" w:rsidRDefault="00906D29">
    <w:pPr>
      <w:pStyle w:val="Encabezado"/>
    </w:pPr>
    <w:r>
      <w:t>1ºDAW</w:t>
    </w:r>
    <w:r>
      <w:tab/>
    </w:r>
    <w:r>
      <w:tab/>
      <w:t>Adrián Tirado Ramos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3C0848" w14:textId="77777777" w:rsidR="00F52BCD" w:rsidRPr="00A877C8" w:rsidRDefault="00F52BCD" w:rsidP="00CA45C1">
    <w:pPr>
      <w:pStyle w:val="Encabezado"/>
      <w:shd w:val="clear" w:color="auto" w:fill="4472C4" w:themeFill="accent1"/>
      <w:rPr>
        <w:rFonts w:ascii="Times New Roman" w:hAnsi="Times New Roman" w:cs="Times New Roman"/>
        <w:b/>
        <w:color w:val="FFFFFF" w:themeColor="background1"/>
        <w:sz w:val="24"/>
      </w:rPr>
    </w:pPr>
    <w:r w:rsidRPr="00A877C8">
      <w:rPr>
        <w:rFonts w:ascii="Times New Roman" w:hAnsi="Times New Roman" w:cs="Times New Roman"/>
        <w:b/>
        <w:color w:val="FFFFFF" w:themeColor="background1"/>
        <w:sz w:val="24"/>
      </w:rPr>
      <w:t>1ºDAW</w:t>
    </w:r>
    <w:r w:rsidRPr="00A877C8">
      <w:rPr>
        <w:rFonts w:ascii="Times New Roman" w:hAnsi="Times New Roman" w:cs="Times New Roman"/>
        <w:b/>
        <w:color w:val="FFFFFF" w:themeColor="background1"/>
        <w:sz w:val="24"/>
      </w:rPr>
      <w:tab/>
    </w:r>
    <w:r w:rsidRPr="00A877C8">
      <w:rPr>
        <w:rFonts w:ascii="Times New Roman" w:hAnsi="Times New Roman" w:cs="Times New Roman"/>
        <w:b/>
        <w:color w:val="FFFFFF" w:themeColor="background1"/>
        <w:sz w:val="24"/>
      </w:rPr>
      <w:tab/>
      <w:t>Adrián Tirado Ramos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C84"/>
    <w:rsid w:val="0004031B"/>
    <w:rsid w:val="0009586B"/>
    <w:rsid w:val="00097E9F"/>
    <w:rsid w:val="001541E4"/>
    <w:rsid w:val="0015491E"/>
    <w:rsid w:val="00170DA6"/>
    <w:rsid w:val="001F2A67"/>
    <w:rsid w:val="00263AC1"/>
    <w:rsid w:val="0027237F"/>
    <w:rsid w:val="002862D2"/>
    <w:rsid w:val="002E7155"/>
    <w:rsid w:val="003211DF"/>
    <w:rsid w:val="00394A5E"/>
    <w:rsid w:val="00395E44"/>
    <w:rsid w:val="00510F45"/>
    <w:rsid w:val="00524076"/>
    <w:rsid w:val="005A132D"/>
    <w:rsid w:val="005B2AEB"/>
    <w:rsid w:val="00623318"/>
    <w:rsid w:val="006F3827"/>
    <w:rsid w:val="007043D1"/>
    <w:rsid w:val="00706B81"/>
    <w:rsid w:val="00716F80"/>
    <w:rsid w:val="00735798"/>
    <w:rsid w:val="00771826"/>
    <w:rsid w:val="007B5C84"/>
    <w:rsid w:val="007B7819"/>
    <w:rsid w:val="00837302"/>
    <w:rsid w:val="00897BB5"/>
    <w:rsid w:val="008B318D"/>
    <w:rsid w:val="008F2442"/>
    <w:rsid w:val="00900B8C"/>
    <w:rsid w:val="00906D29"/>
    <w:rsid w:val="00977CDD"/>
    <w:rsid w:val="009F1E6D"/>
    <w:rsid w:val="00A11943"/>
    <w:rsid w:val="00A136B5"/>
    <w:rsid w:val="00A877C8"/>
    <w:rsid w:val="00AA5AA9"/>
    <w:rsid w:val="00AB6999"/>
    <w:rsid w:val="00B01FFB"/>
    <w:rsid w:val="00BB1EDE"/>
    <w:rsid w:val="00C03BA2"/>
    <w:rsid w:val="00C71FE3"/>
    <w:rsid w:val="00C91BDD"/>
    <w:rsid w:val="00CA45C1"/>
    <w:rsid w:val="00CC55E0"/>
    <w:rsid w:val="00D40198"/>
    <w:rsid w:val="00D92F16"/>
    <w:rsid w:val="00DE6CFB"/>
    <w:rsid w:val="00E564BA"/>
    <w:rsid w:val="00E7637D"/>
    <w:rsid w:val="00E876C0"/>
    <w:rsid w:val="00EA5889"/>
    <w:rsid w:val="00EA7F1D"/>
    <w:rsid w:val="00ED6662"/>
    <w:rsid w:val="00F24305"/>
    <w:rsid w:val="00F25F00"/>
    <w:rsid w:val="00F52BCD"/>
    <w:rsid w:val="00FA6450"/>
    <w:rsid w:val="00FD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EDC7C4"/>
  <w15:chartTrackingRefBased/>
  <w15:docId w15:val="{0E0EBCF3-5F15-42C3-8EF8-BAF95968E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9586B"/>
    <w:pPr>
      <w:keepNext/>
      <w:keepLines/>
      <w:spacing w:before="480" w:after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7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09586B"/>
    <w:pPr>
      <w:keepNext/>
      <w:keepLines/>
      <w:spacing w:before="280" w:after="2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06D2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6D29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06D2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D29"/>
  </w:style>
  <w:style w:type="paragraph" w:styleId="Piedepgina">
    <w:name w:val="footer"/>
    <w:basedOn w:val="Normal"/>
    <w:link w:val="Piedepgina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6D29"/>
  </w:style>
  <w:style w:type="paragraph" w:customStyle="1" w:styleId="Texto">
    <w:name w:val="Texto"/>
    <w:basedOn w:val="Normal"/>
    <w:link w:val="TextoCar"/>
    <w:qFormat/>
    <w:rsid w:val="00ED6662"/>
    <w:rPr>
      <w:rFonts w:ascii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09586B"/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character" w:customStyle="1" w:styleId="TextoCar">
    <w:name w:val="Texto Car"/>
    <w:basedOn w:val="Fuentedeprrafopredeter"/>
    <w:link w:val="Texto"/>
    <w:rsid w:val="00ED6662"/>
    <w:rPr>
      <w:rFonts w:ascii="Times New Roman" w:hAnsi="Times New Roman" w:cs="Times New Roman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EA7F1D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EA7F1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EA7F1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EA7F1D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EA7F1D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A7F1D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EA7F1D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EA7F1D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EA7F1D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EA7F1D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EA7F1D"/>
    <w:pPr>
      <w:spacing w:after="0"/>
      <w:ind w:left="1760"/>
    </w:pPr>
    <w:rPr>
      <w:rFonts w:cs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EA7F1D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EA7F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7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ar">
    <w:name w:val="Título 3 Car"/>
    <w:basedOn w:val="Fuentedeprrafopredeter"/>
    <w:link w:val="Ttulo3"/>
    <w:uiPriority w:val="9"/>
    <w:rsid w:val="000958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B01F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2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header" Target="header4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atirram970.000webhostapp.com/fichero.rs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rit\Desktop\modulo\daw1\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D27E8-3926-4CD3-81D9-72371D372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</Template>
  <TotalTime>94</TotalTime>
  <Pages>1</Pages>
  <Words>643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sindicacion contenido</vt:lpstr>
    </vt:vector>
  </TitlesOfParts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sindicacion contenido</dc:title>
  <dc:subject/>
  <dc:creator>Adri Tira</dc:creator>
  <cp:keywords/>
  <dc:description/>
  <cp:lastModifiedBy>Adri Tira</cp:lastModifiedBy>
  <cp:revision>31</cp:revision>
  <cp:lastPrinted>2024-04-13T11:41:00Z</cp:lastPrinted>
  <dcterms:created xsi:type="dcterms:W3CDTF">2024-04-13T10:07:00Z</dcterms:created>
  <dcterms:modified xsi:type="dcterms:W3CDTF">2024-04-13T11:41:00Z</dcterms:modified>
</cp:coreProperties>
</file>