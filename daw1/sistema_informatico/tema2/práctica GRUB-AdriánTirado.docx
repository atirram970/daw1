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BB786" w14:textId="77777777" w:rsidR="00906D29" w:rsidRDefault="00716F80" w:rsidP="00716F80">
      <w:bookmarkStart w:id="0" w:name="_GoBack"/>
      <w:bookmarkEnd w:id="0"/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31147E9" wp14:editId="09007EC7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F920A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36F25D1B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1147E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14:paraId="57DF920A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36F25D1B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0C568E" wp14:editId="3B61839E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D32B" w14:textId="77777777" w:rsidR="00F52BCD" w:rsidRPr="003211DF" w:rsidRDefault="00F7156A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  <w:p w14:paraId="570413BA" w14:textId="77777777"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C568E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14:paraId="647AD32B" w14:textId="77777777" w:rsidR="00F52BCD" w:rsidRPr="003211DF" w:rsidRDefault="00F7156A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  <w:p w14:paraId="570413BA" w14:textId="77777777"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7030BF5" wp14:editId="3AEE7B63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8B0FB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364A41EF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30BF5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0818B0FB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364A41EF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06672" wp14:editId="2C6709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A21EB5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5780DA59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3E5EDF" w14:textId="77777777" w:rsidR="00906D29" w:rsidRDefault="00F7156A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GRUB</w:t>
                                      </w:r>
                                    </w:p>
                                  </w:sdtContent>
                                </w:sdt>
                                <w:p w14:paraId="3DCA6B60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006672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agHw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yRwagHwkAACYxAAAOAAAAAAAAAAAAAAAA&#10;AC4CAABkcnMvZTJvRG9jLnhtbFBLAQItABQABgAIAAAAIQCQ+IEL2gAAAAcBAAAPAAAAAAAAAAAA&#10;AAAAAHkLAABkcnMvZG93bnJldi54bWxQSwUGAAAAAAQABADzAAAAgAwAAAAA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5A21EB5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5780DA59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23E5EDF" w14:textId="77777777" w:rsidR="00906D29" w:rsidRDefault="00F7156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GRUB</w:t>
                                </w:r>
                              </w:p>
                            </w:sdtContent>
                          </w:sdt>
                          <w:p w14:paraId="3DCA6B60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41FC5DFB" w14:textId="77777777" w:rsidR="00906D29" w:rsidRDefault="00906D29"/>
    <w:p w14:paraId="09AE38E8" w14:textId="77777777" w:rsidR="00906D29" w:rsidRDefault="00906D29">
      <w:pPr>
        <w:sectPr w:rsidR="00906D29" w:rsidSect="00906D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BC9E422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0B41F3FA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p w14:paraId="7C39689A" w14:textId="30F2A23E" w:rsidR="002F4DBB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47514537" w:history="1">
        <w:r w:rsidR="002F4DBB" w:rsidRPr="00BD4E43">
          <w:rPr>
            <w:rStyle w:val="Hipervnculo"/>
            <w:noProof/>
            <w:lang w:eastAsia="es-ES"/>
          </w:rPr>
          <w:t>Instalar GRUB</w:t>
        </w:r>
        <w:r w:rsidR="002F4DBB">
          <w:rPr>
            <w:noProof/>
            <w:webHidden/>
          </w:rPr>
          <w:tab/>
        </w:r>
        <w:r w:rsidR="002F4DBB">
          <w:rPr>
            <w:noProof/>
            <w:webHidden/>
          </w:rPr>
          <w:fldChar w:fldCharType="begin"/>
        </w:r>
        <w:r w:rsidR="002F4DBB">
          <w:rPr>
            <w:noProof/>
            <w:webHidden/>
          </w:rPr>
          <w:instrText xml:space="preserve"> PAGEREF _Toc147514537 \h </w:instrText>
        </w:r>
        <w:r w:rsidR="002F4DBB">
          <w:rPr>
            <w:noProof/>
            <w:webHidden/>
          </w:rPr>
        </w:r>
        <w:r w:rsidR="002F4DBB">
          <w:rPr>
            <w:noProof/>
            <w:webHidden/>
          </w:rPr>
          <w:fldChar w:fldCharType="separate"/>
        </w:r>
        <w:r w:rsidR="00B65029">
          <w:rPr>
            <w:noProof/>
            <w:webHidden/>
          </w:rPr>
          <w:t>2</w:t>
        </w:r>
        <w:r w:rsidR="002F4DBB">
          <w:rPr>
            <w:noProof/>
            <w:webHidden/>
          </w:rPr>
          <w:fldChar w:fldCharType="end"/>
        </w:r>
      </w:hyperlink>
    </w:p>
    <w:p w14:paraId="416ED149" w14:textId="53ADD549" w:rsidR="002F4DBB" w:rsidRDefault="00B81EB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47514538" w:history="1">
        <w:r w:rsidR="002F4DBB" w:rsidRPr="00BD4E43">
          <w:rPr>
            <w:rStyle w:val="Hipervnculo"/>
            <w:noProof/>
          </w:rPr>
          <w:t>Editar GRUB</w:t>
        </w:r>
        <w:r w:rsidR="002F4DBB">
          <w:rPr>
            <w:noProof/>
            <w:webHidden/>
          </w:rPr>
          <w:tab/>
        </w:r>
        <w:r w:rsidR="002F4DBB">
          <w:rPr>
            <w:noProof/>
            <w:webHidden/>
          </w:rPr>
          <w:fldChar w:fldCharType="begin"/>
        </w:r>
        <w:r w:rsidR="002F4DBB">
          <w:rPr>
            <w:noProof/>
            <w:webHidden/>
          </w:rPr>
          <w:instrText xml:space="preserve"> PAGEREF _Toc147514538 \h </w:instrText>
        </w:r>
        <w:r w:rsidR="002F4DBB">
          <w:rPr>
            <w:noProof/>
            <w:webHidden/>
          </w:rPr>
        </w:r>
        <w:r w:rsidR="002F4DBB">
          <w:rPr>
            <w:noProof/>
            <w:webHidden/>
          </w:rPr>
          <w:fldChar w:fldCharType="separate"/>
        </w:r>
        <w:r w:rsidR="00B65029">
          <w:rPr>
            <w:noProof/>
            <w:webHidden/>
          </w:rPr>
          <w:t>3</w:t>
        </w:r>
        <w:r w:rsidR="002F4DBB">
          <w:rPr>
            <w:noProof/>
            <w:webHidden/>
          </w:rPr>
          <w:fldChar w:fldCharType="end"/>
        </w:r>
      </w:hyperlink>
    </w:p>
    <w:p w14:paraId="535FA261" w14:textId="71B1607C" w:rsidR="002F4DBB" w:rsidRDefault="00B81EB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47514539" w:history="1">
        <w:r w:rsidR="002F4DBB" w:rsidRPr="00BD4E43">
          <w:rPr>
            <w:rStyle w:val="Hipervnculo"/>
            <w:noProof/>
          </w:rPr>
          <w:t>Cambiar parámetros GRUB</w:t>
        </w:r>
        <w:r w:rsidR="002F4DBB">
          <w:rPr>
            <w:noProof/>
            <w:webHidden/>
          </w:rPr>
          <w:tab/>
        </w:r>
        <w:r w:rsidR="002F4DBB">
          <w:rPr>
            <w:noProof/>
            <w:webHidden/>
          </w:rPr>
          <w:fldChar w:fldCharType="begin"/>
        </w:r>
        <w:r w:rsidR="002F4DBB">
          <w:rPr>
            <w:noProof/>
            <w:webHidden/>
          </w:rPr>
          <w:instrText xml:space="preserve"> PAGEREF _Toc147514539 \h </w:instrText>
        </w:r>
        <w:r w:rsidR="002F4DBB">
          <w:rPr>
            <w:noProof/>
            <w:webHidden/>
          </w:rPr>
        </w:r>
        <w:r w:rsidR="002F4DBB">
          <w:rPr>
            <w:noProof/>
            <w:webHidden/>
          </w:rPr>
          <w:fldChar w:fldCharType="separate"/>
        </w:r>
        <w:r w:rsidR="00B65029">
          <w:rPr>
            <w:noProof/>
            <w:webHidden/>
          </w:rPr>
          <w:t>5</w:t>
        </w:r>
        <w:r w:rsidR="002F4DBB">
          <w:rPr>
            <w:noProof/>
            <w:webHidden/>
          </w:rPr>
          <w:fldChar w:fldCharType="end"/>
        </w:r>
      </w:hyperlink>
    </w:p>
    <w:p w14:paraId="16E53A4F" w14:textId="77777777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72FA9EB8" w14:textId="77777777" w:rsidR="00EA7F1D" w:rsidRDefault="00EA7F1D" w:rsidP="00F7156A">
      <w:pPr>
        <w:pStyle w:val="Ttulo1"/>
      </w:pPr>
      <w:r w:rsidRPr="00EA7F1D">
        <w:rPr>
          <w:lang w:eastAsia="es-ES"/>
        </w:rPr>
        <w:br w:type="page"/>
      </w:r>
      <w:bookmarkStart w:id="1" w:name="_Toc147514537"/>
      <w:r w:rsidR="00F7156A">
        <w:rPr>
          <w:lang w:eastAsia="es-ES"/>
        </w:rPr>
        <w:lastRenderedPageBreak/>
        <w:t>Instalar GRUB</w:t>
      </w:r>
      <w:bookmarkEnd w:id="1"/>
      <w:r>
        <w:t xml:space="preserve"> </w:t>
      </w:r>
    </w:p>
    <w:p w14:paraId="13A7F7A0" w14:textId="77777777" w:rsidR="00F7156A" w:rsidRDefault="00F7156A" w:rsidP="00F7156A">
      <w:pPr>
        <w:pStyle w:val="Texto"/>
      </w:pPr>
      <w:r>
        <w:t>Para instalar grub, primero nos aseguramos de que nuestro equipo está actualizado</w:t>
      </w:r>
    </w:p>
    <w:p w14:paraId="2DD3757D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34FC8D7F" wp14:editId="57CD21A5">
            <wp:extent cx="5391150" cy="3600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1760" w14:textId="77777777" w:rsidR="00F7156A" w:rsidRDefault="00F7156A" w:rsidP="00F7156A">
      <w:pPr>
        <w:pStyle w:val="Texto"/>
      </w:pPr>
      <w:r>
        <w:t>Usamos el comando con “sudo” para tener permisos de administrador o hacemos “sudo -i” para meternos como administrador</w:t>
      </w:r>
    </w:p>
    <w:p w14:paraId="094084FC" w14:textId="77777777" w:rsidR="00F7156A" w:rsidRDefault="00F7156A" w:rsidP="00F7156A">
      <w:pPr>
        <w:pStyle w:val="Texto"/>
      </w:pPr>
      <w:r>
        <w:t>Y lo instalamos</w:t>
      </w:r>
    </w:p>
    <w:p w14:paraId="0B3A797D" w14:textId="77777777" w:rsidR="00F7156A" w:rsidRP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73908EFB" wp14:editId="0BCA1D6F">
            <wp:extent cx="4714875" cy="285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5DE4" w14:textId="77777777" w:rsidR="00F7156A" w:rsidRDefault="00F7156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</w:rPr>
      </w:pPr>
      <w:r>
        <w:br w:type="page"/>
      </w:r>
    </w:p>
    <w:p w14:paraId="6245D77B" w14:textId="77777777" w:rsidR="00EA7F1D" w:rsidRDefault="00F7156A" w:rsidP="00F7156A">
      <w:pPr>
        <w:pStyle w:val="Ttulo1"/>
      </w:pPr>
      <w:bookmarkStart w:id="2" w:name="_Toc147514538"/>
      <w:r>
        <w:lastRenderedPageBreak/>
        <w:t>Editar GRUB</w:t>
      </w:r>
      <w:bookmarkEnd w:id="2"/>
    </w:p>
    <w:p w14:paraId="2C6879DA" w14:textId="77777777" w:rsidR="00EA7F1D" w:rsidRDefault="00F7156A" w:rsidP="00F7156A">
      <w:pPr>
        <w:pStyle w:val="Texto"/>
      </w:pPr>
      <w:r>
        <w:t>Para editar GRUB vamos a usar nano y nos dirigimos a la siguiente ruta</w:t>
      </w:r>
    </w:p>
    <w:p w14:paraId="3F1776D0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63D7F4AD" wp14:editId="6ED28A61">
            <wp:extent cx="5381625" cy="1285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282" w14:textId="77777777" w:rsidR="00F7156A" w:rsidRDefault="00F7156A" w:rsidP="00F7156A">
      <w:pPr>
        <w:pStyle w:val="Texto"/>
      </w:pPr>
      <w:r>
        <w:t>Y se vería así</w:t>
      </w:r>
    </w:p>
    <w:p w14:paraId="683F39A4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1E139CE8" wp14:editId="717738E2">
            <wp:extent cx="5391150" cy="2476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2D0F" w14:textId="77777777" w:rsidR="00F7156A" w:rsidRDefault="00F7156A" w:rsidP="00F7156A">
      <w:pPr>
        <w:pStyle w:val="Texto"/>
      </w:pPr>
      <w:r>
        <w:t>Y para guardar los cambios debemos de colocar el siguiente comando</w:t>
      </w:r>
    </w:p>
    <w:p w14:paraId="1534792F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05CE36AF" wp14:editId="53147F5C">
            <wp:extent cx="5381625" cy="1724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C6A9" w14:textId="77777777" w:rsidR="00F7156A" w:rsidRDefault="00F7156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CE6F8EB" w14:textId="77777777" w:rsidR="00F7156A" w:rsidRDefault="00F7156A" w:rsidP="00F7156A">
      <w:pPr>
        <w:pStyle w:val="Texto"/>
      </w:pPr>
      <w:r>
        <w:lastRenderedPageBreak/>
        <w:t>Yo en mi caso, he colocado una foto que he descargado de internet de un técnico reparador de ordenador americano:</w:t>
      </w:r>
    </w:p>
    <w:p w14:paraId="13E819B4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5466D792" wp14:editId="0868CC24">
            <wp:extent cx="5400675" cy="3514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C90F" w14:textId="77777777" w:rsidR="00F7156A" w:rsidRDefault="00F7156A" w:rsidP="00F7156A">
      <w:pPr>
        <w:pStyle w:val="Texto"/>
      </w:pPr>
      <w:r>
        <w:t>La he guardado en otra ruta haciendo uso del comando “</w:t>
      </w:r>
      <w:proofErr w:type="spellStart"/>
      <w:r>
        <w:t>cp</w:t>
      </w:r>
      <w:proofErr w:type="spellEnd"/>
      <w:r>
        <w:t>”</w:t>
      </w:r>
    </w:p>
    <w:p w14:paraId="7FE426E7" w14:textId="77777777" w:rsidR="00F7156A" w:rsidRDefault="00F7156A" w:rsidP="00F7156A">
      <w:pPr>
        <w:pStyle w:val="Texto"/>
      </w:pPr>
      <w:r>
        <w:t xml:space="preserve">Y cuando lo guardamos y </w:t>
      </w:r>
      <w:proofErr w:type="spellStart"/>
      <w:r>
        <w:t>reinciamos</w:t>
      </w:r>
      <w:proofErr w:type="spellEnd"/>
      <w:r>
        <w:t xml:space="preserve"> el equipo nos saldrá nuestra imagen</w:t>
      </w:r>
    </w:p>
    <w:p w14:paraId="6EB55FAE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376C3B39" wp14:editId="4E28D1BF">
            <wp:extent cx="5400675" cy="4048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887A" w14:textId="77777777" w:rsidR="00F7156A" w:rsidRDefault="00F7156A" w:rsidP="00F7156A">
      <w:pPr>
        <w:pStyle w:val="Ttulo1"/>
      </w:pPr>
      <w:r>
        <w:br w:type="page"/>
      </w:r>
      <w:bookmarkStart w:id="3" w:name="_Toc147514539"/>
      <w:r>
        <w:lastRenderedPageBreak/>
        <w:t>Cambiar parámetros GRUB</w:t>
      </w:r>
      <w:bookmarkEnd w:id="3"/>
    </w:p>
    <w:p w14:paraId="77948A4E" w14:textId="77777777" w:rsidR="00F7156A" w:rsidRDefault="00F7156A" w:rsidP="00F7156A">
      <w:pPr>
        <w:pStyle w:val="Texto"/>
      </w:pPr>
      <w:r>
        <w:t>Podemos cambiar algunos parámetros como la elección por defecto de GRUB y el tiempo</w:t>
      </w:r>
    </w:p>
    <w:p w14:paraId="188AD84F" w14:textId="77777777" w:rsid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42F8B6D2" wp14:editId="5A8A5E4B">
            <wp:extent cx="5400675" cy="3124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1FD9" w14:textId="77777777" w:rsidR="00F7156A" w:rsidRDefault="00F7156A" w:rsidP="00F7156A">
      <w:pPr>
        <w:pStyle w:val="Texto"/>
      </w:pPr>
      <w:r>
        <w:t>Con GRUB_DEFAULT al 4 tendremos Windows seleccionado por defecto, ya que la primera opción es 0, hay que tener cuidado. Al hacer</w:t>
      </w:r>
      <w:r w:rsidR="00754F5F">
        <w:t xml:space="preserve"> update-grub</w:t>
      </w:r>
      <w:r>
        <w:t xml:space="preserve"> se cambiaran los parámetros de grub</w:t>
      </w:r>
      <w:r w:rsidR="00623474">
        <w:t xml:space="preserve"> y se seleccionará Windows y tendrá 20 segundos como se ve aquí:</w:t>
      </w:r>
    </w:p>
    <w:p w14:paraId="0A6796CF" w14:textId="77777777" w:rsidR="00F7156A" w:rsidRPr="00F7156A" w:rsidRDefault="00F7156A" w:rsidP="00F7156A">
      <w:pPr>
        <w:pStyle w:val="Texto"/>
      </w:pPr>
      <w:r>
        <w:rPr>
          <w:noProof/>
        </w:rPr>
        <w:drawing>
          <wp:inline distT="0" distB="0" distL="0" distR="0" wp14:anchorId="09505271" wp14:editId="697781CE">
            <wp:extent cx="5400675" cy="4048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156A" w:rsidRPr="00F7156A" w:rsidSect="002E715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3F7AE" w14:textId="77777777" w:rsidR="00B81EB1" w:rsidRDefault="00B81EB1" w:rsidP="00906D29">
      <w:pPr>
        <w:spacing w:after="0" w:line="240" w:lineRule="auto"/>
      </w:pPr>
      <w:r>
        <w:separator/>
      </w:r>
    </w:p>
  </w:endnote>
  <w:endnote w:type="continuationSeparator" w:id="0">
    <w:p w14:paraId="4C5B257C" w14:textId="77777777" w:rsidR="00B81EB1" w:rsidRDefault="00B81EB1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E5404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46CA2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5DC8660E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21B12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7BB53FF4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C32C7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2B276" w14:textId="77777777" w:rsidR="00B81EB1" w:rsidRDefault="00B81EB1" w:rsidP="00906D29">
      <w:pPr>
        <w:spacing w:after="0" w:line="240" w:lineRule="auto"/>
      </w:pPr>
      <w:r>
        <w:separator/>
      </w:r>
    </w:p>
  </w:footnote>
  <w:footnote w:type="continuationSeparator" w:id="0">
    <w:p w14:paraId="68ED48E4" w14:textId="77777777" w:rsidR="00B81EB1" w:rsidRDefault="00B81EB1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194A1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E6AF8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4B52E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CC13D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6A"/>
    <w:rsid w:val="001F2A67"/>
    <w:rsid w:val="002E7155"/>
    <w:rsid w:val="002F4DBB"/>
    <w:rsid w:val="0030443B"/>
    <w:rsid w:val="003211DF"/>
    <w:rsid w:val="00510F45"/>
    <w:rsid w:val="00623474"/>
    <w:rsid w:val="006E733C"/>
    <w:rsid w:val="006F3827"/>
    <w:rsid w:val="00716F80"/>
    <w:rsid w:val="00754F5F"/>
    <w:rsid w:val="007B7819"/>
    <w:rsid w:val="00906D29"/>
    <w:rsid w:val="00977CDD"/>
    <w:rsid w:val="00A877C8"/>
    <w:rsid w:val="00AA5AA9"/>
    <w:rsid w:val="00B65029"/>
    <w:rsid w:val="00B81EB1"/>
    <w:rsid w:val="00C03BA2"/>
    <w:rsid w:val="00CA45C1"/>
    <w:rsid w:val="00DE6CFB"/>
    <w:rsid w:val="00E7637D"/>
    <w:rsid w:val="00EA7F1D"/>
    <w:rsid w:val="00ED6662"/>
    <w:rsid w:val="00F24305"/>
    <w:rsid w:val="00F25F00"/>
    <w:rsid w:val="00F52BCD"/>
    <w:rsid w:val="00F7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92441"/>
  <w15:chartTrackingRefBased/>
  <w15:docId w15:val="{63DF88F9-EB39-4602-B845-A1B11B00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DF153-FDC2-48AB-94A2-C64D79CD9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17</TotalTime>
  <Pages>1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GRUB</vt:lpstr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GRUB</dc:title>
  <dc:subject/>
  <dc:creator>1DAW</dc:creator>
  <cp:keywords/>
  <dc:description/>
  <cp:lastModifiedBy>1DAW</cp:lastModifiedBy>
  <cp:revision>8</cp:revision>
  <cp:lastPrinted>2023-10-06T17:59:00Z</cp:lastPrinted>
  <dcterms:created xsi:type="dcterms:W3CDTF">2023-10-06T17:43:00Z</dcterms:created>
  <dcterms:modified xsi:type="dcterms:W3CDTF">2023-10-06T18:01:00Z</dcterms:modified>
</cp:coreProperties>
</file>