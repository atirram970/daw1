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4623E" w14:textId="77777777" w:rsidR="00906D29" w:rsidRDefault="00716F80" w:rsidP="00716F80"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6FAAFAC" wp14:editId="6A322B3B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FF557A" w14:textId="77777777" w:rsidR="00B168D2" w:rsidRPr="003211DF" w:rsidRDefault="00B168D2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14:paraId="627F18E3" w14:textId="77777777" w:rsidR="00B168D2" w:rsidRDefault="00B168D2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FAAFAC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" filled="f" stroked="f">
                <v:textbox>
                  <w:txbxContent>
                    <w:p w14:paraId="54FF557A" w14:textId="77777777" w:rsidR="00B168D2" w:rsidRPr="003211DF" w:rsidRDefault="00B168D2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14:paraId="627F18E3" w14:textId="77777777" w:rsidR="00B168D2" w:rsidRDefault="00B168D2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1B156CB" wp14:editId="2B5B73DA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E2E34" w14:textId="78B4D0C0" w:rsidR="00B168D2" w:rsidRDefault="00B168D2" w:rsidP="00F52BCD"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Sistemas Informáticos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56CB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" filled="f" stroked="f">
                <v:textbox>
                  <w:txbxContent>
                    <w:p w14:paraId="405E2E34" w14:textId="78B4D0C0" w:rsidR="00B168D2" w:rsidRDefault="00B168D2" w:rsidP="00F52BCD"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Sistemas Informáticos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E783E52" wp14:editId="15FBBE9C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9C8D4" w14:textId="77777777" w:rsidR="00B168D2" w:rsidRPr="003211DF" w:rsidRDefault="00B168D2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3A9A540B" w14:textId="77777777" w:rsidR="00B168D2" w:rsidRDefault="00B168D2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83E52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" filled="f" stroked="f">
                <v:textbox>
                  <w:txbxContent>
                    <w:p w14:paraId="65F9C8D4" w14:textId="77777777" w:rsidR="00B168D2" w:rsidRPr="003211DF" w:rsidRDefault="00B168D2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3A9A540B" w14:textId="77777777" w:rsidR="00B168D2" w:rsidRDefault="00B168D2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EndPr/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CC3305" wp14:editId="35CE4A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13AA95" w14:textId="77777777" w:rsidR="00B168D2" w:rsidRDefault="00B168D2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7183D990" w14:textId="77777777" w:rsidR="00B168D2" w:rsidRPr="003211DF" w:rsidRDefault="00B168D2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460615B" w14:textId="21F82276" w:rsidR="00B168D2" w:rsidRDefault="00B168D2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3E04B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DISKPART-FDISK-GUID</w:t>
                                      </w:r>
                                    </w:p>
                                  </w:sdtContent>
                                </w:sdt>
                                <w:p w14:paraId="3083DEB0" w14:textId="77777777" w:rsidR="00B168D2" w:rsidRDefault="00B168D2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5CC3305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413AA95" w14:textId="77777777" w:rsidR="00B168D2" w:rsidRDefault="00B168D2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7183D990" w14:textId="77777777" w:rsidR="00B168D2" w:rsidRPr="003211DF" w:rsidRDefault="00B168D2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460615B" w14:textId="21F82276" w:rsidR="00B168D2" w:rsidRDefault="00B168D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3E04B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DISKPART-FDISK-GUID</w:t>
                                </w:r>
                              </w:p>
                            </w:sdtContent>
                          </w:sdt>
                          <w:p w14:paraId="3083DEB0" w14:textId="77777777" w:rsidR="00B168D2" w:rsidRDefault="00B168D2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7099C999" w14:textId="77777777" w:rsidR="00906D29" w:rsidRDefault="00906D29"/>
    <w:p w14:paraId="56D7F40F" w14:textId="77777777" w:rsidR="00906D29" w:rsidRDefault="00906D29">
      <w:pPr>
        <w:sectPr w:rsidR="00906D29" w:rsidSect="00906D2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35BAB87E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574499D5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p w14:paraId="4D5213F1" w14:textId="6536537F" w:rsidR="00EF260A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50275362" w:history="1">
        <w:r w:rsidR="00EF260A" w:rsidRPr="00495503">
          <w:rPr>
            <w:rStyle w:val="Hipervnculo"/>
            <w:noProof/>
          </w:rPr>
          <w:t>Diskpart</w:t>
        </w:r>
        <w:r w:rsidR="00EF260A">
          <w:rPr>
            <w:noProof/>
            <w:webHidden/>
          </w:rPr>
          <w:tab/>
        </w:r>
        <w:r w:rsidR="00EF260A">
          <w:rPr>
            <w:noProof/>
            <w:webHidden/>
          </w:rPr>
          <w:fldChar w:fldCharType="begin"/>
        </w:r>
        <w:r w:rsidR="00EF260A">
          <w:rPr>
            <w:noProof/>
            <w:webHidden/>
          </w:rPr>
          <w:instrText xml:space="preserve"> PAGEREF _Toc150275362 \h </w:instrText>
        </w:r>
        <w:r w:rsidR="00EF260A">
          <w:rPr>
            <w:noProof/>
            <w:webHidden/>
          </w:rPr>
        </w:r>
        <w:r w:rsidR="00EF260A"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3</w:t>
        </w:r>
        <w:r w:rsidR="00EF260A">
          <w:rPr>
            <w:noProof/>
            <w:webHidden/>
          </w:rPr>
          <w:fldChar w:fldCharType="end"/>
        </w:r>
      </w:hyperlink>
    </w:p>
    <w:p w14:paraId="60D3F624" w14:textId="127D9ECE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63" w:history="1">
        <w:r w:rsidRPr="00495503">
          <w:rPr>
            <w:rStyle w:val="Hipervnculo"/>
            <w:noProof/>
          </w:rPr>
          <w:t>Resumen De Uso de Diskpart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96AB01" w14:textId="149275BD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64" w:history="1">
        <w:r w:rsidRPr="00495503">
          <w:rPr>
            <w:rStyle w:val="Hipervnculo"/>
            <w:noProof/>
          </w:rPr>
          <w:t>active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2B1CBB" w14:textId="24D6FD63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65" w:history="1">
        <w:r w:rsidRPr="00495503">
          <w:rPr>
            <w:rStyle w:val="Hipervnculo"/>
            <w:noProof/>
          </w:rPr>
          <w:t>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FA03D4" w14:textId="736BE653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66" w:history="1">
        <w:r w:rsidRPr="00495503">
          <w:rPr>
            <w:rStyle w:val="Hipervnculo"/>
            <w:noProof/>
          </w:rPr>
          <w:t>assign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71CA4E" w14:textId="18AC66C7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67" w:history="1">
        <w:r w:rsidRPr="00495503">
          <w:rPr>
            <w:rStyle w:val="Hipervnculo"/>
            <w:noProof/>
          </w:rPr>
          <w:t>attach vdisk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6B20ED" w14:textId="0E013055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68" w:history="1">
        <w:r w:rsidRPr="00495503">
          <w:rPr>
            <w:rStyle w:val="Hipervnculo"/>
            <w:noProof/>
          </w:rPr>
          <w:t>atribute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DAF10C" w14:textId="687F3E6D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69" w:history="1">
        <w:r w:rsidRPr="00495503">
          <w:rPr>
            <w:rStyle w:val="Hipervnculo"/>
            <w:noProof/>
          </w:rPr>
          <w:t>automount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5E481A" w14:textId="0E61362C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0" w:history="1">
        <w:r w:rsidRPr="00495503">
          <w:rPr>
            <w:rStyle w:val="Hipervnculo"/>
            <w:noProof/>
          </w:rPr>
          <w:t>break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00F91F" w14:textId="2A70C324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1" w:history="1">
        <w:r w:rsidRPr="00495503">
          <w:rPr>
            <w:rStyle w:val="Hipervnculo"/>
            <w:noProof/>
          </w:rPr>
          <w:t>Clean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61CE69" w14:textId="322650D8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2" w:history="1">
        <w:r w:rsidRPr="00495503">
          <w:rPr>
            <w:rStyle w:val="Hipervnculo"/>
            <w:noProof/>
          </w:rPr>
          <w:t>Compact vdisk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387C2B" w14:textId="0577445D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3" w:history="1">
        <w:r w:rsidRPr="00495503">
          <w:rPr>
            <w:rStyle w:val="Hipervnculo"/>
            <w:noProof/>
            <w:lang w:val="en-US"/>
          </w:rPr>
          <w:t>convert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005849" w14:textId="7CCB829F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4" w:history="1">
        <w:r w:rsidRPr="00495503">
          <w:rPr>
            <w:rStyle w:val="Hipervnculo"/>
            <w:noProof/>
          </w:rPr>
          <w:t>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47BA1E" w14:textId="2714F500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5" w:history="1">
        <w:r w:rsidRPr="00495503">
          <w:rPr>
            <w:rStyle w:val="Hipervnculo"/>
            <w:noProof/>
          </w:rPr>
          <w:t>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BBE351" w14:textId="47527F15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6" w:history="1">
        <w:r w:rsidRPr="00495503">
          <w:rPr>
            <w:rStyle w:val="Hipervnculo"/>
            <w:noProof/>
          </w:rPr>
          <w:t>detach vdisk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0C9322" w14:textId="7A1FF271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7" w:history="1">
        <w:r w:rsidRPr="00495503">
          <w:rPr>
            <w:rStyle w:val="Hipervnculo"/>
            <w:noProof/>
          </w:rPr>
          <w:t>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75712B" w14:textId="6B6C18BD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8" w:history="1">
        <w:r w:rsidRPr="00495503">
          <w:rPr>
            <w:rStyle w:val="Hipervnculo"/>
            <w:noProof/>
          </w:rPr>
          <w:t>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83552A" w14:textId="2472E5F8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79" w:history="1">
        <w:r w:rsidRPr="00495503">
          <w:rPr>
            <w:rStyle w:val="Hipervnculo"/>
            <w:noProof/>
          </w:rPr>
          <w:t>expand vdisk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66FE3B" w14:textId="31CA4C64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0" w:history="1">
        <w:r w:rsidRPr="00495503">
          <w:rPr>
            <w:rStyle w:val="Hipervnculo"/>
            <w:noProof/>
          </w:rPr>
          <w:t>extend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33EC56" w14:textId="38CF30DC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1" w:history="1">
        <w:r w:rsidRPr="00495503">
          <w:rPr>
            <w:rStyle w:val="Hipervnculo"/>
            <w:noProof/>
          </w:rPr>
          <w:t>filesystems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FE5CFB" w14:textId="263CE6AE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2" w:history="1">
        <w:r w:rsidRPr="00495503">
          <w:rPr>
            <w:rStyle w:val="Hipervnculo"/>
            <w:noProof/>
          </w:rPr>
          <w:t>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41FCCD" w14:textId="544D3B69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3" w:history="1">
        <w:r w:rsidRPr="00495503">
          <w:rPr>
            <w:rStyle w:val="Hipervnculo"/>
            <w:noProof/>
          </w:rPr>
          <w:t>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8C195E" w14:textId="709F5E48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4" w:history="1">
        <w:r w:rsidRPr="00495503">
          <w:rPr>
            <w:rStyle w:val="Hipervnculo"/>
            <w:noProof/>
          </w:rPr>
          <w:t>help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B5FD44" w14:textId="2E5F37EB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5" w:history="1">
        <w:r w:rsidRPr="00495503">
          <w:rPr>
            <w:rStyle w:val="Hipervnculo"/>
            <w:noProof/>
          </w:rPr>
          <w:t>import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C21CE7" w14:textId="579FD121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6" w:history="1">
        <w:r w:rsidRPr="00495503">
          <w:rPr>
            <w:rStyle w:val="Hipervnculo"/>
            <w:noProof/>
          </w:rPr>
          <w:t>inactive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DBA5DB" w14:textId="4FE073EB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7" w:history="1">
        <w:r w:rsidRPr="00495503">
          <w:rPr>
            <w:rStyle w:val="Hipervnculo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769788" w14:textId="55C551B6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8" w:history="1">
        <w:r w:rsidRPr="00495503">
          <w:rPr>
            <w:rStyle w:val="Hipervnculo"/>
            <w:noProof/>
          </w:rPr>
          <w:t>merge vdisk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9FEF23" w14:textId="64BBBAC6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89" w:history="1">
        <w:r w:rsidRPr="00495503">
          <w:rPr>
            <w:rStyle w:val="Hipervnculo"/>
            <w:noProof/>
          </w:rPr>
          <w:t>offline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A5C410" w14:textId="401FE615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0" w:history="1">
        <w:r w:rsidRPr="00495503">
          <w:rPr>
            <w:rStyle w:val="Hipervnculo"/>
            <w:noProof/>
          </w:rPr>
          <w:t>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5F9C6B" w14:textId="4F010D82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1" w:history="1">
        <w:r w:rsidRPr="00495503">
          <w:rPr>
            <w:rStyle w:val="Hipervnculo"/>
            <w:noProof/>
          </w:rPr>
          <w:t>recover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00590F" w14:textId="43DE3397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2" w:history="1">
        <w:r w:rsidRPr="00495503">
          <w:rPr>
            <w:rStyle w:val="Hipervnculo"/>
            <w:noProof/>
          </w:rPr>
          <w:t>rem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658A64" w14:textId="1BF66A57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3" w:history="1">
        <w:r w:rsidRPr="00495503">
          <w:rPr>
            <w:rStyle w:val="Hipervnculo"/>
            <w:noProof/>
          </w:rPr>
          <w:t>remove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7ACE35" w14:textId="3EC7FC8E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4" w:history="1">
        <w:r w:rsidRPr="00495503">
          <w:rPr>
            <w:rStyle w:val="Hipervnculo"/>
            <w:noProof/>
          </w:rPr>
          <w:t>repair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45A3B7" w14:textId="7D17EDA5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5" w:history="1">
        <w:r w:rsidRPr="00495503">
          <w:rPr>
            <w:rStyle w:val="Hipervnculo"/>
            <w:noProof/>
          </w:rPr>
          <w:t>rescan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A682DD" w14:textId="4361E401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6" w:history="1">
        <w:r w:rsidRPr="00495503">
          <w:rPr>
            <w:rStyle w:val="Hipervnculo"/>
            <w:noProof/>
          </w:rPr>
          <w:t>retain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F73AE4" w14:textId="23AA9B56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7" w:history="1">
        <w:r w:rsidRPr="00495503">
          <w:rPr>
            <w:rStyle w:val="Hipervnculo"/>
            <w:noProof/>
          </w:rPr>
          <w:t>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9B182A" w14:textId="5B6526A4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8" w:history="1">
        <w:r w:rsidRPr="00495503">
          <w:rPr>
            <w:rStyle w:val="Hipervnculo"/>
            <w:noProof/>
          </w:rPr>
          <w:t>setid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FAED35" w14:textId="53027F83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399" w:history="1">
        <w:r w:rsidRPr="00495503">
          <w:rPr>
            <w:rStyle w:val="Hipervnculo"/>
            <w:noProof/>
          </w:rPr>
          <w:t>shrink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6ADDF4" w14:textId="0E54CE98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400" w:history="1">
        <w:r w:rsidRPr="00495503">
          <w:rPr>
            <w:rStyle w:val="Hipervnculo"/>
            <w:noProof/>
          </w:rPr>
          <w:t>uniqueid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D188FF" w14:textId="48AA7BA8" w:rsidR="00EF260A" w:rsidRDefault="00EF260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50275401" w:history="1">
        <w:r w:rsidRPr="00495503">
          <w:rPr>
            <w:rStyle w:val="Hipervnculo"/>
            <w:noProof/>
          </w:rPr>
          <w:t>fdisk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8170AE" w14:textId="4CD99A31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402" w:history="1">
        <w:r w:rsidRPr="00495503">
          <w:rPr>
            <w:rStyle w:val="Hipervnculo"/>
            <w:noProof/>
          </w:rPr>
          <w:t>Fdisk en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CCBF71" w14:textId="54CE766E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03" w:history="1">
        <w:r w:rsidRPr="00495503">
          <w:rPr>
            <w:rStyle w:val="Hipervnculo"/>
            <w:noProof/>
          </w:rPr>
          <w:t>fdisk -l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D93209" w14:textId="5D8D26ED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04" w:history="1">
        <w:r w:rsidRPr="00495503">
          <w:rPr>
            <w:rStyle w:val="Hipervnculo"/>
            <w:noProof/>
          </w:rPr>
          <w:t>fdisk /dev/sda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6150E6" w14:textId="2F5426A0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05" w:history="1">
        <w:r w:rsidRPr="00495503">
          <w:rPr>
            <w:rStyle w:val="Hipervnculo"/>
            <w:noProof/>
          </w:rPr>
          <w:t>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6941ED" w14:textId="0E751B67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06" w:history="1">
        <w:r w:rsidRPr="00495503">
          <w:rPr>
            <w:rStyle w:val="Hipervnculo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12E7AE" w14:textId="15910D26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07" w:history="1">
        <w:r w:rsidRPr="00495503">
          <w:rPr>
            <w:rStyle w:val="Hipervnculo"/>
            <w:noProof/>
          </w:rPr>
          <w:t>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4EDC19" w14:textId="68767154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08" w:history="1">
        <w:r w:rsidRPr="00495503">
          <w:rPr>
            <w:rStyle w:val="Hipervnculo"/>
            <w:noProof/>
          </w:rPr>
          <w:t>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5E7569" w14:textId="03746EEB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09" w:history="1">
        <w:r w:rsidRPr="00495503">
          <w:rPr>
            <w:rStyle w:val="Hipervnculo"/>
            <w:noProof/>
          </w:rPr>
          <w:t>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CB1E2D" w14:textId="56872FC7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10" w:history="1">
        <w:r w:rsidRPr="00495503">
          <w:rPr>
            <w:rStyle w:val="Hipervnculo"/>
            <w:noProof/>
          </w:rPr>
          <w:t>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5186CE" w14:textId="20417262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11" w:history="1">
        <w:r w:rsidRPr="00495503">
          <w:rPr>
            <w:rStyle w:val="Hipervnculo"/>
            <w:noProof/>
          </w:rPr>
          <w:t>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AD5A3D" w14:textId="3C321109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12" w:history="1">
        <w:r w:rsidRPr="00495503">
          <w:rPr>
            <w:rStyle w:val="Hipervnculo"/>
            <w:noProof/>
          </w:rPr>
          <w:t>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6BA1FD" w14:textId="720FB635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13" w:history="1">
        <w:r w:rsidRPr="00495503">
          <w:rPr>
            <w:rStyle w:val="Hipervnculo"/>
            <w:noProof/>
          </w:rPr>
          <w:t>partprobe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3239DA" w14:textId="7AD87F6D" w:rsidR="00EF260A" w:rsidRDefault="00EF260A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75414" w:history="1">
        <w:r w:rsidRPr="00495503">
          <w:rPr>
            <w:rStyle w:val="Hipervnculo"/>
            <w:noProof/>
          </w:rPr>
          <w:t>Ejemplo de uso (crear partición disco duro):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E26351" w14:textId="5952CC40" w:rsidR="00EF260A" w:rsidRDefault="00EF260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50275415" w:history="1">
        <w:r w:rsidRPr="00495503">
          <w:rPr>
            <w:rStyle w:val="Hipervnculo"/>
            <w:noProof/>
          </w:rPr>
          <w:t>Diferencias entre FDISK y DISKPART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0915D5" w14:textId="413073C6" w:rsidR="00EF260A" w:rsidRDefault="00EF260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50275416" w:history="1">
        <w:r w:rsidRPr="00495503">
          <w:rPr>
            <w:rStyle w:val="Hipervnculo"/>
            <w:noProof/>
          </w:rPr>
          <w:t>Otras aplicaciones que hacen una gestión similar de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976C83" w14:textId="08B0E5BC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417" w:history="1">
        <w:r w:rsidRPr="00495503">
          <w:rPr>
            <w:rStyle w:val="Hipervnculo"/>
            <w:noProof/>
          </w:rPr>
          <w:t>Disk Management de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2AB928" w14:textId="5317B652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418" w:history="1">
        <w:r w:rsidRPr="00495503">
          <w:rPr>
            <w:rStyle w:val="Hipervnculo"/>
            <w:noProof/>
          </w:rPr>
          <w:t>GParted de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0DE5A9" w14:textId="3B34A3F7" w:rsidR="00EF260A" w:rsidRDefault="00EF260A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75419" w:history="1">
        <w:r w:rsidRPr="00495503">
          <w:rPr>
            <w:rStyle w:val="Hipervnculo"/>
            <w:noProof/>
          </w:rPr>
          <w:t>EaseUS Partition 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1F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FBC67F" w14:textId="68304BB9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16FAD094" w14:textId="5C99162D" w:rsidR="001724F3" w:rsidRDefault="00EA7F1D" w:rsidP="001724F3">
      <w:pPr>
        <w:pStyle w:val="Ttulo1"/>
      </w:pPr>
      <w:r w:rsidRPr="00EA7F1D">
        <w:rPr>
          <w:lang w:eastAsia="es-ES"/>
        </w:rPr>
        <w:br w:type="page"/>
      </w:r>
      <w:bookmarkStart w:id="0" w:name="_Toc150275362"/>
      <w:r w:rsidR="001724F3">
        <w:lastRenderedPageBreak/>
        <w:t>Diskpart</w:t>
      </w:r>
      <w:bookmarkEnd w:id="0"/>
    </w:p>
    <w:p w14:paraId="77F4A7DE" w14:textId="7C4A4FBD" w:rsidR="00F2753C" w:rsidRPr="00F2753C" w:rsidRDefault="00F2753C" w:rsidP="00F2753C">
      <w:r w:rsidRPr="00F2753C">
        <w:t>Diskpart es una herramienta de línea de comandos diseñada para gestionar nuestras unidades de disco y sus particiones de forma directa, sin interfaz gráfica</w:t>
      </w:r>
      <w:r>
        <w:t>, disponible en Windows.</w:t>
      </w:r>
    </w:p>
    <w:p w14:paraId="2F207A75" w14:textId="77777777" w:rsidR="001724F3" w:rsidRDefault="001724F3" w:rsidP="001724F3">
      <w:pPr>
        <w:pStyle w:val="Ttulo2"/>
      </w:pPr>
      <w:bookmarkStart w:id="1" w:name="_Toc150275363"/>
      <w:r>
        <w:t>Resumen</w:t>
      </w:r>
      <w:r w:rsidR="00506A53">
        <w:t xml:space="preserve"> De Uso de Diskpart</w:t>
      </w:r>
      <w:bookmarkEnd w:id="1"/>
    </w:p>
    <w:p w14:paraId="0C06B94B" w14:textId="77777777" w:rsidR="001724F3" w:rsidRDefault="001724F3" w:rsidP="001724F3">
      <w:r>
        <w:t>Para abrir diskpart:</w:t>
      </w:r>
    </w:p>
    <w:p w14:paraId="78FF1D1A" w14:textId="77777777" w:rsidR="001724F3" w:rsidRDefault="001724F3" w:rsidP="001724F3">
      <w:r>
        <w:t xml:space="preserve">Abrimos </w:t>
      </w:r>
      <w:r w:rsidRPr="001724F3">
        <w:rPr>
          <w:b/>
        </w:rPr>
        <w:t>cmd</w:t>
      </w:r>
      <w:r>
        <w:t xml:space="preserve"> como Administrador (a ser posible) y escribimos diskpart</w:t>
      </w:r>
    </w:p>
    <w:p w14:paraId="6E0C6AC0" w14:textId="77777777" w:rsidR="001724F3" w:rsidRDefault="001724F3" w:rsidP="001724F3">
      <w:r>
        <w:t xml:space="preserve">Cuando termine de cargar, introducimos </w:t>
      </w:r>
      <w:r w:rsidRPr="00506A53">
        <w:rPr>
          <w:b/>
        </w:rPr>
        <w:t>“list disk”</w:t>
      </w:r>
      <w:r>
        <w:t xml:space="preserve"> para que muestre todos los discos del equipo</w:t>
      </w:r>
    </w:p>
    <w:p w14:paraId="6D682EC6" w14:textId="77777777" w:rsidR="001724F3" w:rsidRPr="001724F3" w:rsidRDefault="001724F3" w:rsidP="001724F3">
      <w:pPr>
        <w:rPr>
          <w:b/>
        </w:rPr>
      </w:pPr>
      <w:r>
        <w:t xml:space="preserve">Luego elegimos un disco con </w:t>
      </w:r>
      <w:r w:rsidRPr="001724F3">
        <w:rPr>
          <w:b/>
        </w:rPr>
        <w:t>“select disk X”</w:t>
      </w:r>
      <w:r>
        <w:t xml:space="preserve"> o </w:t>
      </w:r>
      <w:r w:rsidRPr="001724F3">
        <w:rPr>
          <w:b/>
        </w:rPr>
        <w:t>“sel disk X”</w:t>
      </w:r>
    </w:p>
    <w:p w14:paraId="50D758D7" w14:textId="77777777" w:rsidR="001724F3" w:rsidRDefault="001724F3" w:rsidP="001724F3">
      <w:r>
        <w:t>Ahora podemos cambiar cualquier cosa del disco seleccionado, como la letra, las particiones, …</w:t>
      </w:r>
    </w:p>
    <w:p w14:paraId="70781422" w14:textId="77777777" w:rsidR="00506A53" w:rsidRDefault="001724F3" w:rsidP="001724F3">
      <w:r>
        <w:t xml:space="preserve">Pero vamos a centrarnos en las particiones, por lo que ejecutaremos el comando: </w:t>
      </w:r>
    </w:p>
    <w:p w14:paraId="49A948FF" w14:textId="77777777" w:rsidR="001724F3" w:rsidRPr="00506A53" w:rsidRDefault="001724F3" w:rsidP="001724F3">
      <w:pPr>
        <w:rPr>
          <w:lang w:val="en-US"/>
        </w:rPr>
      </w:pPr>
      <w:r w:rsidRPr="00506A53">
        <w:rPr>
          <w:b/>
          <w:lang w:val="en-US"/>
        </w:rPr>
        <w:t>“list volume”</w:t>
      </w:r>
      <w:r w:rsidRPr="00506A53">
        <w:rPr>
          <w:lang w:val="en-US"/>
        </w:rPr>
        <w:t xml:space="preserve"> o </w:t>
      </w:r>
      <w:r w:rsidRPr="00506A53">
        <w:rPr>
          <w:b/>
          <w:lang w:val="en-US"/>
        </w:rPr>
        <w:t>“list vol”</w:t>
      </w:r>
      <w:r w:rsidRPr="00506A53">
        <w:rPr>
          <w:lang w:val="en-US"/>
        </w:rPr>
        <w:t xml:space="preserve"> </w:t>
      </w:r>
    </w:p>
    <w:p w14:paraId="7E624728" w14:textId="77777777" w:rsidR="001724F3" w:rsidRDefault="001724F3" w:rsidP="001724F3">
      <w:r>
        <w:t>Y podemos cambiar esta partición, como reasignarle el tamaño, …</w:t>
      </w:r>
    </w:p>
    <w:p w14:paraId="1B50D8A6" w14:textId="77777777" w:rsidR="001724F3" w:rsidRDefault="001724F3" w:rsidP="001724F3">
      <w:pPr>
        <w:rPr>
          <w:b/>
        </w:rPr>
      </w:pPr>
      <w:r>
        <w:t xml:space="preserve">Cuando terminemos de hacer lo que necesitemos ejecutamos el comando </w:t>
      </w:r>
      <w:r w:rsidRPr="001724F3">
        <w:rPr>
          <w:b/>
        </w:rPr>
        <w:t>“exit”</w:t>
      </w:r>
    </w:p>
    <w:p w14:paraId="07940963" w14:textId="77777777" w:rsidR="007F0E07" w:rsidRDefault="00506A53" w:rsidP="00506A53">
      <w:pPr>
        <w:pStyle w:val="Ttulo2"/>
      </w:pPr>
      <w:bookmarkStart w:id="2" w:name="_Toc150275364"/>
      <w:r>
        <w:t>active</w:t>
      </w:r>
      <w:bookmarkEnd w:id="2"/>
    </w:p>
    <w:p w14:paraId="5538CD77" w14:textId="77777777" w:rsidR="00506A53" w:rsidRDefault="00506A53" w:rsidP="001724F3">
      <w:r>
        <w:t>Solo para los sistemas MBR, al usarlo, marca como activa la partición.</w:t>
      </w:r>
    </w:p>
    <w:p w14:paraId="7F2F3866" w14:textId="77777777" w:rsidR="00244458" w:rsidRDefault="00506A53" w:rsidP="001724F3">
      <w:r>
        <w:t xml:space="preserve">Ejemplo de uso: </w:t>
      </w:r>
    </w:p>
    <w:p w14:paraId="5193B004" w14:textId="77777777" w:rsidR="00244458" w:rsidRDefault="00244458" w:rsidP="00244458">
      <w:pPr>
        <w:pStyle w:val="Prrafodelista"/>
        <w:numPr>
          <w:ilvl w:val="0"/>
          <w:numId w:val="3"/>
        </w:numPr>
      </w:pPr>
      <w:r>
        <w:t xml:space="preserve">Ejecuta </w:t>
      </w:r>
      <w:r w:rsidR="00506A53" w:rsidRPr="00244458">
        <w:rPr>
          <w:b/>
        </w:rPr>
        <w:t>“sel vol X”</w:t>
      </w:r>
      <w:r w:rsidR="00506A53">
        <w:t xml:space="preserve"> </w:t>
      </w:r>
    </w:p>
    <w:p w14:paraId="29D4792C" w14:textId="1618DBA5" w:rsidR="00506A53" w:rsidRDefault="00244458" w:rsidP="00244458">
      <w:pPr>
        <w:pStyle w:val="Prrafodelista"/>
        <w:numPr>
          <w:ilvl w:val="0"/>
          <w:numId w:val="3"/>
        </w:numPr>
        <w:rPr>
          <w:b/>
        </w:rPr>
      </w:pPr>
      <w:r w:rsidRPr="00244458">
        <w:t>Ahora</w:t>
      </w:r>
      <w:r w:rsidRPr="00244458">
        <w:rPr>
          <w:b/>
        </w:rPr>
        <w:t xml:space="preserve"> </w:t>
      </w:r>
      <w:r>
        <w:t xml:space="preserve">ejecuta </w:t>
      </w:r>
      <w:r w:rsidR="00506A53" w:rsidRPr="00244458">
        <w:rPr>
          <w:b/>
        </w:rPr>
        <w:t>“active”</w:t>
      </w:r>
    </w:p>
    <w:p w14:paraId="52AEFBE4" w14:textId="7081A227" w:rsidR="005B2EEE" w:rsidRPr="005B2EEE" w:rsidRDefault="005B2EEE" w:rsidP="005B2EEE">
      <w:pPr>
        <w:ind w:left="360"/>
        <w:rPr>
          <w:b/>
        </w:rPr>
      </w:pPr>
      <w:r>
        <w:rPr>
          <w:noProof/>
        </w:rPr>
        <w:drawing>
          <wp:inline distT="0" distB="0" distL="0" distR="0" wp14:anchorId="39B84F66" wp14:editId="0F15CA86">
            <wp:extent cx="5399405" cy="1382572"/>
            <wp:effectExtent l="0" t="0" r="0" b="8255"/>
            <wp:docPr id="7" name="Imagen 7" descr="How to use diskpart cmd to set active partition in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diskpart cmd to set active partition in Windows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93" b="10155"/>
                    <a:stretch/>
                  </pic:blipFill>
                  <pic:spPr bwMode="auto">
                    <a:xfrm>
                      <a:off x="0" y="0"/>
                      <a:ext cx="5400040" cy="13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6027" w14:textId="77777777" w:rsidR="00506A53" w:rsidRDefault="00506A53" w:rsidP="00244458">
      <w:pPr>
        <w:pStyle w:val="Ttulo2"/>
      </w:pPr>
      <w:bookmarkStart w:id="3" w:name="_Toc150275365"/>
      <w:r>
        <w:t>add</w:t>
      </w:r>
      <w:bookmarkEnd w:id="3"/>
    </w:p>
    <w:p w14:paraId="4F2AA9D5" w14:textId="77777777" w:rsidR="00506A53" w:rsidRDefault="00506A53" w:rsidP="001724F3">
      <w:r>
        <w:t>Nos permite mostrar la partición que queramos en el disco que seleccionemos</w:t>
      </w:r>
    </w:p>
    <w:p w14:paraId="32C23F46" w14:textId="77777777" w:rsidR="00506A53" w:rsidRDefault="00506A53" w:rsidP="001724F3">
      <w:r>
        <w:t>Ejemplo de uso:</w:t>
      </w:r>
    </w:p>
    <w:p w14:paraId="610233AC" w14:textId="77777777" w:rsidR="00506A53" w:rsidRDefault="00506A53" w:rsidP="00506A53">
      <w:pPr>
        <w:pStyle w:val="Prrafodelista"/>
        <w:numPr>
          <w:ilvl w:val="0"/>
          <w:numId w:val="2"/>
        </w:numPr>
      </w:pPr>
      <w:r>
        <w:t xml:space="preserve">Escribe </w:t>
      </w:r>
      <w:r w:rsidRPr="00506A53">
        <w:rPr>
          <w:b/>
        </w:rPr>
        <w:t>“list disk”</w:t>
      </w:r>
      <w:r>
        <w:t xml:space="preserve"> para ver todos los discos disponibles.</w:t>
      </w:r>
    </w:p>
    <w:p w14:paraId="2C85461F" w14:textId="77777777" w:rsidR="00506A53" w:rsidRDefault="00506A53" w:rsidP="00506A53">
      <w:pPr>
        <w:pStyle w:val="Prrafodelista"/>
        <w:numPr>
          <w:ilvl w:val="0"/>
          <w:numId w:val="2"/>
        </w:numPr>
      </w:pPr>
      <w:r>
        <w:t xml:space="preserve">Escribe </w:t>
      </w:r>
      <w:r w:rsidRPr="00506A53">
        <w:rPr>
          <w:b/>
        </w:rPr>
        <w:t>“select disk X”</w:t>
      </w:r>
      <w:r>
        <w:t xml:space="preserve"> </w:t>
      </w:r>
    </w:p>
    <w:p w14:paraId="0FDFD7AD" w14:textId="77777777" w:rsidR="00506A53" w:rsidRPr="00506A53" w:rsidRDefault="00506A53" w:rsidP="00506A53">
      <w:pPr>
        <w:pStyle w:val="Prrafodelista"/>
        <w:numPr>
          <w:ilvl w:val="0"/>
          <w:numId w:val="2"/>
        </w:numPr>
        <w:rPr>
          <w:b/>
        </w:rPr>
      </w:pPr>
      <w:r>
        <w:t xml:space="preserve">Escribe </w:t>
      </w:r>
      <w:r w:rsidRPr="00506A53">
        <w:rPr>
          <w:b/>
        </w:rPr>
        <w:t>“list volume”</w:t>
      </w:r>
    </w:p>
    <w:p w14:paraId="1961B51B" w14:textId="77777777" w:rsidR="00506A53" w:rsidRDefault="00506A53" w:rsidP="00506A53">
      <w:pPr>
        <w:pStyle w:val="Prrafodelista"/>
        <w:numPr>
          <w:ilvl w:val="0"/>
          <w:numId w:val="2"/>
        </w:numPr>
      </w:pPr>
      <w:r>
        <w:t xml:space="preserve">Escribe select </w:t>
      </w:r>
      <w:r w:rsidRPr="00506A53">
        <w:rPr>
          <w:b/>
        </w:rPr>
        <w:t>“volume Y”</w:t>
      </w:r>
      <w:r>
        <w:t xml:space="preserve"> </w:t>
      </w:r>
    </w:p>
    <w:p w14:paraId="546D9B8F" w14:textId="779BD2AC" w:rsidR="00506A53" w:rsidRDefault="00506A53" w:rsidP="00506A53">
      <w:pPr>
        <w:pStyle w:val="Prrafodelista"/>
        <w:numPr>
          <w:ilvl w:val="0"/>
          <w:numId w:val="2"/>
        </w:numPr>
      </w:pPr>
      <w:r w:rsidRPr="00506A53">
        <w:t>Finalmente</w:t>
      </w:r>
      <w:r>
        <w:t xml:space="preserve"> ejecuta </w:t>
      </w:r>
      <w:r w:rsidRPr="00506A53">
        <w:rPr>
          <w:b/>
        </w:rPr>
        <w:t>“add disk Z”</w:t>
      </w:r>
      <w:r>
        <w:t xml:space="preserve"> (Z es el </w:t>
      </w:r>
      <w:r w:rsidR="00283C76">
        <w:t>número</w:t>
      </w:r>
      <w:r>
        <w:t xml:space="preserve"> de disco en el que se desea mostrar esa partición)</w:t>
      </w:r>
    </w:p>
    <w:p w14:paraId="0BF5931F" w14:textId="77777777" w:rsidR="0067576C" w:rsidRDefault="0067576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6719BB64" w14:textId="77777777" w:rsidR="007F0E07" w:rsidRDefault="002B63D4" w:rsidP="00E630D8">
      <w:pPr>
        <w:pStyle w:val="Ttulo2"/>
      </w:pPr>
      <w:bookmarkStart w:id="4" w:name="_Toc150275366"/>
      <w:r>
        <w:lastRenderedPageBreak/>
        <w:t>assign</w:t>
      </w:r>
      <w:bookmarkEnd w:id="4"/>
    </w:p>
    <w:p w14:paraId="6136CED5" w14:textId="77777777" w:rsidR="007F0E07" w:rsidRDefault="007F0E07" w:rsidP="001724F3">
      <w:r>
        <w:t>Para asignar una letra, debemos de tener una partición</w:t>
      </w:r>
    </w:p>
    <w:p w14:paraId="0EA9A39D" w14:textId="77777777" w:rsidR="007F0E07" w:rsidRDefault="007F0E07" w:rsidP="001724F3">
      <w:pPr>
        <w:rPr>
          <w:b/>
        </w:rPr>
      </w:pPr>
      <w:r>
        <w:t xml:space="preserve">Primero, limpio el disco para evitar posibles problemas con particiones con el comando </w:t>
      </w:r>
      <w:r w:rsidRPr="007F0E07">
        <w:rPr>
          <w:b/>
        </w:rPr>
        <w:t>“clean”</w:t>
      </w:r>
    </w:p>
    <w:p w14:paraId="1CF67689" w14:textId="163FB7A3" w:rsidR="007F0E07" w:rsidRDefault="007F0E07" w:rsidP="001724F3">
      <w:r>
        <w:t xml:space="preserve">Creamos una partición para todo el disco duro con el comando </w:t>
      </w:r>
      <w:r w:rsidRPr="007F0E07">
        <w:rPr>
          <w:b/>
        </w:rPr>
        <w:t xml:space="preserve">“create </w:t>
      </w:r>
      <w:r w:rsidR="004D4CED" w:rsidRPr="007F0E07">
        <w:rPr>
          <w:b/>
        </w:rPr>
        <w:t>partition</w:t>
      </w:r>
      <w:r w:rsidR="004D4CED">
        <w:rPr>
          <w:b/>
        </w:rPr>
        <w:t xml:space="preserve"> primary</w:t>
      </w:r>
      <w:r w:rsidRPr="007F0E07">
        <w:rPr>
          <w:b/>
        </w:rPr>
        <w:t>”</w:t>
      </w:r>
      <w:r>
        <w:rPr>
          <w:b/>
        </w:rPr>
        <w:t xml:space="preserve"> </w:t>
      </w:r>
      <w:r>
        <w:t>la creo con primary para que sea una partición primaria</w:t>
      </w:r>
    </w:p>
    <w:p w14:paraId="362E1799" w14:textId="2A81313A" w:rsidR="00FA4934" w:rsidRDefault="00FA4934" w:rsidP="001724F3">
      <w:pPr>
        <w:rPr>
          <w:b/>
        </w:rPr>
      </w:pPr>
      <w:r>
        <w:t xml:space="preserve">Le asignamos la letra con </w:t>
      </w:r>
      <w:r w:rsidRPr="00FA4934">
        <w:rPr>
          <w:b/>
        </w:rPr>
        <w:t>“assign letter X”</w:t>
      </w:r>
    </w:p>
    <w:p w14:paraId="394A4447" w14:textId="633386A9" w:rsidR="00283C76" w:rsidRDefault="00283C76" w:rsidP="001724F3">
      <w:pPr>
        <w:rPr>
          <w:b/>
        </w:rPr>
      </w:pPr>
      <w:r>
        <w:rPr>
          <w:b/>
          <w:noProof/>
        </w:rPr>
        <w:drawing>
          <wp:inline distT="0" distB="0" distL="0" distR="0" wp14:anchorId="506B4830" wp14:editId="5685B9BE">
            <wp:extent cx="5384165" cy="3255010"/>
            <wp:effectExtent l="0" t="0" r="6985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1A68" w14:textId="77777777" w:rsidR="000D70B0" w:rsidRDefault="00C15211" w:rsidP="0067576C">
      <w:pPr>
        <w:pStyle w:val="Ttulo2"/>
      </w:pPr>
      <w:bookmarkStart w:id="5" w:name="_Toc150275367"/>
      <w:r>
        <w:t>a</w:t>
      </w:r>
      <w:r w:rsidR="0067576C" w:rsidRPr="0067576C">
        <w:t>ttach vdisk</w:t>
      </w:r>
      <w:bookmarkEnd w:id="5"/>
    </w:p>
    <w:p w14:paraId="7F9DC8BE" w14:textId="77777777" w:rsidR="0067576C" w:rsidRDefault="0067576C" w:rsidP="001724F3">
      <w:r>
        <w:t>Sirve para poder usar un disco virtual en el equipo</w:t>
      </w:r>
    </w:p>
    <w:p w14:paraId="1122AF39" w14:textId="069CB6D8" w:rsidR="00283C76" w:rsidRDefault="0067576C" w:rsidP="001724F3">
      <w:r>
        <w:t>Ejemplo de uso:</w:t>
      </w:r>
    </w:p>
    <w:p w14:paraId="58BB85DE" w14:textId="51D58060" w:rsidR="00283C76" w:rsidRDefault="00283C76" w:rsidP="0067576C">
      <w:pPr>
        <w:pStyle w:val="Prrafodelista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list vdisk</w:t>
      </w:r>
    </w:p>
    <w:p w14:paraId="05ACC22B" w14:textId="451F3185" w:rsidR="0067576C" w:rsidRPr="0067576C" w:rsidRDefault="0067576C" w:rsidP="0067576C">
      <w:pPr>
        <w:pStyle w:val="Prrafodelista"/>
        <w:numPr>
          <w:ilvl w:val="0"/>
          <w:numId w:val="2"/>
        </w:numPr>
        <w:rPr>
          <w:b/>
          <w:lang w:val="en-US"/>
        </w:rPr>
      </w:pPr>
      <w:r w:rsidRPr="0067576C">
        <w:rPr>
          <w:b/>
          <w:lang w:val="en-US"/>
        </w:rPr>
        <w:t>select vdisk file="ruta\archivo.vhd"</w:t>
      </w:r>
    </w:p>
    <w:p w14:paraId="4FA19821" w14:textId="77777777" w:rsidR="0067576C" w:rsidRPr="0067576C" w:rsidRDefault="0067576C" w:rsidP="0067576C">
      <w:pPr>
        <w:pStyle w:val="Prrafodelista"/>
        <w:numPr>
          <w:ilvl w:val="0"/>
          <w:numId w:val="2"/>
        </w:numPr>
        <w:rPr>
          <w:b/>
          <w:lang w:val="en-US"/>
        </w:rPr>
      </w:pPr>
      <w:r w:rsidRPr="0067576C">
        <w:rPr>
          <w:b/>
          <w:lang w:val="en-US"/>
        </w:rPr>
        <w:t>attach vdisk</w:t>
      </w:r>
    </w:p>
    <w:p w14:paraId="0F14C425" w14:textId="77777777" w:rsidR="00283C76" w:rsidRDefault="00283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0555FFC9" w14:textId="4AC1FD07" w:rsidR="000D70B0" w:rsidRDefault="002B63D4" w:rsidP="002B63D4">
      <w:pPr>
        <w:pStyle w:val="Ttulo2"/>
      </w:pPr>
      <w:bookmarkStart w:id="6" w:name="_Toc150275368"/>
      <w:r>
        <w:lastRenderedPageBreak/>
        <w:t>atribute</w:t>
      </w:r>
      <w:bookmarkEnd w:id="6"/>
    </w:p>
    <w:p w14:paraId="4F4274AC" w14:textId="77777777" w:rsidR="000D70B0" w:rsidRDefault="000D70B0" w:rsidP="001724F3">
      <w:r>
        <w:t>Para ver y/o editar los atributos de un disco, primero lo seleccionamos con “sel disk” y ejecutamos el comando “</w:t>
      </w:r>
      <w:r w:rsidRPr="000D70B0">
        <w:t>atributes disk</w:t>
      </w:r>
      <w:r>
        <w:t>” y si vamos a ver los atributos de un volumen, previamente debíamos de elegir un volumen.</w:t>
      </w:r>
    </w:p>
    <w:p w14:paraId="4382BC3B" w14:textId="77777777" w:rsidR="002B63D4" w:rsidRDefault="002B63D4" w:rsidP="001724F3">
      <w:r>
        <w:t>Para discos:</w:t>
      </w:r>
    </w:p>
    <w:p w14:paraId="097C03CC" w14:textId="77777777" w:rsidR="000D70B0" w:rsidRDefault="000D70B0" w:rsidP="000D70B0">
      <w:pPr>
        <w:pStyle w:val="Prrafodelista"/>
        <w:numPr>
          <w:ilvl w:val="0"/>
          <w:numId w:val="1"/>
        </w:numPr>
      </w:pPr>
      <w:r w:rsidRPr="000D70B0">
        <w:rPr>
          <w:b/>
        </w:rPr>
        <w:t>set:</w:t>
      </w:r>
      <w:r>
        <w:t xml:space="preserve"> establecer atributo</w:t>
      </w:r>
    </w:p>
    <w:p w14:paraId="75AA4CD9" w14:textId="77777777" w:rsidR="000D70B0" w:rsidRDefault="000D70B0" w:rsidP="000D70B0">
      <w:pPr>
        <w:pStyle w:val="Prrafodelista"/>
        <w:numPr>
          <w:ilvl w:val="0"/>
          <w:numId w:val="1"/>
        </w:numPr>
      </w:pPr>
      <w:r w:rsidRPr="000D70B0">
        <w:rPr>
          <w:b/>
        </w:rPr>
        <w:t>clear:</w:t>
      </w:r>
      <w:r>
        <w:t xml:space="preserve"> borrar atributo</w:t>
      </w:r>
    </w:p>
    <w:p w14:paraId="21531353" w14:textId="77777777" w:rsidR="000D70B0" w:rsidRDefault="000D70B0" w:rsidP="000D70B0">
      <w:pPr>
        <w:pStyle w:val="Prrafodelista"/>
        <w:numPr>
          <w:ilvl w:val="0"/>
          <w:numId w:val="1"/>
        </w:numPr>
      </w:pPr>
      <w:r w:rsidRPr="000D70B0">
        <w:rPr>
          <w:b/>
        </w:rPr>
        <w:t>readonly:</w:t>
      </w:r>
      <w:r>
        <w:t xml:space="preserve"> solo lectura</w:t>
      </w:r>
    </w:p>
    <w:p w14:paraId="0B191F9D" w14:textId="77777777" w:rsidR="000D70B0" w:rsidRDefault="00506A53" w:rsidP="000D70B0">
      <w:r>
        <w:t>Para los</w:t>
      </w:r>
      <w:r w:rsidR="000D70B0">
        <w:t xml:space="preserve"> volúmenes, a parte de los anteriores tenemos:</w:t>
      </w:r>
    </w:p>
    <w:p w14:paraId="5DDE6FF3" w14:textId="77777777" w:rsidR="000D70B0" w:rsidRDefault="000D70B0" w:rsidP="000D70B0">
      <w:pPr>
        <w:pStyle w:val="Prrafodelista"/>
        <w:numPr>
          <w:ilvl w:val="0"/>
          <w:numId w:val="1"/>
        </w:numPr>
      </w:pPr>
      <w:r w:rsidRPr="000D70B0">
        <w:rPr>
          <w:b/>
        </w:rPr>
        <w:t xml:space="preserve">hidden: </w:t>
      </w:r>
      <w:r>
        <w:t>oculto</w:t>
      </w:r>
    </w:p>
    <w:p w14:paraId="397993AC" w14:textId="77777777" w:rsidR="000D70B0" w:rsidRDefault="000D70B0" w:rsidP="000D70B0">
      <w:pPr>
        <w:pStyle w:val="Prrafodelista"/>
        <w:numPr>
          <w:ilvl w:val="0"/>
          <w:numId w:val="1"/>
        </w:numPr>
      </w:pPr>
      <w:r w:rsidRPr="000D70B0">
        <w:rPr>
          <w:b/>
        </w:rPr>
        <w:t>nodefaultdriveletter:</w:t>
      </w:r>
      <w:r>
        <w:t xml:space="preserve"> que no se le asigne letra automáticamente</w:t>
      </w:r>
    </w:p>
    <w:p w14:paraId="0822F186" w14:textId="77777777" w:rsidR="000D70B0" w:rsidRDefault="000D70B0" w:rsidP="000D70B0">
      <w:pPr>
        <w:pStyle w:val="Prrafodelista"/>
        <w:numPr>
          <w:ilvl w:val="0"/>
          <w:numId w:val="1"/>
        </w:numPr>
      </w:pPr>
      <w:r w:rsidRPr="000D70B0">
        <w:rPr>
          <w:b/>
        </w:rPr>
        <w:t>shadowcopy:</w:t>
      </w:r>
      <w:r>
        <w:t xml:space="preserve"> volumen de instantánea</w:t>
      </w:r>
    </w:p>
    <w:p w14:paraId="3F985275" w14:textId="77777777" w:rsidR="0067576C" w:rsidRDefault="00C15211" w:rsidP="0067576C">
      <w:pPr>
        <w:pStyle w:val="Ttulo2"/>
      </w:pPr>
      <w:bookmarkStart w:id="7" w:name="_Toc150275369"/>
      <w:r>
        <w:t>a</w:t>
      </w:r>
      <w:r w:rsidR="0067576C" w:rsidRPr="0067576C">
        <w:t>utomount</w:t>
      </w:r>
      <w:bookmarkEnd w:id="7"/>
    </w:p>
    <w:p w14:paraId="51A035DC" w14:textId="77777777" w:rsidR="0067576C" w:rsidRDefault="0067576C" w:rsidP="0067576C">
      <w:r>
        <w:t>Sirve para habilitar o deshabilitar el montaje automático de los volúmenes del sistema</w:t>
      </w:r>
    </w:p>
    <w:p w14:paraId="0A3F0D38" w14:textId="77777777" w:rsidR="0067576C" w:rsidRPr="00C15211" w:rsidRDefault="0067576C" w:rsidP="00C15211">
      <w:pPr>
        <w:pStyle w:val="Prrafodelista"/>
        <w:numPr>
          <w:ilvl w:val="0"/>
          <w:numId w:val="1"/>
        </w:numPr>
        <w:rPr>
          <w:b/>
        </w:rPr>
      </w:pPr>
      <w:r>
        <w:t xml:space="preserve">Para ver el estado: </w:t>
      </w:r>
      <w:r w:rsidRPr="00C15211">
        <w:rPr>
          <w:b/>
        </w:rPr>
        <w:t>automount</w:t>
      </w:r>
    </w:p>
    <w:p w14:paraId="2FEADE15" w14:textId="77777777" w:rsidR="0067576C" w:rsidRPr="00C15211" w:rsidRDefault="0067576C" w:rsidP="00C15211">
      <w:pPr>
        <w:pStyle w:val="Prrafodelista"/>
        <w:numPr>
          <w:ilvl w:val="0"/>
          <w:numId w:val="1"/>
        </w:numPr>
        <w:rPr>
          <w:b/>
        </w:rPr>
      </w:pPr>
      <w:r>
        <w:t xml:space="preserve">Para habilitar el automontado: </w:t>
      </w:r>
      <w:r w:rsidRPr="00C15211">
        <w:rPr>
          <w:b/>
        </w:rPr>
        <w:t>automount enable</w:t>
      </w:r>
    </w:p>
    <w:p w14:paraId="6056A312" w14:textId="45F14450" w:rsidR="0067576C" w:rsidRDefault="0067576C" w:rsidP="00C15211">
      <w:pPr>
        <w:pStyle w:val="Prrafodelista"/>
        <w:numPr>
          <w:ilvl w:val="0"/>
          <w:numId w:val="1"/>
        </w:numPr>
        <w:rPr>
          <w:b/>
        </w:rPr>
      </w:pPr>
      <w:r>
        <w:t>Para deshabilitar el automontado:</w:t>
      </w:r>
      <w:r w:rsidRPr="0067576C">
        <w:t xml:space="preserve"> </w:t>
      </w:r>
      <w:r w:rsidRPr="00C15211">
        <w:rPr>
          <w:b/>
        </w:rPr>
        <w:t>automount disable</w:t>
      </w:r>
    </w:p>
    <w:p w14:paraId="7D917482" w14:textId="3F2E74EF" w:rsidR="00467B0C" w:rsidRPr="00467B0C" w:rsidRDefault="00340F52" w:rsidP="00467B0C">
      <w:pPr>
        <w:rPr>
          <w:b/>
        </w:rPr>
      </w:pPr>
      <w:r>
        <w:rPr>
          <w:b/>
          <w:noProof/>
        </w:rPr>
        <w:drawing>
          <wp:inline distT="0" distB="0" distL="0" distR="0" wp14:anchorId="01DAA1DC" wp14:editId="1FDEBE12">
            <wp:extent cx="5391150" cy="1682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C267" w14:textId="77777777" w:rsidR="0067576C" w:rsidRDefault="00C15211" w:rsidP="0067576C">
      <w:pPr>
        <w:pStyle w:val="Ttulo2"/>
      </w:pPr>
      <w:bookmarkStart w:id="8" w:name="_Toc150275370"/>
      <w:r>
        <w:t>b</w:t>
      </w:r>
      <w:r w:rsidR="0067576C" w:rsidRPr="0067576C">
        <w:t>reak</w:t>
      </w:r>
      <w:bookmarkEnd w:id="8"/>
    </w:p>
    <w:p w14:paraId="75C0D397" w14:textId="77777777" w:rsidR="0067576C" w:rsidRDefault="0067576C" w:rsidP="0067576C">
      <w:r>
        <w:t xml:space="preserve">Sirve para dividir el volumen seleccionado en X partes </w:t>
      </w:r>
    </w:p>
    <w:p w14:paraId="01823089" w14:textId="77777777" w:rsidR="0067576C" w:rsidRDefault="0067576C" w:rsidP="0067576C">
      <w:r>
        <w:t>Ejemplo de uso:</w:t>
      </w:r>
    </w:p>
    <w:p w14:paraId="7A8CA1CD" w14:textId="77777777" w:rsidR="0067576C" w:rsidRPr="00C15211" w:rsidRDefault="0067576C" w:rsidP="0067576C">
      <w:pPr>
        <w:pStyle w:val="Prrafodelista"/>
        <w:numPr>
          <w:ilvl w:val="0"/>
          <w:numId w:val="1"/>
        </w:numPr>
        <w:rPr>
          <w:b/>
        </w:rPr>
      </w:pPr>
      <w:r w:rsidRPr="00C15211">
        <w:rPr>
          <w:b/>
        </w:rPr>
        <w:t>select volume X</w:t>
      </w:r>
    </w:p>
    <w:p w14:paraId="002831DC" w14:textId="77777777" w:rsidR="0067576C" w:rsidRPr="00C15211" w:rsidRDefault="0067576C" w:rsidP="0067576C">
      <w:pPr>
        <w:pStyle w:val="Prrafodelista"/>
        <w:numPr>
          <w:ilvl w:val="0"/>
          <w:numId w:val="1"/>
        </w:numPr>
        <w:rPr>
          <w:b/>
        </w:rPr>
      </w:pPr>
      <w:r w:rsidRPr="00C15211">
        <w:rPr>
          <w:b/>
        </w:rPr>
        <w:t xml:space="preserve">break disk=Y </w:t>
      </w:r>
    </w:p>
    <w:p w14:paraId="210D71A8" w14:textId="77777777" w:rsidR="00C15211" w:rsidRDefault="0067576C" w:rsidP="0067576C">
      <w:pPr>
        <w:ind w:left="360"/>
      </w:pPr>
      <w:r>
        <w:t>X es el volumen a elegir y La Y es las veces en las partes que se desea dividir ese volumen</w:t>
      </w:r>
    </w:p>
    <w:p w14:paraId="1BCDFE5F" w14:textId="77777777" w:rsidR="00C15211" w:rsidRDefault="00C15211">
      <w:r>
        <w:br w:type="page"/>
      </w:r>
    </w:p>
    <w:p w14:paraId="48A43730" w14:textId="77777777" w:rsidR="0067576C" w:rsidRDefault="00C15211" w:rsidP="00C15211">
      <w:pPr>
        <w:pStyle w:val="Ttulo2"/>
      </w:pPr>
      <w:bookmarkStart w:id="9" w:name="_Toc150275371"/>
      <w:r w:rsidRPr="00C15211">
        <w:lastRenderedPageBreak/>
        <w:t>Clean</w:t>
      </w:r>
      <w:bookmarkEnd w:id="9"/>
    </w:p>
    <w:p w14:paraId="5EE5FA83" w14:textId="77777777" w:rsidR="00C15211" w:rsidRDefault="00C15211" w:rsidP="0067576C">
      <w:pPr>
        <w:ind w:left="360"/>
      </w:pPr>
      <w:r>
        <w:t>Sirve para limpiar un volumen o disco de particiones, formato y contenido</w:t>
      </w:r>
    </w:p>
    <w:p w14:paraId="37C857C5" w14:textId="77777777" w:rsidR="00C15211" w:rsidRDefault="00C15211" w:rsidP="0067576C">
      <w:pPr>
        <w:ind w:left="360"/>
      </w:pPr>
      <w:r>
        <w:t>Ejemplo de uso:</w:t>
      </w:r>
    </w:p>
    <w:p w14:paraId="1BDBF4CA" w14:textId="77777777" w:rsidR="00C15211" w:rsidRPr="00C15211" w:rsidRDefault="00C15211" w:rsidP="00C15211">
      <w:pPr>
        <w:pStyle w:val="Prrafodelista"/>
        <w:numPr>
          <w:ilvl w:val="0"/>
          <w:numId w:val="1"/>
        </w:numPr>
        <w:rPr>
          <w:b/>
        </w:rPr>
      </w:pPr>
      <w:r w:rsidRPr="00C15211">
        <w:rPr>
          <w:b/>
        </w:rPr>
        <w:t>sel disk 1</w:t>
      </w:r>
    </w:p>
    <w:p w14:paraId="604AA327" w14:textId="4CB1855C" w:rsidR="00C15211" w:rsidRDefault="00C15211" w:rsidP="00C15211">
      <w:pPr>
        <w:pStyle w:val="Prrafodelista"/>
        <w:numPr>
          <w:ilvl w:val="0"/>
          <w:numId w:val="1"/>
        </w:numPr>
        <w:rPr>
          <w:b/>
        </w:rPr>
      </w:pPr>
      <w:r w:rsidRPr="00C15211">
        <w:rPr>
          <w:b/>
        </w:rPr>
        <w:t>clean</w:t>
      </w:r>
    </w:p>
    <w:p w14:paraId="5155F888" w14:textId="55F6AA73" w:rsidR="008C56C0" w:rsidRPr="008C56C0" w:rsidRDefault="008C56C0" w:rsidP="008C56C0">
      <w:pPr>
        <w:rPr>
          <w:b/>
        </w:rPr>
      </w:pPr>
      <w:r>
        <w:rPr>
          <w:b/>
          <w:noProof/>
        </w:rPr>
        <w:drawing>
          <wp:inline distT="0" distB="0" distL="0" distR="0" wp14:anchorId="05F0F3DC" wp14:editId="4853E7F6">
            <wp:extent cx="5391150" cy="28892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EABB" w14:textId="77777777" w:rsidR="00C15211" w:rsidRPr="00C15211" w:rsidRDefault="00C15211" w:rsidP="00C15211">
      <w:pPr>
        <w:pStyle w:val="Ttulo2"/>
      </w:pPr>
      <w:bookmarkStart w:id="10" w:name="_Toc150275372"/>
      <w:r w:rsidRPr="00C15211">
        <w:t>Compact vdisk</w:t>
      </w:r>
      <w:bookmarkEnd w:id="10"/>
    </w:p>
    <w:p w14:paraId="0976E06D" w14:textId="4B314504" w:rsidR="00C15211" w:rsidRDefault="00C15211" w:rsidP="00C15211">
      <w:r w:rsidRPr="00C15211">
        <w:t>Sirve para reducir el tamaño de un disco virtual dinámico</w:t>
      </w:r>
      <w:r>
        <w:t xml:space="preserve">, es decir, un disco virtual dinámico es aquel al que se le asigna un </w:t>
      </w:r>
      <w:r w:rsidR="008C56C0">
        <w:t>espacio,</w:t>
      </w:r>
      <w:r>
        <w:t xml:space="preserve"> pero toma lo que tenga a dentro de él, pero hay veces que toma más que lo que tiene, por lo que podemos usar este comando para evitar esto.</w:t>
      </w:r>
    </w:p>
    <w:p w14:paraId="308C7CEE" w14:textId="77777777" w:rsidR="00C15211" w:rsidRDefault="00C15211" w:rsidP="00C15211">
      <w:r>
        <w:t>Ejemplo de uso:</w:t>
      </w:r>
    </w:p>
    <w:p w14:paraId="18A18D4E" w14:textId="77777777" w:rsidR="00C15211" w:rsidRPr="00C15211" w:rsidRDefault="00C15211" w:rsidP="00C15211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C15211">
        <w:rPr>
          <w:b/>
          <w:lang w:val="en-US"/>
        </w:rPr>
        <w:t>select vdisk file="ruta\archivo.vhd"</w:t>
      </w:r>
    </w:p>
    <w:p w14:paraId="08B6B0D2" w14:textId="77777777" w:rsidR="00C15211" w:rsidRPr="00C15211" w:rsidRDefault="00C15211" w:rsidP="00C15211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C15211">
        <w:rPr>
          <w:b/>
          <w:lang w:val="en-US"/>
        </w:rPr>
        <w:t>compact vdisk</w:t>
      </w:r>
    </w:p>
    <w:p w14:paraId="63AA26B4" w14:textId="77777777" w:rsidR="00C15211" w:rsidRDefault="00C15211" w:rsidP="00C15211">
      <w:pPr>
        <w:pStyle w:val="Ttulo2"/>
        <w:rPr>
          <w:lang w:val="en-US"/>
        </w:rPr>
      </w:pPr>
      <w:bookmarkStart w:id="11" w:name="_Toc150275373"/>
      <w:r>
        <w:rPr>
          <w:lang w:val="en-US"/>
        </w:rPr>
        <w:t>convert</w:t>
      </w:r>
      <w:bookmarkEnd w:id="11"/>
    </w:p>
    <w:p w14:paraId="119BACFF" w14:textId="77777777" w:rsidR="00C15211" w:rsidRDefault="00C15211" w:rsidP="00C15211">
      <w:r w:rsidRPr="00C15211">
        <w:t>Sirve para cambiar el formato d</w:t>
      </w:r>
      <w:r>
        <w:t>e disco duro</w:t>
      </w:r>
    </w:p>
    <w:p w14:paraId="1C4871CE" w14:textId="77777777" w:rsidR="00C15211" w:rsidRDefault="00C15211" w:rsidP="00C15211">
      <w:r>
        <w:t>Ejemplo de uso:</w:t>
      </w:r>
    </w:p>
    <w:p w14:paraId="2242A409" w14:textId="77777777" w:rsidR="00C15211" w:rsidRPr="00C15211" w:rsidRDefault="00C15211" w:rsidP="00C15211">
      <w:pPr>
        <w:pStyle w:val="Prrafodelista"/>
        <w:numPr>
          <w:ilvl w:val="0"/>
          <w:numId w:val="1"/>
        </w:numPr>
        <w:rPr>
          <w:b/>
        </w:rPr>
      </w:pPr>
      <w:r w:rsidRPr="00C15211">
        <w:rPr>
          <w:b/>
        </w:rPr>
        <w:t xml:space="preserve"> select disk X</w:t>
      </w:r>
    </w:p>
    <w:p w14:paraId="719BA996" w14:textId="3C31796E" w:rsidR="00C15211" w:rsidRDefault="00C15211" w:rsidP="00C15211">
      <w:pPr>
        <w:pStyle w:val="Prrafodelista"/>
        <w:numPr>
          <w:ilvl w:val="0"/>
          <w:numId w:val="1"/>
        </w:numPr>
      </w:pPr>
      <w:r w:rsidRPr="00C15211">
        <w:rPr>
          <w:b/>
        </w:rPr>
        <w:t>convert gpt</w:t>
      </w:r>
      <w:r w:rsidRPr="00C15211">
        <w:t xml:space="preserve">     También se puede usar: mbr, ntfs, basic, </w:t>
      </w:r>
      <w:r>
        <w:t>Dynamic</w:t>
      </w:r>
    </w:p>
    <w:p w14:paraId="510C35AB" w14:textId="7C552188" w:rsidR="008C56C0" w:rsidRDefault="008C56C0" w:rsidP="008C56C0">
      <w:pPr>
        <w:jc w:val="center"/>
      </w:pPr>
      <w:r>
        <w:rPr>
          <w:noProof/>
        </w:rPr>
        <w:drawing>
          <wp:inline distT="0" distB="0" distL="0" distR="0" wp14:anchorId="56912347" wp14:editId="297945EA">
            <wp:extent cx="3269895" cy="1698271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475" b="77349"/>
                    <a:stretch/>
                  </pic:blipFill>
                  <pic:spPr bwMode="auto">
                    <a:xfrm>
                      <a:off x="0" y="0"/>
                      <a:ext cx="3332210" cy="173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C1CB" w14:textId="77777777" w:rsidR="00C15211" w:rsidRDefault="00C15211" w:rsidP="00C15211">
      <w:pPr>
        <w:pStyle w:val="Ttulo2"/>
      </w:pPr>
      <w:bookmarkStart w:id="12" w:name="_Toc150275374"/>
      <w:r>
        <w:lastRenderedPageBreak/>
        <w:t>create</w:t>
      </w:r>
      <w:bookmarkEnd w:id="12"/>
    </w:p>
    <w:p w14:paraId="6CA894EF" w14:textId="77777777" w:rsidR="00C15211" w:rsidRDefault="00C15211" w:rsidP="00C15211">
      <w:r>
        <w:t>Permite crear particiones o volúmenes</w:t>
      </w:r>
    </w:p>
    <w:p w14:paraId="1A668F56" w14:textId="77777777" w:rsidR="00C15211" w:rsidRDefault="00C15211" w:rsidP="00C15211">
      <w:r>
        <w:t>Ejemplo de uso:</w:t>
      </w:r>
    </w:p>
    <w:p w14:paraId="6B95891E" w14:textId="77777777" w:rsidR="00C15211" w:rsidRPr="008E1131" w:rsidRDefault="00C15211" w:rsidP="00C15211">
      <w:pPr>
        <w:pStyle w:val="Prrafodelista"/>
        <w:numPr>
          <w:ilvl w:val="0"/>
          <w:numId w:val="1"/>
        </w:numPr>
        <w:rPr>
          <w:b/>
        </w:rPr>
      </w:pPr>
      <w:r w:rsidRPr="008E1131">
        <w:rPr>
          <w:b/>
        </w:rPr>
        <w:t>list disk</w:t>
      </w:r>
    </w:p>
    <w:p w14:paraId="62BA2A8C" w14:textId="77777777" w:rsidR="00C15211" w:rsidRPr="008E1131" w:rsidRDefault="00C15211" w:rsidP="00C15211">
      <w:pPr>
        <w:pStyle w:val="Prrafodelista"/>
        <w:numPr>
          <w:ilvl w:val="0"/>
          <w:numId w:val="1"/>
        </w:numPr>
        <w:rPr>
          <w:b/>
        </w:rPr>
      </w:pPr>
      <w:r w:rsidRPr="008E1131">
        <w:rPr>
          <w:b/>
        </w:rPr>
        <w:t>select disk X</w:t>
      </w:r>
    </w:p>
    <w:p w14:paraId="1AFF375F" w14:textId="77777777" w:rsidR="00C15211" w:rsidRPr="008E1131" w:rsidRDefault="00C15211" w:rsidP="00C15211">
      <w:pPr>
        <w:pStyle w:val="Prrafodelista"/>
        <w:numPr>
          <w:ilvl w:val="0"/>
          <w:numId w:val="1"/>
        </w:numPr>
        <w:rPr>
          <w:b/>
        </w:rPr>
      </w:pPr>
      <w:r w:rsidRPr="008E1131">
        <w:rPr>
          <w:b/>
        </w:rPr>
        <w:t>create partition primary size=Y</w:t>
      </w:r>
    </w:p>
    <w:p w14:paraId="4BFBEA50" w14:textId="77777777" w:rsidR="00C15211" w:rsidRDefault="00C15211" w:rsidP="00C15211">
      <w:pPr>
        <w:ind w:left="360"/>
      </w:pPr>
      <w:r>
        <w:t xml:space="preserve">donde va primary se puede colocar: </w:t>
      </w:r>
      <w:r w:rsidRPr="00C15211">
        <w:t xml:space="preserve">efi, extended, logical, msr </w:t>
      </w:r>
      <w:r>
        <w:t>o</w:t>
      </w:r>
      <w:r w:rsidRPr="00C15211">
        <w:t xml:space="preserve"> primary</w:t>
      </w:r>
    </w:p>
    <w:p w14:paraId="1A58DEC0" w14:textId="77777777" w:rsidR="00C15211" w:rsidRDefault="00C15211" w:rsidP="008E1131">
      <w:pPr>
        <w:ind w:left="360"/>
      </w:pPr>
      <w:r>
        <w:t>en size Y indica el tamaño en MB que ocupa la partición</w:t>
      </w:r>
      <w:r w:rsidR="008E1131">
        <w:t>, pero si no se le coloca, ocupa todo el disco del espacio o volumen</w:t>
      </w:r>
    </w:p>
    <w:p w14:paraId="5E661D80" w14:textId="77777777" w:rsidR="008E1131" w:rsidRDefault="008E1131" w:rsidP="008E1131">
      <w:pPr>
        <w:ind w:left="360"/>
      </w:pPr>
      <w:r>
        <w:t>También podemos crear un RAID con:</w:t>
      </w:r>
    </w:p>
    <w:p w14:paraId="0E86A8B8" w14:textId="2C7BE00D" w:rsidR="008E1131" w:rsidRDefault="008E1131" w:rsidP="00B13900">
      <w:pPr>
        <w:ind w:left="360"/>
      </w:pPr>
      <w:r w:rsidRPr="008E1131">
        <w:rPr>
          <w:b/>
        </w:rPr>
        <w:t xml:space="preserve">create volume raid size=1000 disk=1,2,3 </w:t>
      </w:r>
      <w:r w:rsidRPr="008E1131">
        <w:t>y se crearía un raid con e</w:t>
      </w:r>
      <w:r>
        <w:t>sos 3 discos</w:t>
      </w:r>
      <w:r w:rsidR="00B13900" w:rsidRPr="008E1131">
        <w:t xml:space="preserve"> </w:t>
      </w:r>
    </w:p>
    <w:p w14:paraId="274F157C" w14:textId="6BB08ABD" w:rsidR="008C56C0" w:rsidRDefault="008C56C0" w:rsidP="008C56C0">
      <w:pPr>
        <w:ind w:left="360"/>
        <w:jc w:val="center"/>
      </w:pPr>
      <w:r>
        <w:rPr>
          <w:b/>
          <w:noProof/>
        </w:rPr>
        <w:drawing>
          <wp:inline distT="0" distB="0" distL="0" distR="0" wp14:anchorId="799C82A9" wp14:editId="6EC08B65">
            <wp:extent cx="4250055" cy="15214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5FED" w14:textId="77777777" w:rsidR="00B13900" w:rsidRDefault="00B13900" w:rsidP="00B13900">
      <w:pPr>
        <w:pStyle w:val="Ttulo2"/>
      </w:pPr>
      <w:bookmarkStart w:id="13" w:name="_Toc150275375"/>
      <w:r>
        <w:t>d</w:t>
      </w:r>
      <w:r w:rsidRPr="00B13900">
        <w:t>elete</w:t>
      </w:r>
      <w:bookmarkEnd w:id="13"/>
    </w:p>
    <w:p w14:paraId="1F83F312" w14:textId="77777777" w:rsidR="00B13900" w:rsidRDefault="00B13900" w:rsidP="00B13900">
      <w:r>
        <w:t>Nos sirve para borrar un volumen o incluso un disco dinámico de la lista</w:t>
      </w:r>
    </w:p>
    <w:p w14:paraId="2410C991" w14:textId="77777777" w:rsidR="00B13900" w:rsidRDefault="00B13900" w:rsidP="00B13900">
      <w:r>
        <w:t>Ejemplo uso:</w:t>
      </w:r>
    </w:p>
    <w:p w14:paraId="331172DA" w14:textId="77777777" w:rsidR="00B13900" w:rsidRPr="00B13900" w:rsidRDefault="00B13900" w:rsidP="005B2EEE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list volume</w:t>
      </w:r>
    </w:p>
    <w:p w14:paraId="3F6FF15C" w14:textId="77777777" w:rsidR="00B13900" w:rsidRPr="00B13900" w:rsidRDefault="00B13900" w:rsidP="005B2EEE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sel volume</w:t>
      </w:r>
    </w:p>
    <w:p w14:paraId="448B19EF" w14:textId="77777777" w:rsidR="00B13900" w:rsidRPr="00B13900" w:rsidRDefault="00B13900" w:rsidP="005B2EEE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delete partition</w:t>
      </w:r>
    </w:p>
    <w:p w14:paraId="276EB28D" w14:textId="2A7552ED" w:rsidR="00B13900" w:rsidRDefault="008C56C0" w:rsidP="008C56C0">
      <w:pPr>
        <w:jc w:val="center"/>
      </w:pPr>
      <w:r>
        <w:rPr>
          <w:noProof/>
        </w:rPr>
        <w:drawing>
          <wp:inline distT="0" distB="0" distL="0" distR="0" wp14:anchorId="388992E1" wp14:editId="4DE30912">
            <wp:extent cx="4616359" cy="30060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29" cy="30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900">
        <w:br w:type="page"/>
      </w:r>
    </w:p>
    <w:p w14:paraId="5CC4A50F" w14:textId="77777777" w:rsidR="00B13900" w:rsidRDefault="00B13900" w:rsidP="00B13900">
      <w:pPr>
        <w:pStyle w:val="Ttulo2"/>
      </w:pPr>
      <w:bookmarkStart w:id="14" w:name="_Toc150275376"/>
      <w:r>
        <w:lastRenderedPageBreak/>
        <w:t>d</w:t>
      </w:r>
      <w:r w:rsidRPr="00B13900">
        <w:t>etach v</w:t>
      </w:r>
      <w:r>
        <w:t>d</w:t>
      </w:r>
      <w:r w:rsidRPr="00B13900">
        <w:t>isk</w:t>
      </w:r>
      <w:bookmarkEnd w:id="14"/>
    </w:p>
    <w:p w14:paraId="7EFD287B" w14:textId="77777777" w:rsidR="00B13900" w:rsidRDefault="00B13900" w:rsidP="00B13900">
      <w:r>
        <w:t>Sirve para que no aparezca el disco duro virtual</w:t>
      </w:r>
    </w:p>
    <w:p w14:paraId="5106F670" w14:textId="77777777" w:rsidR="00B13900" w:rsidRDefault="00B13900" w:rsidP="00B13900">
      <w:r>
        <w:t>Ejemplo uso:</w:t>
      </w:r>
    </w:p>
    <w:p w14:paraId="1328F4FE" w14:textId="77777777" w:rsidR="00B13900" w:rsidRPr="00B13900" w:rsidRDefault="00B13900" w:rsidP="00B13900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select vdisk file="&lt;ruta&gt;"</w:t>
      </w:r>
    </w:p>
    <w:p w14:paraId="254B60A2" w14:textId="77777777" w:rsidR="00B13900" w:rsidRPr="00B13900" w:rsidRDefault="00B13900" w:rsidP="00B13900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detach vdisk</w:t>
      </w:r>
    </w:p>
    <w:p w14:paraId="57C6EEB5" w14:textId="77777777" w:rsidR="00B13900" w:rsidRDefault="00B13900" w:rsidP="00B13900">
      <w:pPr>
        <w:pStyle w:val="Ttulo2"/>
      </w:pPr>
      <w:bookmarkStart w:id="15" w:name="_Toc150275377"/>
      <w:r>
        <w:t>d</w:t>
      </w:r>
      <w:r w:rsidRPr="00B13900">
        <w:t>etail</w:t>
      </w:r>
      <w:bookmarkEnd w:id="15"/>
    </w:p>
    <w:p w14:paraId="05C07704" w14:textId="77777777" w:rsidR="00B13900" w:rsidRDefault="00B13900" w:rsidP="00B13900">
      <w:r>
        <w:t>Sirve para ver toda la información a cerca de un disco,</w:t>
      </w:r>
      <w:r w:rsidRPr="00B13900">
        <w:t xml:space="preserve"> partición, volumen o disco duro virtual</w:t>
      </w:r>
    </w:p>
    <w:p w14:paraId="43A27F16" w14:textId="77777777" w:rsidR="00B13900" w:rsidRDefault="00B13900" w:rsidP="00B13900">
      <w:r>
        <w:t>Ejemplo de uso:</w:t>
      </w:r>
    </w:p>
    <w:p w14:paraId="4BF25665" w14:textId="77777777" w:rsidR="00B13900" w:rsidRPr="00B13900" w:rsidRDefault="00B13900" w:rsidP="00B13900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sel disk X</w:t>
      </w:r>
    </w:p>
    <w:p w14:paraId="2AE92DA5" w14:textId="56DF4232" w:rsidR="00B13900" w:rsidRDefault="00B13900" w:rsidP="00B13900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detail</w:t>
      </w:r>
    </w:p>
    <w:p w14:paraId="4DFB59B8" w14:textId="058C0941" w:rsidR="008C56C0" w:rsidRPr="008C56C0" w:rsidRDefault="00BB6096" w:rsidP="00BB6096">
      <w:pPr>
        <w:rPr>
          <w:b/>
        </w:rPr>
      </w:pPr>
      <w:r>
        <w:rPr>
          <w:b/>
          <w:noProof/>
        </w:rPr>
        <w:drawing>
          <wp:inline distT="0" distB="0" distL="0" distR="0" wp14:anchorId="1624B63B" wp14:editId="5BC3E744">
            <wp:extent cx="5391150" cy="25825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DB52" w14:textId="77777777" w:rsidR="00B13900" w:rsidRDefault="00B13900" w:rsidP="00B13900">
      <w:pPr>
        <w:pStyle w:val="Ttulo2"/>
      </w:pPr>
      <w:bookmarkStart w:id="16" w:name="_Toc150275378"/>
      <w:r>
        <w:t>exit</w:t>
      </w:r>
      <w:bookmarkEnd w:id="16"/>
    </w:p>
    <w:p w14:paraId="7352C475" w14:textId="77777777" w:rsidR="00B13900" w:rsidRDefault="00B13900" w:rsidP="00B13900">
      <w:r>
        <w:t>Es un comando que nos permite salir del intérprete de comandos con tan solo ejecutarlo</w:t>
      </w:r>
    </w:p>
    <w:p w14:paraId="4947BD61" w14:textId="77777777" w:rsidR="00B13900" w:rsidRDefault="00B13900" w:rsidP="00B13900">
      <w:pPr>
        <w:pStyle w:val="Ttulo2"/>
      </w:pPr>
      <w:bookmarkStart w:id="17" w:name="_Toc150275379"/>
      <w:r>
        <w:t>e</w:t>
      </w:r>
      <w:r w:rsidRPr="00B13900">
        <w:t>xpand vdisk</w:t>
      </w:r>
      <w:bookmarkEnd w:id="17"/>
    </w:p>
    <w:p w14:paraId="60391C43" w14:textId="77777777" w:rsidR="00B13900" w:rsidRDefault="00B13900" w:rsidP="00B13900">
      <w:r>
        <w:t>Sirve para ampliar el tamaño del disco duro virtual</w:t>
      </w:r>
    </w:p>
    <w:p w14:paraId="09FE1102" w14:textId="77777777" w:rsidR="00B13900" w:rsidRDefault="00B13900" w:rsidP="00B13900">
      <w:r>
        <w:t>Ejemplo uso:</w:t>
      </w:r>
    </w:p>
    <w:p w14:paraId="72DF24F5" w14:textId="77777777" w:rsidR="00B13900" w:rsidRDefault="00B13900" w:rsidP="00B13900">
      <w:pPr>
        <w:pStyle w:val="Prrafodelista"/>
        <w:numPr>
          <w:ilvl w:val="0"/>
          <w:numId w:val="1"/>
        </w:numPr>
        <w:rPr>
          <w:b/>
        </w:rPr>
      </w:pPr>
      <w:r w:rsidRPr="00B13900">
        <w:rPr>
          <w:b/>
        </w:rPr>
        <w:t>select vdisk file="&lt;ruta&gt;"</w:t>
      </w:r>
    </w:p>
    <w:p w14:paraId="7599C3C9" w14:textId="77777777" w:rsidR="00382B8E" w:rsidRPr="00382B8E" w:rsidRDefault="00382B8E" w:rsidP="00382B8E">
      <w:pPr>
        <w:pStyle w:val="Prrafodelista"/>
        <w:numPr>
          <w:ilvl w:val="0"/>
          <w:numId w:val="1"/>
        </w:numPr>
        <w:rPr>
          <w:b/>
        </w:rPr>
      </w:pPr>
      <w:r w:rsidRPr="00382B8E">
        <w:rPr>
          <w:b/>
        </w:rPr>
        <w:t>expand vdisk</w:t>
      </w:r>
      <w:r>
        <w:rPr>
          <w:b/>
        </w:rPr>
        <w:t xml:space="preserve"> </w:t>
      </w:r>
      <w:r w:rsidRPr="00382B8E">
        <w:rPr>
          <w:b/>
        </w:rPr>
        <w:t>maximum=</w:t>
      </w:r>
      <w:r>
        <w:rPr>
          <w:b/>
        </w:rPr>
        <w:t>1</w:t>
      </w:r>
      <w:r w:rsidRPr="00382B8E">
        <w:rPr>
          <w:b/>
        </w:rPr>
        <w:t>000</w:t>
      </w:r>
      <w:r>
        <w:rPr>
          <w:b/>
        </w:rPr>
        <w:t xml:space="preserve"> </w:t>
      </w:r>
      <w:r>
        <w:t>//Expandir 1GB</w:t>
      </w:r>
    </w:p>
    <w:p w14:paraId="390BBF41" w14:textId="77777777" w:rsidR="00BB6096" w:rsidRDefault="00BB609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26F8EEBB" w14:textId="684BA527" w:rsidR="00382B8E" w:rsidRDefault="00382B8E" w:rsidP="00795844">
      <w:pPr>
        <w:pStyle w:val="Ttulo2"/>
      </w:pPr>
      <w:bookmarkStart w:id="18" w:name="_Toc150275380"/>
      <w:r>
        <w:lastRenderedPageBreak/>
        <w:t>extend</w:t>
      </w:r>
      <w:bookmarkEnd w:id="18"/>
    </w:p>
    <w:p w14:paraId="36EB4763" w14:textId="77777777" w:rsidR="00382B8E" w:rsidRDefault="00382B8E" w:rsidP="00382B8E">
      <w:r>
        <w:t>Permite extender un volumen o partición de un disco</w:t>
      </w:r>
      <w:r w:rsidR="00795844">
        <w:t xml:space="preserve"> si hay espacio contiguo a ese volumen o partición</w:t>
      </w:r>
    </w:p>
    <w:p w14:paraId="7B1E776E" w14:textId="77777777" w:rsidR="00795844" w:rsidRDefault="00795844" w:rsidP="00382B8E">
      <w:r>
        <w:t>Ejemplo uso:</w:t>
      </w:r>
    </w:p>
    <w:p w14:paraId="5AD8A853" w14:textId="77777777" w:rsidR="00795844" w:rsidRPr="00795844" w:rsidRDefault="00795844" w:rsidP="00795844">
      <w:pPr>
        <w:pStyle w:val="Prrafodelista"/>
        <w:numPr>
          <w:ilvl w:val="0"/>
          <w:numId w:val="1"/>
        </w:numPr>
        <w:rPr>
          <w:b/>
        </w:rPr>
      </w:pPr>
      <w:r w:rsidRPr="00795844">
        <w:rPr>
          <w:b/>
        </w:rPr>
        <w:t>list disk</w:t>
      </w:r>
    </w:p>
    <w:p w14:paraId="44BE719C" w14:textId="77777777" w:rsidR="00795844" w:rsidRPr="00795844" w:rsidRDefault="00795844" w:rsidP="00795844">
      <w:pPr>
        <w:pStyle w:val="Prrafodelista"/>
        <w:numPr>
          <w:ilvl w:val="0"/>
          <w:numId w:val="1"/>
        </w:numPr>
        <w:rPr>
          <w:b/>
        </w:rPr>
      </w:pPr>
      <w:r w:rsidRPr="00795844">
        <w:rPr>
          <w:b/>
        </w:rPr>
        <w:t>sel disk X</w:t>
      </w:r>
    </w:p>
    <w:p w14:paraId="5919585E" w14:textId="77777777" w:rsidR="00795844" w:rsidRPr="00795844" w:rsidRDefault="00795844" w:rsidP="00795844">
      <w:pPr>
        <w:pStyle w:val="Prrafodelista"/>
        <w:numPr>
          <w:ilvl w:val="0"/>
          <w:numId w:val="1"/>
        </w:numPr>
        <w:rPr>
          <w:b/>
        </w:rPr>
      </w:pPr>
      <w:r w:rsidRPr="00795844">
        <w:rPr>
          <w:b/>
        </w:rPr>
        <w:t>list partition</w:t>
      </w:r>
    </w:p>
    <w:p w14:paraId="3C60012A" w14:textId="77777777" w:rsidR="00795844" w:rsidRPr="00795844" w:rsidRDefault="00795844" w:rsidP="00795844">
      <w:pPr>
        <w:pStyle w:val="Prrafodelista"/>
        <w:numPr>
          <w:ilvl w:val="0"/>
          <w:numId w:val="1"/>
        </w:numPr>
        <w:rPr>
          <w:b/>
        </w:rPr>
      </w:pPr>
      <w:r w:rsidRPr="00795844">
        <w:rPr>
          <w:b/>
        </w:rPr>
        <w:t>sel partition Y</w:t>
      </w:r>
    </w:p>
    <w:p w14:paraId="4A197B21" w14:textId="77777777" w:rsidR="00795844" w:rsidRPr="00795844" w:rsidRDefault="00795844" w:rsidP="00795844">
      <w:pPr>
        <w:pStyle w:val="Prrafodelista"/>
        <w:numPr>
          <w:ilvl w:val="0"/>
          <w:numId w:val="1"/>
        </w:numPr>
        <w:rPr>
          <w:b/>
        </w:rPr>
      </w:pPr>
      <w:r w:rsidRPr="00795844">
        <w:rPr>
          <w:b/>
        </w:rPr>
        <w:t>extend size=Z</w:t>
      </w:r>
    </w:p>
    <w:p w14:paraId="4E9576C8" w14:textId="30A20628" w:rsidR="00795844" w:rsidRDefault="00795844" w:rsidP="00795844">
      <w:r>
        <w:t>Donde X es el disco a elegir, Y es la partición a elegir y Z es el tamaño en MB del tamaño a ampliar</w:t>
      </w:r>
      <w:r w:rsidRPr="00795844">
        <w:t xml:space="preserve"> </w:t>
      </w:r>
    </w:p>
    <w:p w14:paraId="3E3F57F6" w14:textId="1B75495B" w:rsidR="00970215" w:rsidRDefault="000B4B93">
      <w:r>
        <w:rPr>
          <w:noProof/>
        </w:rPr>
        <w:drawing>
          <wp:inline distT="0" distB="0" distL="0" distR="0" wp14:anchorId="62144A23" wp14:editId="7A6BFA7B">
            <wp:extent cx="5398770" cy="35185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215">
        <w:br w:type="page"/>
      </w:r>
    </w:p>
    <w:p w14:paraId="52D2EFBE" w14:textId="04D64EDE" w:rsidR="00A27B38" w:rsidRDefault="004D4CED" w:rsidP="00970215">
      <w:pPr>
        <w:pStyle w:val="Ttulo2"/>
      </w:pPr>
      <w:bookmarkStart w:id="19" w:name="_Toc150275381"/>
      <w:r>
        <w:lastRenderedPageBreak/>
        <w:t>f</w:t>
      </w:r>
      <w:r w:rsidR="00A27B38">
        <w:t>ilesystems</w:t>
      </w:r>
      <w:bookmarkEnd w:id="19"/>
    </w:p>
    <w:p w14:paraId="3B055820" w14:textId="34693D76" w:rsidR="00A27B38" w:rsidRDefault="00970215" w:rsidP="00795844">
      <w:r>
        <w:t xml:space="preserve">Permite mostrar la información del </w:t>
      </w:r>
      <w:r w:rsidRPr="00970215">
        <w:t>sistema de archivos que tenemos actualmente en el volumen que hayamos seleccionado</w:t>
      </w:r>
    </w:p>
    <w:p w14:paraId="4467AB90" w14:textId="373CEA8C" w:rsidR="00970215" w:rsidRDefault="00970215" w:rsidP="00795844">
      <w:r>
        <w:rPr>
          <w:noProof/>
        </w:rPr>
        <w:drawing>
          <wp:inline distT="0" distB="0" distL="0" distR="0" wp14:anchorId="1B173A36" wp14:editId="30DF7A93">
            <wp:extent cx="5391150" cy="22656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C19B" w14:textId="65E83604" w:rsidR="004F24BE" w:rsidRDefault="00E7655E" w:rsidP="007E1926">
      <w:pPr>
        <w:pStyle w:val="Ttulo2"/>
      </w:pPr>
      <w:bookmarkStart w:id="20" w:name="_Toc150275382"/>
      <w:r>
        <w:t>f</w:t>
      </w:r>
      <w:r w:rsidR="00D32859">
        <w:t>ormat</w:t>
      </w:r>
      <w:bookmarkEnd w:id="20"/>
    </w:p>
    <w:p w14:paraId="5115E198" w14:textId="6F16F195" w:rsidR="00D32859" w:rsidRDefault="006F658C" w:rsidP="00795844">
      <w:r>
        <w:t>Con este comando se pueden formatear volúmenes hasta comprobar si hay sectores defectuosos en el disco</w:t>
      </w:r>
    </w:p>
    <w:p w14:paraId="5E3ECA40" w14:textId="347AA43C" w:rsidR="006F658C" w:rsidRDefault="006F658C" w:rsidP="00795844">
      <w:r>
        <w:t>Ejemplos de uso:</w:t>
      </w:r>
    </w:p>
    <w:p w14:paraId="5FFB5BFA" w14:textId="6E337F16" w:rsidR="00471764" w:rsidRDefault="00471764" w:rsidP="00471764">
      <w:pPr>
        <w:pStyle w:val="Prrafodelista"/>
        <w:numPr>
          <w:ilvl w:val="0"/>
          <w:numId w:val="1"/>
        </w:numPr>
      </w:pPr>
      <w:r w:rsidRPr="00471764">
        <w:rPr>
          <w:b/>
          <w:bCs/>
        </w:rPr>
        <w:t>select vol X</w:t>
      </w:r>
      <w:r>
        <w:t xml:space="preserve"> //También podemos elegir un disco para darle el formato</w:t>
      </w:r>
    </w:p>
    <w:p w14:paraId="59931A20" w14:textId="41F3DCE4" w:rsidR="006F658C" w:rsidRPr="007E1926" w:rsidRDefault="006F658C" w:rsidP="006F658C">
      <w:pPr>
        <w:pStyle w:val="Prrafodelista"/>
        <w:numPr>
          <w:ilvl w:val="0"/>
          <w:numId w:val="1"/>
        </w:numPr>
        <w:rPr>
          <w:b/>
          <w:bCs/>
        </w:rPr>
      </w:pPr>
      <w:r w:rsidRPr="007E1926">
        <w:rPr>
          <w:b/>
          <w:bCs/>
        </w:rPr>
        <w:t>format fs=X quick</w:t>
      </w:r>
      <w:r w:rsidR="003E7364" w:rsidRPr="007E1926">
        <w:rPr>
          <w:b/>
          <w:bCs/>
        </w:rPr>
        <w:t xml:space="preserve"> LABEL=Y </w:t>
      </w:r>
    </w:p>
    <w:p w14:paraId="686AAE90" w14:textId="79B6D0DA" w:rsidR="006F658C" w:rsidRDefault="006F658C" w:rsidP="006F658C">
      <w:pPr>
        <w:ind w:left="360"/>
      </w:pPr>
      <w:r>
        <w:t>donde va X es para darle un formato a lo que se va a formatear como: ntfs, exfat y fat32</w:t>
      </w:r>
    </w:p>
    <w:p w14:paraId="75772D29" w14:textId="2D09273A" w:rsidR="007E1926" w:rsidRDefault="007E1926" w:rsidP="006F658C">
      <w:pPr>
        <w:ind w:left="360"/>
      </w:pPr>
      <w:r>
        <w:t>donde va la Y es para darle una “etiqueta” al volumen o disco formateado (como la C)</w:t>
      </w:r>
    </w:p>
    <w:p w14:paraId="072095B2" w14:textId="41F2FFF4" w:rsidR="006F658C" w:rsidRDefault="006F658C" w:rsidP="006F658C">
      <w:pPr>
        <w:ind w:left="360"/>
      </w:pPr>
      <w:r>
        <w:t xml:space="preserve">Y quick es </w:t>
      </w:r>
      <w:r w:rsidR="007E1926">
        <w:t>opcional</w:t>
      </w:r>
      <w:r>
        <w:t>, pero sirve para darle formato de manera más rápida.</w:t>
      </w:r>
    </w:p>
    <w:p w14:paraId="6F00D151" w14:textId="2252186C" w:rsidR="007E1926" w:rsidRDefault="007E1926" w:rsidP="007E1926">
      <w:pPr>
        <w:pStyle w:val="Prrafodelista"/>
        <w:numPr>
          <w:ilvl w:val="0"/>
          <w:numId w:val="1"/>
        </w:numPr>
      </w:pPr>
      <w:r>
        <w:t xml:space="preserve">COMPRESS solo es válido en NTFS y sirve para que los archivos de este volumen o partición </w:t>
      </w:r>
    </w:p>
    <w:p w14:paraId="427FA679" w14:textId="324B7CEF" w:rsidR="007E1926" w:rsidRDefault="007E1926" w:rsidP="007E1926">
      <w:pPr>
        <w:pStyle w:val="Prrafodelista"/>
        <w:numPr>
          <w:ilvl w:val="0"/>
          <w:numId w:val="1"/>
        </w:numPr>
      </w:pPr>
      <w:r w:rsidRPr="007E1926">
        <w:t>OVERRIDE</w:t>
      </w:r>
      <w:r>
        <w:t xml:space="preserve"> es para que, si es necesario, que se desmonte el disco o partición para ser desmontada</w:t>
      </w:r>
    </w:p>
    <w:p w14:paraId="4BDE8FEA" w14:textId="702BA601" w:rsidR="007E1926" w:rsidRDefault="007E1926" w:rsidP="007E1926">
      <w:pPr>
        <w:pStyle w:val="Prrafodelista"/>
        <w:numPr>
          <w:ilvl w:val="0"/>
          <w:numId w:val="1"/>
        </w:numPr>
      </w:pPr>
      <w:r>
        <w:t>NOWAIT es para que no muestre el porcentaje mientras se esté formateando, lo que permite usar otros comandos mientras se realiza el formateo.</w:t>
      </w:r>
    </w:p>
    <w:p w14:paraId="558C771D" w14:textId="2E6DF6D0" w:rsidR="007E1926" w:rsidRDefault="007307F2">
      <w:r>
        <w:rPr>
          <w:noProof/>
        </w:rPr>
        <w:drawing>
          <wp:inline distT="0" distB="0" distL="0" distR="0" wp14:anchorId="43A2F77A" wp14:editId="7C1E3897">
            <wp:extent cx="5398770" cy="14484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926">
        <w:br w:type="page"/>
      </w:r>
    </w:p>
    <w:p w14:paraId="70C928B5" w14:textId="24A8234C" w:rsidR="007E1926" w:rsidRPr="00471764" w:rsidRDefault="00471764" w:rsidP="00471764">
      <w:pPr>
        <w:pStyle w:val="Ttulo2"/>
      </w:pPr>
      <w:bookmarkStart w:id="21" w:name="_Toc150275383"/>
      <w:r w:rsidRPr="00471764">
        <w:lastRenderedPageBreak/>
        <w:t>g</w:t>
      </w:r>
      <w:r w:rsidR="007E1926" w:rsidRPr="00471764">
        <w:t>pt</w:t>
      </w:r>
      <w:bookmarkEnd w:id="21"/>
    </w:p>
    <w:p w14:paraId="4CF0562A" w14:textId="1166A0E7" w:rsidR="007E1926" w:rsidRDefault="007E1926" w:rsidP="007E1926">
      <w:r>
        <w:t>S</w:t>
      </w:r>
      <w:r w:rsidRPr="007E1926">
        <w:t>e utiliza para asignar el atributo GPT a una partición en un disco duro.</w:t>
      </w:r>
    </w:p>
    <w:p w14:paraId="2937663B" w14:textId="7538129B" w:rsidR="00471764" w:rsidRDefault="00471764" w:rsidP="007E1926">
      <w:r>
        <w:t>Ejemplos de uso:</w:t>
      </w:r>
    </w:p>
    <w:p w14:paraId="032EC650" w14:textId="413E2E71" w:rsidR="00471764" w:rsidRPr="000851E2" w:rsidRDefault="00471764" w:rsidP="00471764">
      <w:pPr>
        <w:pStyle w:val="Prrafodelista"/>
        <w:numPr>
          <w:ilvl w:val="0"/>
          <w:numId w:val="1"/>
        </w:numPr>
        <w:rPr>
          <w:b/>
          <w:bCs/>
        </w:rPr>
      </w:pPr>
      <w:r w:rsidRPr="000851E2">
        <w:rPr>
          <w:b/>
          <w:bCs/>
        </w:rPr>
        <w:t>select partition</w:t>
      </w:r>
    </w:p>
    <w:p w14:paraId="0988844A" w14:textId="7B47FC12" w:rsidR="00471764" w:rsidRDefault="00471764" w:rsidP="00471764">
      <w:pPr>
        <w:pStyle w:val="Prrafodelista"/>
        <w:numPr>
          <w:ilvl w:val="0"/>
          <w:numId w:val="1"/>
        </w:numPr>
        <w:rPr>
          <w:b/>
          <w:bCs/>
        </w:rPr>
      </w:pPr>
      <w:r w:rsidRPr="000851E2">
        <w:rPr>
          <w:b/>
          <w:bCs/>
        </w:rPr>
        <w:t>gpt</w:t>
      </w:r>
    </w:p>
    <w:p w14:paraId="139E2BCA" w14:textId="11F1CC9C" w:rsidR="00C329DA" w:rsidRPr="00C329DA" w:rsidRDefault="00C329DA" w:rsidP="00C329D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B4E09F7" wp14:editId="71557F80">
            <wp:extent cx="5399864" cy="2258786"/>
            <wp:effectExtent l="0" t="0" r="0" b="8255"/>
            <wp:docPr id="5" name="Imagen 5" descr="Todo sobre los comandos DiskPart e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do sobre los comandos DiskPart en Windows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02" b="14253"/>
                    <a:stretch/>
                  </pic:blipFill>
                  <pic:spPr bwMode="auto">
                    <a:xfrm>
                      <a:off x="0" y="0"/>
                      <a:ext cx="5400040" cy="22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3AF58" w14:textId="1B6DDB8D" w:rsidR="00471764" w:rsidRDefault="00471764" w:rsidP="00471764">
      <w:pPr>
        <w:pStyle w:val="Ttulo2"/>
      </w:pPr>
      <w:bookmarkStart w:id="22" w:name="_Toc150275384"/>
      <w:r>
        <w:t>h</w:t>
      </w:r>
      <w:r w:rsidRPr="00471764">
        <w:t>elp</w:t>
      </w:r>
      <w:bookmarkEnd w:id="22"/>
    </w:p>
    <w:p w14:paraId="5FB7E024" w14:textId="2B29DBD6" w:rsidR="00471764" w:rsidRDefault="00471764" w:rsidP="00471764">
      <w:r>
        <w:t>Este comando sirve para mostrar una ayuda de el comando a usar o mostrar una lista de todos ellos</w:t>
      </w:r>
    </w:p>
    <w:p w14:paraId="7FE376FB" w14:textId="40C7958D" w:rsidR="00471764" w:rsidRDefault="00471764" w:rsidP="00471764">
      <w:r>
        <w:t>Ejemplo de uso:</w:t>
      </w:r>
    </w:p>
    <w:p w14:paraId="43C115B1" w14:textId="4BA24A13" w:rsidR="00471764" w:rsidRDefault="00471764" w:rsidP="00471764">
      <w:pPr>
        <w:pStyle w:val="Prrafodelista"/>
        <w:numPr>
          <w:ilvl w:val="0"/>
          <w:numId w:val="1"/>
        </w:numPr>
        <w:rPr>
          <w:b/>
          <w:bCs/>
        </w:rPr>
      </w:pPr>
      <w:r w:rsidRPr="000851E2">
        <w:rPr>
          <w:b/>
          <w:bCs/>
        </w:rPr>
        <w:t>help gpt</w:t>
      </w:r>
    </w:p>
    <w:p w14:paraId="2C00A3CE" w14:textId="00854B4B" w:rsidR="007307F2" w:rsidRDefault="007307F2" w:rsidP="007307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EA93EC" wp14:editId="171081CF">
            <wp:extent cx="5384165" cy="1250950"/>
            <wp:effectExtent l="0" t="0" r="698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26BC" w14:textId="0F184A59" w:rsidR="007307F2" w:rsidRPr="007307F2" w:rsidRDefault="007307F2" w:rsidP="007307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14A9B6" wp14:editId="46E30A8B">
            <wp:extent cx="5398770" cy="11995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7F71" w14:textId="77777777" w:rsidR="007307F2" w:rsidRDefault="007307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6C3610C5" w14:textId="31E8E644" w:rsidR="00471764" w:rsidRDefault="00471764" w:rsidP="000851E2">
      <w:pPr>
        <w:pStyle w:val="Ttulo2"/>
      </w:pPr>
      <w:bookmarkStart w:id="23" w:name="_Toc150275385"/>
      <w:r>
        <w:lastRenderedPageBreak/>
        <w:t>import</w:t>
      </w:r>
      <w:bookmarkEnd w:id="23"/>
    </w:p>
    <w:p w14:paraId="79DD8817" w14:textId="2744969E" w:rsidR="00471764" w:rsidRDefault="000851E2" w:rsidP="00471764">
      <w:r>
        <w:t xml:space="preserve">Este comando sirve </w:t>
      </w:r>
      <w:r w:rsidRPr="000851E2">
        <w:t>para importar un grupo de discos externos en el grupo de discos del equipo local</w:t>
      </w:r>
    </w:p>
    <w:p w14:paraId="0D52F8F4" w14:textId="1059491B" w:rsidR="000851E2" w:rsidRDefault="000851E2" w:rsidP="00471764">
      <w:r>
        <w:t>Ejemplo de uso:</w:t>
      </w:r>
    </w:p>
    <w:p w14:paraId="4C565C90" w14:textId="46BD6BD4" w:rsidR="000851E2" w:rsidRPr="000851E2" w:rsidRDefault="000851E2" w:rsidP="000851E2">
      <w:pPr>
        <w:pStyle w:val="Prrafodelista"/>
        <w:numPr>
          <w:ilvl w:val="0"/>
          <w:numId w:val="1"/>
        </w:numPr>
        <w:rPr>
          <w:b/>
          <w:bCs/>
        </w:rPr>
      </w:pPr>
      <w:r w:rsidRPr="000851E2">
        <w:rPr>
          <w:b/>
          <w:bCs/>
        </w:rPr>
        <w:t>select disk 1</w:t>
      </w:r>
    </w:p>
    <w:p w14:paraId="6BDE8BF0" w14:textId="136F3936" w:rsidR="000851E2" w:rsidRPr="000851E2" w:rsidRDefault="000851E2" w:rsidP="000851E2">
      <w:pPr>
        <w:pStyle w:val="Prrafodelista"/>
        <w:numPr>
          <w:ilvl w:val="0"/>
          <w:numId w:val="1"/>
        </w:numPr>
        <w:rPr>
          <w:b/>
          <w:bCs/>
        </w:rPr>
      </w:pPr>
      <w:r w:rsidRPr="000851E2">
        <w:rPr>
          <w:b/>
          <w:bCs/>
        </w:rPr>
        <w:t>import</w:t>
      </w:r>
    </w:p>
    <w:p w14:paraId="2CF28411" w14:textId="29E0B05F" w:rsidR="000851E2" w:rsidRDefault="000851E2" w:rsidP="000851E2">
      <w:pPr>
        <w:pStyle w:val="Ttulo2"/>
      </w:pPr>
      <w:bookmarkStart w:id="24" w:name="_Toc150275386"/>
      <w:r>
        <w:t>inactive</w:t>
      </w:r>
      <w:bookmarkEnd w:id="24"/>
    </w:p>
    <w:p w14:paraId="2BDAFD5C" w14:textId="7B35FBE5" w:rsidR="000851E2" w:rsidRDefault="000851E2" w:rsidP="000851E2">
      <w:r>
        <w:t>Este comando sirve para marcar una partición del sistema como inactiva (solo funciona sobre discos con partición MBR)</w:t>
      </w:r>
    </w:p>
    <w:p w14:paraId="610D7F58" w14:textId="46859FBB" w:rsidR="000851E2" w:rsidRDefault="000851E2" w:rsidP="000851E2">
      <w:r>
        <w:t>Ejemplo de uso:</w:t>
      </w:r>
    </w:p>
    <w:p w14:paraId="0F4DADCA" w14:textId="0CB3F4EC" w:rsidR="000851E2" w:rsidRPr="000851E2" w:rsidRDefault="000851E2" w:rsidP="000851E2">
      <w:pPr>
        <w:pStyle w:val="Prrafodelista"/>
        <w:numPr>
          <w:ilvl w:val="0"/>
          <w:numId w:val="1"/>
        </w:numPr>
        <w:rPr>
          <w:b/>
          <w:bCs/>
        </w:rPr>
      </w:pPr>
      <w:r w:rsidRPr="000851E2">
        <w:rPr>
          <w:b/>
          <w:bCs/>
        </w:rPr>
        <w:t>select disk 1</w:t>
      </w:r>
    </w:p>
    <w:p w14:paraId="165711BF" w14:textId="3822CFF4" w:rsidR="00C329DA" w:rsidRPr="00F8296C" w:rsidRDefault="000851E2" w:rsidP="00F8296C">
      <w:pPr>
        <w:pStyle w:val="Prrafodelista"/>
        <w:numPr>
          <w:ilvl w:val="0"/>
          <w:numId w:val="1"/>
        </w:numPr>
        <w:rPr>
          <w:b/>
          <w:bCs/>
        </w:rPr>
      </w:pPr>
      <w:r w:rsidRPr="000851E2">
        <w:rPr>
          <w:b/>
          <w:bCs/>
        </w:rPr>
        <w:t>inactive</w:t>
      </w:r>
    </w:p>
    <w:p w14:paraId="49C44D51" w14:textId="780942DD" w:rsidR="000851E2" w:rsidRDefault="000851E2" w:rsidP="000851E2">
      <w:pPr>
        <w:pStyle w:val="Ttulo2"/>
      </w:pPr>
      <w:bookmarkStart w:id="25" w:name="_Toc150275387"/>
      <w:r>
        <w:t>list</w:t>
      </w:r>
      <w:bookmarkEnd w:id="25"/>
    </w:p>
    <w:p w14:paraId="782B9EB7" w14:textId="45546C34" w:rsidR="000851E2" w:rsidRDefault="000851E2" w:rsidP="000851E2">
      <w:r>
        <w:t>Este comando sirve para mostrar una lista, dependiendo de lo que se le coloque posteriormente, mostrará los discos o las particiones.</w:t>
      </w:r>
    </w:p>
    <w:p w14:paraId="52C7D411" w14:textId="7DD4BC71" w:rsidR="000851E2" w:rsidRDefault="000851E2" w:rsidP="000851E2">
      <w:r>
        <w:t>Ejemplo de uso:</w:t>
      </w:r>
    </w:p>
    <w:p w14:paraId="654E2DEA" w14:textId="0E59E4FD" w:rsidR="000851E2" w:rsidRDefault="000851E2" w:rsidP="000851E2">
      <w:pPr>
        <w:pStyle w:val="Prrafodelista"/>
        <w:numPr>
          <w:ilvl w:val="0"/>
          <w:numId w:val="1"/>
        </w:numPr>
      </w:pPr>
      <w:r w:rsidRPr="000851E2">
        <w:rPr>
          <w:b/>
          <w:bCs/>
        </w:rPr>
        <w:t>list disk</w:t>
      </w:r>
      <w:r>
        <w:t xml:space="preserve"> //discos</w:t>
      </w:r>
    </w:p>
    <w:p w14:paraId="1AB68480" w14:textId="6CF7D542" w:rsidR="000851E2" w:rsidRDefault="000851E2" w:rsidP="000851E2">
      <w:pPr>
        <w:pStyle w:val="Prrafodelista"/>
        <w:numPr>
          <w:ilvl w:val="0"/>
          <w:numId w:val="1"/>
        </w:numPr>
      </w:pPr>
      <w:r w:rsidRPr="000851E2">
        <w:rPr>
          <w:b/>
          <w:bCs/>
        </w:rPr>
        <w:t>list volumen</w:t>
      </w:r>
      <w:r>
        <w:t xml:space="preserve"> //volúmenes</w:t>
      </w:r>
    </w:p>
    <w:p w14:paraId="15BCA7C1" w14:textId="7B15C02F" w:rsidR="000851E2" w:rsidRDefault="000851E2" w:rsidP="000851E2">
      <w:pPr>
        <w:pStyle w:val="Prrafodelista"/>
        <w:numPr>
          <w:ilvl w:val="0"/>
          <w:numId w:val="1"/>
        </w:numPr>
      </w:pPr>
      <w:r w:rsidRPr="000851E2">
        <w:rPr>
          <w:b/>
          <w:bCs/>
        </w:rPr>
        <w:t>list partition</w:t>
      </w:r>
      <w:r>
        <w:t xml:space="preserve"> //particiones</w:t>
      </w:r>
    </w:p>
    <w:p w14:paraId="622BFC35" w14:textId="22795FE5" w:rsidR="000851E2" w:rsidRDefault="000851E2" w:rsidP="000851E2">
      <w:pPr>
        <w:pStyle w:val="Prrafodelista"/>
        <w:numPr>
          <w:ilvl w:val="0"/>
          <w:numId w:val="1"/>
        </w:numPr>
      </w:pPr>
      <w:r w:rsidRPr="000851E2">
        <w:rPr>
          <w:b/>
          <w:bCs/>
        </w:rPr>
        <w:t>list vdisk</w:t>
      </w:r>
      <w:r>
        <w:t xml:space="preserve"> //discos virtuales</w:t>
      </w:r>
    </w:p>
    <w:p w14:paraId="25609D40" w14:textId="3E9C5C06" w:rsidR="00875B0C" w:rsidRDefault="00875B0C" w:rsidP="00D11094">
      <w:pPr>
        <w:pStyle w:val="Ttulo2"/>
      </w:pPr>
      <w:bookmarkStart w:id="26" w:name="_Toc150275388"/>
      <w:r>
        <w:t>merge vdisk</w:t>
      </w:r>
      <w:bookmarkEnd w:id="26"/>
    </w:p>
    <w:p w14:paraId="0F8331A4" w14:textId="464AE692" w:rsidR="00D11094" w:rsidRDefault="00D11094" w:rsidP="00875B0C">
      <w:r w:rsidRPr="00D11094">
        <w:t>Este comando se utiliza para fusionar dos o más discos virtuales en uno</w:t>
      </w:r>
    </w:p>
    <w:p w14:paraId="427C479B" w14:textId="59736A3B" w:rsidR="00D11094" w:rsidRDefault="00D11094" w:rsidP="00875B0C">
      <w:r>
        <w:t>Ejemplo de uso:</w:t>
      </w:r>
    </w:p>
    <w:p w14:paraId="3BBF346F" w14:textId="696876FD" w:rsidR="00D11094" w:rsidRPr="00527ECF" w:rsidRDefault="00D11094" w:rsidP="00527ECF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r w:rsidRPr="00B673D3">
        <w:rPr>
          <w:b/>
          <w:bCs/>
          <w:lang w:val="en-US"/>
        </w:rPr>
        <w:t>select vdisk</w:t>
      </w:r>
      <w:r w:rsidR="00527ECF" w:rsidRPr="00B673D3">
        <w:rPr>
          <w:b/>
          <w:bCs/>
          <w:lang w:val="en-US"/>
        </w:rPr>
        <w:t xml:space="preserve"> </w:t>
      </w:r>
      <w:r w:rsidR="00527ECF" w:rsidRPr="00527ECF">
        <w:rPr>
          <w:b/>
          <w:bCs/>
          <w:lang w:val="en-US"/>
        </w:rPr>
        <w:t>file="ruta\archivo.vhd"</w:t>
      </w:r>
    </w:p>
    <w:p w14:paraId="75806873" w14:textId="5AF359E8" w:rsidR="00527ECF" w:rsidRPr="004077CB" w:rsidRDefault="00D11094" w:rsidP="004077CB">
      <w:pPr>
        <w:pStyle w:val="Prrafodelista"/>
        <w:numPr>
          <w:ilvl w:val="0"/>
          <w:numId w:val="1"/>
        </w:numPr>
        <w:rPr>
          <w:b/>
          <w:bCs/>
        </w:rPr>
      </w:pPr>
      <w:r w:rsidRPr="00527ECF">
        <w:rPr>
          <w:b/>
          <w:bCs/>
        </w:rPr>
        <w:t>merge vdisk=&lt;ruta disco virtual&gt; (fixed|expandable)</w:t>
      </w:r>
    </w:p>
    <w:p w14:paraId="44AC7553" w14:textId="4ED8EAE1" w:rsidR="00875B0C" w:rsidRDefault="00875B0C" w:rsidP="00C329DA">
      <w:pPr>
        <w:pStyle w:val="Ttulo2"/>
      </w:pPr>
      <w:bookmarkStart w:id="27" w:name="_Toc150275389"/>
      <w:r>
        <w:t>offline</w:t>
      </w:r>
      <w:bookmarkEnd w:id="27"/>
    </w:p>
    <w:p w14:paraId="72B7A8B4" w14:textId="1C07CFB8" w:rsidR="00C329DA" w:rsidRDefault="00C329DA" w:rsidP="00875B0C">
      <w:r w:rsidRPr="00C329DA">
        <w:t>Este comando se utiliza para poner un disco en línea fuera de línea</w:t>
      </w:r>
    </w:p>
    <w:p w14:paraId="72B898F0" w14:textId="3BC4E502" w:rsidR="00C329DA" w:rsidRDefault="00C329DA" w:rsidP="00875B0C">
      <w:r>
        <w:t>Ejemplo de uso:</w:t>
      </w:r>
    </w:p>
    <w:p w14:paraId="0B924DD4" w14:textId="13F624CC" w:rsidR="00C329DA" w:rsidRP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select disk 1</w:t>
      </w:r>
    </w:p>
    <w:p w14:paraId="64EE5D2E" w14:textId="167BCE51" w:rsidR="00C329DA" w:rsidRP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offline</w:t>
      </w:r>
      <w:r w:rsidR="004077CB">
        <w:rPr>
          <w:b/>
          <w:bCs/>
        </w:rPr>
        <w:t xml:space="preserve"> volume X</w:t>
      </w:r>
    </w:p>
    <w:p w14:paraId="620C0C14" w14:textId="410B882D" w:rsidR="004077CB" w:rsidRDefault="004077CB" w:rsidP="004077C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18CC0A75" wp14:editId="5EF01585">
            <wp:extent cx="4952390" cy="16637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512" cy="170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D8F2E84" w14:textId="4F35E7D7" w:rsidR="00875B0C" w:rsidRDefault="00875B0C" w:rsidP="00C329DA">
      <w:pPr>
        <w:pStyle w:val="Ttulo2"/>
      </w:pPr>
      <w:bookmarkStart w:id="28" w:name="_Toc150275390"/>
      <w:r>
        <w:lastRenderedPageBreak/>
        <w:t>online</w:t>
      </w:r>
      <w:bookmarkEnd w:id="28"/>
    </w:p>
    <w:p w14:paraId="1822CBC2" w14:textId="354F73B1" w:rsidR="00C329DA" w:rsidRDefault="00C329DA" w:rsidP="00875B0C">
      <w:r>
        <w:t>Este comando se utiliza para activar un disco que este fuera de línea</w:t>
      </w:r>
    </w:p>
    <w:p w14:paraId="441626D7" w14:textId="0DAB1212" w:rsidR="00C329DA" w:rsidRDefault="00C329DA" w:rsidP="00875B0C">
      <w:r>
        <w:t>Ejemplo de uso:</w:t>
      </w:r>
    </w:p>
    <w:p w14:paraId="76E0F136" w14:textId="6AA55BFC" w:rsidR="00C329DA" w:rsidRP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select disk 1</w:t>
      </w:r>
    </w:p>
    <w:p w14:paraId="64C6B932" w14:textId="77628179" w:rsid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online</w:t>
      </w:r>
      <w:r w:rsidR="004E7391">
        <w:rPr>
          <w:b/>
          <w:bCs/>
        </w:rPr>
        <w:t xml:space="preserve"> volume X</w:t>
      </w:r>
    </w:p>
    <w:p w14:paraId="190DF86B" w14:textId="57B6AF68" w:rsidR="004E7391" w:rsidRPr="004E7391" w:rsidRDefault="004E7391" w:rsidP="004E73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0E46DC" wp14:editId="2AAA060B">
            <wp:extent cx="5391150" cy="17119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E434" w14:textId="180F8D0D" w:rsidR="00875B0C" w:rsidRDefault="00875B0C" w:rsidP="00C329DA">
      <w:pPr>
        <w:pStyle w:val="Ttulo2"/>
      </w:pPr>
      <w:bookmarkStart w:id="29" w:name="_Toc150275391"/>
      <w:r>
        <w:t>recover</w:t>
      </w:r>
      <w:bookmarkEnd w:id="29"/>
    </w:p>
    <w:p w14:paraId="27A2F24F" w14:textId="1D855122" w:rsidR="00C329DA" w:rsidRDefault="00C329DA" w:rsidP="00875B0C">
      <w:r w:rsidRPr="00C329DA">
        <w:t>Este comando se utiliza para recuperar información de un disco dañado</w:t>
      </w:r>
    </w:p>
    <w:p w14:paraId="1E8656CD" w14:textId="7503FFE8" w:rsidR="00C329DA" w:rsidRDefault="00C329DA" w:rsidP="00875B0C">
      <w:r>
        <w:t>Ejemplo de uso:</w:t>
      </w:r>
    </w:p>
    <w:p w14:paraId="357D5C8C" w14:textId="39B32D81" w:rsidR="00C329DA" w:rsidRP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select disk 1</w:t>
      </w:r>
    </w:p>
    <w:p w14:paraId="29E57665" w14:textId="764678B2" w:rsidR="00C329DA" w:rsidRP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recover</w:t>
      </w:r>
    </w:p>
    <w:p w14:paraId="089138A8" w14:textId="749DD8C7" w:rsidR="00C329DA" w:rsidRDefault="00C329DA" w:rsidP="00C329DA">
      <w:r>
        <w:t>Hay un parámetro opcional [noerr] solo es usado con scripts, cuando se ejecuta un script y da un error, continúa la ejecución del comando</w:t>
      </w:r>
    </w:p>
    <w:p w14:paraId="09A7897C" w14:textId="6692422D" w:rsidR="00875B0C" w:rsidRDefault="00875B0C" w:rsidP="00C329DA">
      <w:pPr>
        <w:pStyle w:val="Ttulo2"/>
      </w:pPr>
      <w:bookmarkStart w:id="30" w:name="_Toc150275392"/>
      <w:r>
        <w:t>rem</w:t>
      </w:r>
      <w:bookmarkEnd w:id="30"/>
    </w:p>
    <w:p w14:paraId="1401AA2B" w14:textId="18DF6713" w:rsidR="00C329DA" w:rsidRDefault="00C329DA" w:rsidP="00875B0C">
      <w:r w:rsidRPr="00C329DA">
        <w:t>Este comando se utiliza para</w:t>
      </w:r>
      <w:r>
        <w:t xml:space="preserve"> colocar</w:t>
      </w:r>
      <w:r w:rsidRPr="00C329DA">
        <w:t xml:space="preserve"> comentario</w:t>
      </w:r>
      <w:r>
        <w:t>s</w:t>
      </w:r>
      <w:r w:rsidRPr="00C329DA">
        <w:t xml:space="preserve"> en un script de DiskPart.</w:t>
      </w:r>
    </w:p>
    <w:p w14:paraId="180B9CA4" w14:textId="38246BD8" w:rsidR="00C329DA" w:rsidRDefault="00C329DA" w:rsidP="00875B0C">
      <w:r>
        <w:t>Ejemplo de uso:</w:t>
      </w:r>
    </w:p>
    <w:p w14:paraId="684A08FF" w14:textId="16BFD74D" w:rsidR="00C329DA" w:rsidRP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rem comentario</w:t>
      </w:r>
    </w:p>
    <w:p w14:paraId="0E6A12CC" w14:textId="623CBCFD" w:rsidR="00875B0C" w:rsidRDefault="00875B0C" w:rsidP="00C329DA">
      <w:pPr>
        <w:pStyle w:val="Ttulo2"/>
      </w:pPr>
      <w:bookmarkStart w:id="31" w:name="_Toc150275393"/>
      <w:r>
        <w:t>remov</w:t>
      </w:r>
      <w:r w:rsidR="00C329DA">
        <w:t>e</w:t>
      </w:r>
      <w:bookmarkEnd w:id="31"/>
    </w:p>
    <w:p w14:paraId="00E56CFE" w14:textId="3857063E" w:rsidR="00C329DA" w:rsidRDefault="00C329DA" w:rsidP="00875B0C">
      <w:r w:rsidRPr="00C329DA">
        <w:t>Este comando se utiliza para eliminar una partición o un volumen de un disco</w:t>
      </w:r>
    </w:p>
    <w:p w14:paraId="7D975AC0" w14:textId="0F259BDA" w:rsidR="00C329DA" w:rsidRDefault="00C329DA" w:rsidP="00875B0C">
      <w:r>
        <w:t>Ejemplo de uso:</w:t>
      </w:r>
    </w:p>
    <w:p w14:paraId="30D8A56F" w14:textId="19ACB28D" w:rsidR="00C329DA" w:rsidRPr="00C329DA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C329DA">
        <w:rPr>
          <w:b/>
          <w:bCs/>
        </w:rPr>
        <w:t>remove partition|volume</w:t>
      </w:r>
    </w:p>
    <w:p w14:paraId="5AF6A006" w14:textId="4F2B18E4" w:rsidR="00875B0C" w:rsidRDefault="00875B0C" w:rsidP="00747F96">
      <w:pPr>
        <w:pStyle w:val="Ttulo2"/>
      </w:pPr>
      <w:bookmarkStart w:id="32" w:name="_Toc150275394"/>
      <w:r>
        <w:t>repair</w:t>
      </w:r>
      <w:bookmarkEnd w:id="32"/>
    </w:p>
    <w:p w14:paraId="4366BAA5" w14:textId="7BFB7552" w:rsidR="00C329DA" w:rsidRDefault="00C329DA" w:rsidP="00875B0C">
      <w:r w:rsidRPr="00C329DA">
        <w:t>Este comando se utiliza para reparar un sistema de archivos en un volumen</w:t>
      </w:r>
    </w:p>
    <w:p w14:paraId="78D0BD5A" w14:textId="7D9813B7" w:rsidR="00C329DA" w:rsidRDefault="00C329DA" w:rsidP="00875B0C">
      <w:r>
        <w:t>Ejemplo de uso:</w:t>
      </w:r>
    </w:p>
    <w:p w14:paraId="4E3948AB" w14:textId="4F58175B" w:rsidR="00C329DA" w:rsidRPr="0009228E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09228E">
        <w:rPr>
          <w:b/>
          <w:bCs/>
        </w:rPr>
        <w:t xml:space="preserve">select </w:t>
      </w:r>
      <w:r w:rsidR="00747F96" w:rsidRPr="0009228E">
        <w:rPr>
          <w:b/>
          <w:bCs/>
        </w:rPr>
        <w:t>volume</w:t>
      </w:r>
      <w:r w:rsidRPr="0009228E">
        <w:rPr>
          <w:b/>
          <w:bCs/>
        </w:rPr>
        <w:t xml:space="preserve"> 1</w:t>
      </w:r>
    </w:p>
    <w:p w14:paraId="5F7285D2" w14:textId="40A30435" w:rsidR="00C329DA" w:rsidRPr="0009228E" w:rsidRDefault="00C329DA" w:rsidP="00C329DA">
      <w:pPr>
        <w:pStyle w:val="Prrafodelista"/>
        <w:numPr>
          <w:ilvl w:val="0"/>
          <w:numId w:val="1"/>
        </w:numPr>
        <w:rPr>
          <w:b/>
          <w:bCs/>
        </w:rPr>
      </w:pPr>
      <w:r w:rsidRPr="0009228E">
        <w:rPr>
          <w:b/>
          <w:bCs/>
        </w:rPr>
        <w:t>repair</w:t>
      </w:r>
      <w:r w:rsidR="00747F96" w:rsidRPr="0009228E">
        <w:rPr>
          <w:b/>
          <w:bCs/>
        </w:rPr>
        <w:t xml:space="preserve"> volume</w:t>
      </w:r>
    </w:p>
    <w:p w14:paraId="461CE14D" w14:textId="77777777" w:rsidR="001115A3" w:rsidRDefault="001115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277A920E" w14:textId="09544ACA" w:rsidR="00875B0C" w:rsidRDefault="00875B0C" w:rsidP="0009228E">
      <w:pPr>
        <w:pStyle w:val="Ttulo2"/>
      </w:pPr>
      <w:bookmarkStart w:id="33" w:name="_Toc150275395"/>
      <w:r>
        <w:lastRenderedPageBreak/>
        <w:t>rescan</w:t>
      </w:r>
      <w:bookmarkEnd w:id="33"/>
    </w:p>
    <w:p w14:paraId="487E8229" w14:textId="5B8E5B99" w:rsidR="00747F96" w:rsidRDefault="0009228E" w:rsidP="00875B0C">
      <w:r>
        <w:t xml:space="preserve">Este comando </w:t>
      </w:r>
      <w:r w:rsidRPr="0009228E">
        <w:t>se utiliza para volver a escanear los discos en busca de cambios en la configuración del disco</w:t>
      </w:r>
    </w:p>
    <w:p w14:paraId="7F5CE5A1" w14:textId="439E6467" w:rsidR="0009228E" w:rsidRDefault="0009228E" w:rsidP="00875B0C">
      <w:r>
        <w:t>Ejemplo de uso:</w:t>
      </w:r>
    </w:p>
    <w:p w14:paraId="2E7EA893" w14:textId="01C5D53E" w:rsidR="0009228E" w:rsidRDefault="0009228E" w:rsidP="0009228E">
      <w:pPr>
        <w:pStyle w:val="Prrafodelista"/>
        <w:numPr>
          <w:ilvl w:val="0"/>
          <w:numId w:val="1"/>
        </w:numPr>
        <w:rPr>
          <w:b/>
          <w:bCs/>
        </w:rPr>
      </w:pPr>
      <w:r w:rsidRPr="0009228E">
        <w:rPr>
          <w:b/>
          <w:bCs/>
        </w:rPr>
        <w:t>rescan</w:t>
      </w:r>
    </w:p>
    <w:p w14:paraId="1D92654C" w14:textId="14E4C3C1" w:rsidR="00D02C91" w:rsidRPr="00D02C91" w:rsidRDefault="00D02C91" w:rsidP="00D02C91">
      <w:pPr>
        <w:rPr>
          <w:b/>
          <w:bCs/>
        </w:rPr>
      </w:pPr>
      <w:r>
        <w:rPr>
          <w:noProof/>
        </w:rPr>
        <w:drawing>
          <wp:inline distT="0" distB="0" distL="0" distR="0" wp14:anchorId="27367F35" wp14:editId="70BAE1A7">
            <wp:extent cx="5391150" cy="8121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85C4" w14:textId="0A4A2334" w:rsidR="00875B0C" w:rsidRDefault="00875B0C" w:rsidP="0009228E">
      <w:pPr>
        <w:pStyle w:val="Ttulo2"/>
      </w:pPr>
      <w:bookmarkStart w:id="34" w:name="_Toc150275396"/>
      <w:r>
        <w:t>retain</w:t>
      </w:r>
      <w:bookmarkEnd w:id="34"/>
    </w:p>
    <w:p w14:paraId="59354267" w14:textId="6E011DC1" w:rsidR="0009228E" w:rsidRDefault="0009228E" w:rsidP="00875B0C">
      <w:r w:rsidRPr="0009228E">
        <w:t xml:space="preserve">Este comando se utiliza para </w:t>
      </w:r>
      <w:r w:rsidR="00111BC5" w:rsidRPr="00111BC5">
        <w:t>prepara</w:t>
      </w:r>
      <w:r w:rsidR="00111BC5">
        <w:t>r</w:t>
      </w:r>
      <w:r w:rsidR="00111BC5" w:rsidRPr="00111BC5">
        <w:t xml:space="preserve"> un volumen dinámico para usarlo como disco de arranque o de sistema.</w:t>
      </w:r>
    </w:p>
    <w:p w14:paraId="37C0DBC9" w14:textId="4F959191" w:rsidR="0009228E" w:rsidRDefault="0009228E" w:rsidP="00875B0C">
      <w:r>
        <w:t>Ejemplo de uso:</w:t>
      </w:r>
    </w:p>
    <w:p w14:paraId="37FE5765" w14:textId="7CC32F03" w:rsidR="0009228E" w:rsidRPr="0009228E" w:rsidRDefault="0009228E" w:rsidP="0009228E">
      <w:pPr>
        <w:pStyle w:val="Prrafodelista"/>
        <w:numPr>
          <w:ilvl w:val="0"/>
          <w:numId w:val="1"/>
        </w:numPr>
        <w:rPr>
          <w:b/>
          <w:bCs/>
        </w:rPr>
      </w:pPr>
      <w:r w:rsidRPr="0009228E">
        <w:rPr>
          <w:b/>
          <w:bCs/>
        </w:rPr>
        <w:t>select partition|volume</w:t>
      </w:r>
    </w:p>
    <w:p w14:paraId="66EF8DEF" w14:textId="31FBA7F9" w:rsidR="0009228E" w:rsidRPr="0009228E" w:rsidRDefault="0009228E" w:rsidP="0009228E">
      <w:pPr>
        <w:pStyle w:val="Prrafodelista"/>
        <w:numPr>
          <w:ilvl w:val="0"/>
          <w:numId w:val="1"/>
        </w:numPr>
        <w:rPr>
          <w:b/>
          <w:bCs/>
        </w:rPr>
      </w:pPr>
      <w:r w:rsidRPr="0009228E">
        <w:rPr>
          <w:b/>
          <w:bCs/>
        </w:rPr>
        <w:t>retain</w:t>
      </w:r>
    </w:p>
    <w:p w14:paraId="7E6CC0EE" w14:textId="76C08435" w:rsidR="00875B0C" w:rsidRDefault="00875B0C" w:rsidP="00C60BF2">
      <w:pPr>
        <w:pStyle w:val="Ttulo2"/>
      </w:pPr>
      <w:bookmarkStart w:id="35" w:name="_Toc150275397"/>
      <w:r>
        <w:t>select</w:t>
      </w:r>
      <w:bookmarkEnd w:id="35"/>
    </w:p>
    <w:p w14:paraId="529CE801" w14:textId="4F2E1291" w:rsidR="00C60BF2" w:rsidRDefault="00C60BF2" w:rsidP="00875B0C">
      <w:r w:rsidRPr="00C60BF2">
        <w:t>Este comando se utiliza para seleccionar un objeto en DiskPart</w:t>
      </w:r>
    </w:p>
    <w:p w14:paraId="358B20BA" w14:textId="3C9A5AD6" w:rsidR="00C60BF2" w:rsidRDefault="00C60BF2" w:rsidP="00875B0C">
      <w:r>
        <w:t>Ejemplo de uso:</w:t>
      </w:r>
    </w:p>
    <w:p w14:paraId="089B8BD4" w14:textId="2B6D9BC4" w:rsidR="00C60BF2" w:rsidRDefault="00C60BF2" w:rsidP="00C60BF2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 w:rsidRPr="00B673D3">
        <w:rPr>
          <w:b/>
          <w:bCs/>
          <w:lang w:val="en-US"/>
        </w:rPr>
        <w:t xml:space="preserve">select disk|partition|volume|vdisk </w:t>
      </w:r>
      <w:r w:rsidR="005165E1">
        <w:rPr>
          <w:b/>
          <w:bCs/>
          <w:lang w:val="en-US"/>
        </w:rPr>
        <w:t>&lt;número&gt;</w:t>
      </w:r>
    </w:p>
    <w:p w14:paraId="26FD74DD" w14:textId="41A19995" w:rsidR="00F34B3A" w:rsidRPr="00F34B3A" w:rsidRDefault="00F34B3A" w:rsidP="00F34B3A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0F48A4" wp14:editId="4EA59713">
            <wp:extent cx="5398770" cy="15068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64BC" w14:textId="0E9D35B0" w:rsidR="00875B0C" w:rsidRDefault="00875B0C" w:rsidP="00C60BF2">
      <w:pPr>
        <w:pStyle w:val="Ttulo2"/>
      </w:pPr>
      <w:bookmarkStart w:id="36" w:name="_Toc150275398"/>
      <w:r>
        <w:t>setid</w:t>
      </w:r>
      <w:bookmarkEnd w:id="36"/>
    </w:p>
    <w:p w14:paraId="4021571C" w14:textId="45CC7870" w:rsidR="00C60BF2" w:rsidRDefault="00C60BF2" w:rsidP="00875B0C">
      <w:r w:rsidRPr="00C60BF2">
        <w:t>Este comando se utiliza para establecer el identificador de tipo de partición de una partición</w:t>
      </w:r>
    </w:p>
    <w:p w14:paraId="503542FE" w14:textId="7B081E1A" w:rsidR="00C60BF2" w:rsidRDefault="00C60BF2" w:rsidP="00875B0C">
      <w:r>
        <w:t>Ejemplo de uso:</w:t>
      </w:r>
    </w:p>
    <w:p w14:paraId="0177BA0C" w14:textId="5D3C1084" w:rsidR="00C60BF2" w:rsidRPr="00C60BF2" w:rsidRDefault="00C60BF2" w:rsidP="00C60BF2">
      <w:pPr>
        <w:pStyle w:val="Prrafodelista"/>
        <w:numPr>
          <w:ilvl w:val="0"/>
          <w:numId w:val="1"/>
        </w:numPr>
        <w:rPr>
          <w:b/>
          <w:bCs/>
        </w:rPr>
      </w:pPr>
      <w:r w:rsidRPr="00C60BF2">
        <w:rPr>
          <w:b/>
          <w:bCs/>
        </w:rPr>
        <w:t>select partition</w:t>
      </w:r>
    </w:p>
    <w:p w14:paraId="298977C8" w14:textId="30698D8B" w:rsidR="00F34B3A" w:rsidRPr="00F34B3A" w:rsidRDefault="00C60BF2" w:rsidP="00F34B3A">
      <w:pPr>
        <w:pStyle w:val="Prrafodelista"/>
        <w:numPr>
          <w:ilvl w:val="0"/>
          <w:numId w:val="1"/>
        </w:numPr>
        <w:rPr>
          <w:b/>
          <w:bCs/>
        </w:rPr>
      </w:pPr>
      <w:r w:rsidRPr="00C60BF2">
        <w:rPr>
          <w:b/>
          <w:bCs/>
        </w:rPr>
        <w:t>setid &lt;identificador&gt;</w:t>
      </w:r>
    </w:p>
    <w:p w14:paraId="185C48D7" w14:textId="77777777" w:rsidR="00F34B3A" w:rsidRDefault="00F34B3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3A622C83" w14:textId="5C67E22A" w:rsidR="00875B0C" w:rsidRDefault="00875B0C" w:rsidP="002E5C34">
      <w:pPr>
        <w:pStyle w:val="Ttulo2"/>
      </w:pPr>
      <w:bookmarkStart w:id="37" w:name="_Toc150275399"/>
      <w:r>
        <w:lastRenderedPageBreak/>
        <w:t>shrink</w:t>
      </w:r>
      <w:bookmarkEnd w:id="37"/>
    </w:p>
    <w:p w14:paraId="11C90CB6" w14:textId="44735760" w:rsidR="00C60BF2" w:rsidRDefault="00C60BF2" w:rsidP="00875B0C">
      <w:r w:rsidRPr="00C60BF2">
        <w:t>Este comando se utiliza para reducir el tamaño de una partición</w:t>
      </w:r>
    </w:p>
    <w:p w14:paraId="5D9AD587" w14:textId="783C419A" w:rsidR="00C60BF2" w:rsidRDefault="00C60BF2" w:rsidP="00875B0C">
      <w:r>
        <w:t>Ejemplo de uso:</w:t>
      </w:r>
    </w:p>
    <w:p w14:paraId="3AADA84F" w14:textId="059B0A9C" w:rsidR="00C60BF2" w:rsidRPr="00685247" w:rsidRDefault="00C60BF2" w:rsidP="00C60BF2">
      <w:pPr>
        <w:pStyle w:val="Prrafodelista"/>
        <w:numPr>
          <w:ilvl w:val="0"/>
          <w:numId w:val="1"/>
        </w:numPr>
        <w:rPr>
          <w:b/>
          <w:bCs/>
        </w:rPr>
      </w:pPr>
      <w:r w:rsidRPr="00685247">
        <w:rPr>
          <w:b/>
          <w:bCs/>
        </w:rPr>
        <w:t>select partition</w:t>
      </w:r>
    </w:p>
    <w:p w14:paraId="37D3B443" w14:textId="297EB3F2" w:rsidR="002E5C34" w:rsidRPr="00685247" w:rsidRDefault="00C60BF2" w:rsidP="005B2EEE">
      <w:pPr>
        <w:pStyle w:val="Prrafodelista"/>
        <w:numPr>
          <w:ilvl w:val="0"/>
          <w:numId w:val="1"/>
        </w:numPr>
        <w:rPr>
          <w:b/>
          <w:bCs/>
        </w:rPr>
      </w:pPr>
      <w:r w:rsidRPr="00685247">
        <w:rPr>
          <w:b/>
          <w:bCs/>
        </w:rPr>
        <w:t>shrink desired=&lt;tamaño</w:t>
      </w:r>
      <w:r w:rsidR="00685247">
        <w:rPr>
          <w:b/>
          <w:bCs/>
        </w:rPr>
        <w:t>&gt;</w:t>
      </w:r>
      <w:r w:rsidRPr="00685247">
        <w:rPr>
          <w:b/>
          <w:bCs/>
        </w:rPr>
        <w:t xml:space="preserve"> (minimum=&lt;tamaño mínimo&gt;) (querymax) (nowait)</w:t>
      </w:r>
    </w:p>
    <w:p w14:paraId="18AA2F38" w14:textId="31EBF6BD" w:rsidR="002E5C34" w:rsidRDefault="002E5C34" w:rsidP="002E5C34">
      <w:pPr>
        <w:ind w:left="360"/>
      </w:pPr>
      <w:r>
        <w:t>minimum: es el tamaño mínimo a reducir como mínimo</w:t>
      </w:r>
    </w:p>
    <w:p w14:paraId="4C28900F" w14:textId="303E1E6B" w:rsidR="002E5C34" w:rsidRDefault="002E5C34" w:rsidP="002E5C34">
      <w:pPr>
        <w:ind w:left="360"/>
      </w:pPr>
      <w:r>
        <w:t>querymax: Devuelve la cantidad máxima de espacio en MB por el que se puede reducir el volumen</w:t>
      </w:r>
    </w:p>
    <w:p w14:paraId="3DC1405E" w14:textId="5A4C4040" w:rsidR="002E5C34" w:rsidRDefault="002E5C34" w:rsidP="002E5C34">
      <w:pPr>
        <w:ind w:left="360"/>
      </w:pPr>
      <w:r>
        <w:t>nowait: Fuerza la vuelta inmediata del comando mientras se está realizando la reducción</w:t>
      </w:r>
    </w:p>
    <w:p w14:paraId="1CE2C858" w14:textId="5395912E" w:rsidR="002E5C34" w:rsidRDefault="002E5C34" w:rsidP="0096580F">
      <w:pPr>
        <w:jc w:val="center"/>
      </w:pPr>
      <w:r>
        <w:rPr>
          <w:noProof/>
        </w:rPr>
        <w:drawing>
          <wp:inline distT="0" distB="0" distL="0" distR="0" wp14:anchorId="5629475F" wp14:editId="61B39435">
            <wp:extent cx="4515567" cy="130020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2" b="32778"/>
                    <a:stretch/>
                  </pic:blipFill>
                  <pic:spPr bwMode="auto">
                    <a:xfrm>
                      <a:off x="0" y="0"/>
                      <a:ext cx="4517390" cy="130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B02A" w14:textId="6312B1DD" w:rsidR="00010C11" w:rsidRDefault="00010C11" w:rsidP="00685247">
      <w:pPr>
        <w:pStyle w:val="Ttulo2"/>
      </w:pPr>
      <w:bookmarkStart w:id="38" w:name="_Toc150275400"/>
      <w:r>
        <w:t>uniqueid</w:t>
      </w:r>
      <w:bookmarkEnd w:id="38"/>
    </w:p>
    <w:p w14:paraId="6E7899BF" w14:textId="6D5564EA" w:rsidR="00685247" w:rsidRDefault="00685247" w:rsidP="00685247">
      <w:r w:rsidRPr="00C60BF2">
        <w:t>Este c</w:t>
      </w:r>
      <w:r>
        <w:t>omando nos permite mostrar o cambiar, del disco que tengamos seleccionado, el identificador de la tabla de particiones (GUID) o la firma del registro de arranque maestro (MBR)</w:t>
      </w:r>
    </w:p>
    <w:p w14:paraId="000D606B" w14:textId="18819C1B" w:rsidR="00685247" w:rsidRDefault="00685247" w:rsidP="00685247">
      <w:r>
        <w:t>Ejemplo uso:</w:t>
      </w:r>
    </w:p>
    <w:p w14:paraId="3F4E673D" w14:textId="349EB531" w:rsidR="00685247" w:rsidRPr="00B673D3" w:rsidRDefault="00685247" w:rsidP="00685247">
      <w:pPr>
        <w:pStyle w:val="Prrafodelista"/>
        <w:numPr>
          <w:ilvl w:val="0"/>
          <w:numId w:val="1"/>
        </w:numPr>
        <w:rPr>
          <w:b/>
        </w:rPr>
      </w:pPr>
      <w:r w:rsidRPr="00B673D3">
        <w:rPr>
          <w:b/>
        </w:rPr>
        <w:t>select disk 1</w:t>
      </w:r>
    </w:p>
    <w:p w14:paraId="4799E2AE" w14:textId="56AF0904" w:rsidR="002E4286" w:rsidRPr="00B673D3" w:rsidRDefault="00685247" w:rsidP="00685247">
      <w:pPr>
        <w:pStyle w:val="Prrafodelista"/>
        <w:numPr>
          <w:ilvl w:val="0"/>
          <w:numId w:val="1"/>
        </w:numPr>
        <w:rPr>
          <w:b/>
        </w:rPr>
      </w:pPr>
      <w:r w:rsidRPr="00B673D3">
        <w:rPr>
          <w:b/>
        </w:rPr>
        <w:t>uniqueid disk</w:t>
      </w:r>
    </w:p>
    <w:p w14:paraId="13F9CD46" w14:textId="2BEF60D6" w:rsidR="002E4286" w:rsidRDefault="0096580F">
      <w:r>
        <w:rPr>
          <w:noProof/>
        </w:rPr>
        <w:drawing>
          <wp:inline distT="0" distB="0" distL="0" distR="0" wp14:anchorId="1962C464" wp14:editId="7D14F136">
            <wp:extent cx="5391150" cy="8045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286">
        <w:br w:type="page"/>
      </w:r>
    </w:p>
    <w:p w14:paraId="6E0F2944" w14:textId="2A63F568" w:rsidR="00685247" w:rsidRDefault="002E4286" w:rsidP="00DD5675">
      <w:pPr>
        <w:pStyle w:val="Ttulo1"/>
      </w:pPr>
      <w:bookmarkStart w:id="39" w:name="_Toc150275401"/>
      <w:r>
        <w:lastRenderedPageBreak/>
        <w:t>fdisk</w:t>
      </w:r>
      <w:bookmarkEnd w:id="39"/>
    </w:p>
    <w:p w14:paraId="57CA5186" w14:textId="63B209F6" w:rsidR="00F2753C" w:rsidRDefault="00F2753C" w:rsidP="002E4286">
      <w:r w:rsidRPr="00F2753C">
        <w:t>Fdisk es un software que está disponible para varios sistemas operativos, el cual permite dividir en forma lógica un disco duro</w:t>
      </w:r>
      <w:r>
        <w:t xml:space="preserve">, la versión de </w:t>
      </w:r>
      <w:r w:rsidR="00BB3A82">
        <w:t>Linux permite</w:t>
      </w:r>
      <w:r>
        <w:t xml:space="preserve"> formatear un disco en 94 formatos distintos.</w:t>
      </w:r>
    </w:p>
    <w:p w14:paraId="33510194" w14:textId="77777777" w:rsidR="008E621B" w:rsidRDefault="008E621B" w:rsidP="008E621B">
      <w:pPr>
        <w:pStyle w:val="Ttulo2"/>
      </w:pPr>
      <w:bookmarkStart w:id="40" w:name="_Toc150275402"/>
      <w:r>
        <w:t>Fdisk en linux</w:t>
      </w:r>
      <w:bookmarkEnd w:id="40"/>
    </w:p>
    <w:p w14:paraId="6369C186" w14:textId="5889F60A" w:rsidR="008E621B" w:rsidRDefault="008E621B" w:rsidP="008E621B">
      <w:pPr>
        <w:pStyle w:val="Ttulo3"/>
      </w:pPr>
      <w:bookmarkStart w:id="41" w:name="_Toc150275403"/>
      <w:r>
        <w:t>fdisk -l</w:t>
      </w:r>
      <w:bookmarkEnd w:id="41"/>
    </w:p>
    <w:p w14:paraId="3FB0C3FC" w14:textId="4035074C" w:rsidR="008E621B" w:rsidRDefault="008E621B" w:rsidP="008E621B">
      <w:pPr>
        <w:pStyle w:val="Texto"/>
      </w:pPr>
      <w:r w:rsidRPr="008E621B">
        <w:t>Este comando sirve para m</w:t>
      </w:r>
      <w:r>
        <w:t>ostrar la tabla de particiones del sistema</w:t>
      </w:r>
    </w:p>
    <w:p w14:paraId="4D65BBC9" w14:textId="4B2C0B94" w:rsidR="00EA6BC5" w:rsidRPr="008E621B" w:rsidRDefault="00EA6BC5" w:rsidP="00EA6BC5">
      <w:pPr>
        <w:pStyle w:val="Texto"/>
        <w:jc w:val="center"/>
      </w:pPr>
      <w:r>
        <w:rPr>
          <w:noProof/>
        </w:rPr>
        <w:drawing>
          <wp:inline distT="0" distB="0" distL="0" distR="0" wp14:anchorId="73C50C39" wp14:editId="3875C1DF">
            <wp:extent cx="3013671" cy="373783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77" cy="37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B76B" w14:textId="03AA63A6" w:rsidR="008E621B" w:rsidRPr="006A30FB" w:rsidRDefault="008E621B" w:rsidP="008E621B">
      <w:pPr>
        <w:pStyle w:val="Ttulo3"/>
      </w:pPr>
      <w:bookmarkStart w:id="42" w:name="_Toc150275404"/>
      <w:r w:rsidRPr="006A30FB">
        <w:t xml:space="preserve">fdisk </w:t>
      </w:r>
      <w:r w:rsidR="006A30FB" w:rsidRPr="006A30FB">
        <w:t>/</w:t>
      </w:r>
      <w:r w:rsidR="006A30FB">
        <w:t>dev/sda</w:t>
      </w:r>
      <w:bookmarkEnd w:id="42"/>
    </w:p>
    <w:p w14:paraId="7FF15312" w14:textId="189B4D19" w:rsidR="008E621B" w:rsidRDefault="008E621B" w:rsidP="008E621B">
      <w:pPr>
        <w:pStyle w:val="Texto"/>
      </w:pPr>
      <w:r w:rsidRPr="008E621B">
        <w:t>Este comando sirve p</w:t>
      </w:r>
      <w:r>
        <w:t>ara iniciar fdisk en el dispositivo indicado</w:t>
      </w:r>
      <w:r w:rsidR="006A30FB">
        <w:t>, sda (SSD) o hda (HDD)</w:t>
      </w:r>
    </w:p>
    <w:p w14:paraId="18E97DB1" w14:textId="7F8A2A6A" w:rsidR="00EA6BC5" w:rsidRPr="008E621B" w:rsidRDefault="00EA6BC5" w:rsidP="008E621B">
      <w:pPr>
        <w:pStyle w:val="Texto"/>
      </w:pPr>
      <w:r>
        <w:rPr>
          <w:noProof/>
        </w:rPr>
        <w:drawing>
          <wp:inline distT="0" distB="0" distL="0" distR="0" wp14:anchorId="745DD6E2" wp14:editId="0AD3EF26">
            <wp:extent cx="5325745" cy="1821180"/>
            <wp:effectExtent l="0" t="0" r="825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5FB5" w14:textId="77777777" w:rsidR="00EA6BC5" w:rsidRDefault="00EA6BC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EEDB6B3" w14:textId="73E8FF89" w:rsidR="008E621B" w:rsidRDefault="006A30FB" w:rsidP="008E621B">
      <w:pPr>
        <w:pStyle w:val="Ttulo3"/>
      </w:pPr>
      <w:bookmarkStart w:id="43" w:name="_Toc150275405"/>
      <w:r>
        <w:lastRenderedPageBreak/>
        <w:t>p</w:t>
      </w:r>
      <w:bookmarkEnd w:id="43"/>
    </w:p>
    <w:p w14:paraId="7407F3CF" w14:textId="4CA02EDE" w:rsidR="0014449F" w:rsidRDefault="006A30FB" w:rsidP="006A30FB">
      <w:pPr>
        <w:pStyle w:val="Texto"/>
      </w:pPr>
      <w:r w:rsidRPr="008E621B">
        <w:t>Este comando sirve p</w:t>
      </w:r>
      <w:r>
        <w:t xml:space="preserve">ara imprimir la tabla de particiones </w:t>
      </w:r>
    </w:p>
    <w:p w14:paraId="3832DD7B" w14:textId="2FF9A260" w:rsidR="00B168D2" w:rsidRPr="006A30FB" w:rsidRDefault="00B168D2" w:rsidP="006A30FB">
      <w:pPr>
        <w:pStyle w:val="Texto"/>
      </w:pPr>
      <w:r>
        <w:rPr>
          <w:noProof/>
        </w:rPr>
        <w:drawing>
          <wp:inline distT="0" distB="0" distL="0" distR="0" wp14:anchorId="16D70808" wp14:editId="525BD580">
            <wp:extent cx="5391150" cy="258254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0DD1" w14:textId="13A170AC" w:rsidR="008E621B" w:rsidRDefault="008E621B" w:rsidP="008E621B">
      <w:pPr>
        <w:pStyle w:val="Ttulo3"/>
      </w:pPr>
      <w:bookmarkStart w:id="44" w:name="_Toc150275406"/>
      <w:r w:rsidRPr="006A30FB">
        <w:t>n</w:t>
      </w:r>
      <w:bookmarkEnd w:id="44"/>
    </w:p>
    <w:p w14:paraId="336C29A9" w14:textId="4C26FE89" w:rsidR="006A30FB" w:rsidRPr="006A30FB" w:rsidRDefault="006A30FB" w:rsidP="006A30FB">
      <w:pPr>
        <w:pStyle w:val="Texto"/>
      </w:pPr>
      <w:r w:rsidRPr="008E621B">
        <w:t>Este comando sirve p</w:t>
      </w:r>
      <w:r>
        <w:t>ara crear una nueva partición</w:t>
      </w:r>
    </w:p>
    <w:p w14:paraId="007626EC" w14:textId="7B4AC541" w:rsidR="008E621B" w:rsidRDefault="008E621B" w:rsidP="008E621B">
      <w:pPr>
        <w:pStyle w:val="Ttulo3"/>
      </w:pPr>
      <w:bookmarkStart w:id="45" w:name="_Toc150275407"/>
      <w:r w:rsidRPr="006A30FB">
        <w:t>d</w:t>
      </w:r>
      <w:bookmarkEnd w:id="45"/>
    </w:p>
    <w:p w14:paraId="7E7E485E" w14:textId="09B7D548" w:rsidR="006A30FB" w:rsidRDefault="006A30FB" w:rsidP="006A30FB">
      <w:pPr>
        <w:pStyle w:val="Texto"/>
      </w:pPr>
      <w:r w:rsidRPr="008E621B">
        <w:t>Este comando sirve p</w:t>
      </w:r>
      <w:r>
        <w:t>ara eliminar una partición</w:t>
      </w:r>
    </w:p>
    <w:p w14:paraId="6C7DD3EA" w14:textId="1D8ECDC8" w:rsidR="00212690" w:rsidRDefault="00212690" w:rsidP="00212690">
      <w:pPr>
        <w:pStyle w:val="Ttulo3"/>
      </w:pPr>
      <w:bookmarkStart w:id="46" w:name="_Toc150275408"/>
      <w:r>
        <w:t>t</w:t>
      </w:r>
      <w:bookmarkEnd w:id="46"/>
    </w:p>
    <w:p w14:paraId="0A7937A5" w14:textId="6F58DDBD" w:rsidR="00212690" w:rsidRDefault="00212690" w:rsidP="006A30FB">
      <w:pPr>
        <w:pStyle w:val="Texto"/>
      </w:pPr>
      <w:r w:rsidRPr="00212690">
        <w:t xml:space="preserve">Este comando sirve para </w:t>
      </w:r>
      <w:r>
        <w:t>cambiar el tipo de partición</w:t>
      </w:r>
    </w:p>
    <w:p w14:paraId="3F3F80E3" w14:textId="7CB90D9F" w:rsidR="00212690" w:rsidRDefault="00212690" w:rsidP="00212690">
      <w:pPr>
        <w:pStyle w:val="Ttulo3"/>
      </w:pPr>
      <w:bookmarkStart w:id="47" w:name="_Toc150275409"/>
      <w:r>
        <w:t>a</w:t>
      </w:r>
      <w:bookmarkEnd w:id="47"/>
    </w:p>
    <w:p w14:paraId="624C8FD0" w14:textId="7C122B03" w:rsidR="00212690" w:rsidRPr="006A30FB" w:rsidRDefault="00212690" w:rsidP="006A30FB">
      <w:pPr>
        <w:pStyle w:val="Texto"/>
      </w:pPr>
      <w:r w:rsidRPr="00212690">
        <w:t xml:space="preserve">Este comando sirve para </w:t>
      </w:r>
      <w:r>
        <w:t>marcar una partición como activa</w:t>
      </w:r>
    </w:p>
    <w:p w14:paraId="3B8A0BAE" w14:textId="3F591D95" w:rsidR="008E621B" w:rsidRDefault="008E621B" w:rsidP="008E621B">
      <w:pPr>
        <w:pStyle w:val="Ttulo3"/>
      </w:pPr>
      <w:bookmarkStart w:id="48" w:name="_Toc150275410"/>
      <w:r w:rsidRPr="006A30FB">
        <w:t>q</w:t>
      </w:r>
      <w:bookmarkEnd w:id="48"/>
    </w:p>
    <w:p w14:paraId="58D0C341" w14:textId="30AF5754" w:rsidR="006A30FB" w:rsidRPr="006A30FB" w:rsidRDefault="006A30FB" w:rsidP="006A30FB">
      <w:pPr>
        <w:pStyle w:val="Texto"/>
      </w:pPr>
      <w:r w:rsidRPr="008E621B">
        <w:t>Este comando sirve p</w:t>
      </w:r>
      <w:r>
        <w:t>ara salir sin guardar los cambios</w:t>
      </w:r>
    </w:p>
    <w:p w14:paraId="0BCDF3A0" w14:textId="77777777" w:rsidR="006A30FB" w:rsidRDefault="008E621B" w:rsidP="008E621B">
      <w:pPr>
        <w:pStyle w:val="Ttulo3"/>
      </w:pPr>
      <w:bookmarkStart w:id="49" w:name="_Toc150275411"/>
      <w:r>
        <w:t>w</w:t>
      </w:r>
      <w:bookmarkEnd w:id="49"/>
    </w:p>
    <w:p w14:paraId="5646A102" w14:textId="600919EF" w:rsidR="006A30FB" w:rsidRDefault="006A30FB" w:rsidP="006A30FB">
      <w:pPr>
        <w:pStyle w:val="Texto"/>
      </w:pPr>
      <w:r w:rsidRPr="008E621B">
        <w:t>Este comando sirve p</w:t>
      </w:r>
      <w:r>
        <w:t xml:space="preserve">ara guardar los cambios </w:t>
      </w:r>
    </w:p>
    <w:p w14:paraId="5834CBCD" w14:textId="6BC561E0" w:rsidR="00212690" w:rsidRDefault="00212690" w:rsidP="00212690">
      <w:pPr>
        <w:pStyle w:val="Ttulo3"/>
      </w:pPr>
      <w:bookmarkStart w:id="50" w:name="_Toc150275412"/>
      <w:r>
        <w:t>m</w:t>
      </w:r>
      <w:bookmarkEnd w:id="50"/>
    </w:p>
    <w:p w14:paraId="0E48CE6E" w14:textId="277A4698" w:rsidR="00212690" w:rsidRDefault="00212690" w:rsidP="006A30FB">
      <w:pPr>
        <w:pStyle w:val="Texto"/>
      </w:pPr>
      <w:r w:rsidRPr="00212690">
        <w:t xml:space="preserve">Este comando sirve para </w:t>
      </w:r>
      <w:r>
        <w:t>mostrar el mensaje de ayuda de los comandos</w:t>
      </w:r>
    </w:p>
    <w:p w14:paraId="18F30060" w14:textId="0271AAC7" w:rsidR="00212690" w:rsidRDefault="00212690" w:rsidP="00212690">
      <w:pPr>
        <w:pStyle w:val="Ttulo3"/>
      </w:pPr>
      <w:bookmarkStart w:id="51" w:name="_Toc150275413"/>
      <w:r>
        <w:t>partprobe</w:t>
      </w:r>
      <w:bookmarkEnd w:id="51"/>
    </w:p>
    <w:p w14:paraId="4C93EB56" w14:textId="1BAF82AD" w:rsidR="00212690" w:rsidRDefault="00212690" w:rsidP="006A30FB">
      <w:pPr>
        <w:pStyle w:val="Texto"/>
      </w:pPr>
      <w:r w:rsidRPr="00212690">
        <w:t xml:space="preserve">Este comando sirve para </w:t>
      </w:r>
      <w:r>
        <w:t>mostrar los cambios del disco duro</w:t>
      </w:r>
    </w:p>
    <w:p w14:paraId="62A29192" w14:textId="77777777" w:rsidR="006A30FB" w:rsidRDefault="006A30FB" w:rsidP="006A30FB">
      <w:pPr>
        <w:pStyle w:val="Texto"/>
      </w:pPr>
    </w:p>
    <w:p w14:paraId="45E64DC4" w14:textId="77777777" w:rsidR="00945496" w:rsidRDefault="0094549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2CE8469B" w14:textId="416B2139" w:rsidR="006A30FB" w:rsidRDefault="006A30FB" w:rsidP="00DE3BB7">
      <w:pPr>
        <w:pStyle w:val="Ttulo3"/>
      </w:pPr>
      <w:bookmarkStart w:id="52" w:name="_Toc150275414"/>
      <w:r>
        <w:lastRenderedPageBreak/>
        <w:t>Ejemplo de uso</w:t>
      </w:r>
      <w:r w:rsidR="009A5B9A">
        <w:t xml:space="preserve"> (crear partición disco duro)</w:t>
      </w:r>
      <w:r>
        <w:t>:</w:t>
      </w:r>
      <w:bookmarkEnd w:id="52"/>
    </w:p>
    <w:p w14:paraId="3F007844" w14:textId="3D059566" w:rsidR="006A30FB" w:rsidRDefault="006A30FB" w:rsidP="006A30FB">
      <w:pPr>
        <w:pStyle w:val="Texto"/>
        <w:numPr>
          <w:ilvl w:val="0"/>
          <w:numId w:val="1"/>
        </w:numPr>
      </w:pPr>
      <w:r w:rsidRPr="006A30FB">
        <w:rPr>
          <w:b/>
        </w:rPr>
        <w:t>Ejecute fdisk</w:t>
      </w:r>
      <w:r>
        <w:t xml:space="preserve"> para el dispositivo que desea particionar</w:t>
      </w:r>
      <w:r w:rsidR="00C673B9">
        <w:t xml:space="preserve">: </w:t>
      </w:r>
      <w:r>
        <w:t>sudo fdisk /dev/sda</w:t>
      </w:r>
    </w:p>
    <w:p w14:paraId="1012A2B2" w14:textId="36AAD380" w:rsidR="006A30FB" w:rsidRDefault="006A30FB" w:rsidP="006A30FB">
      <w:pPr>
        <w:pStyle w:val="Texto"/>
        <w:numPr>
          <w:ilvl w:val="0"/>
          <w:numId w:val="1"/>
        </w:numPr>
      </w:pPr>
      <w:r>
        <w:t xml:space="preserve">Escriba </w:t>
      </w:r>
      <w:r w:rsidRPr="006A30FB">
        <w:rPr>
          <w:b/>
        </w:rPr>
        <w:t xml:space="preserve">n </w:t>
      </w:r>
      <w:r>
        <w:t>para crear una nueva partición.</w:t>
      </w:r>
    </w:p>
    <w:p w14:paraId="35F83FE9" w14:textId="68B65BFB" w:rsidR="006A30FB" w:rsidRDefault="006A30FB" w:rsidP="006A30FB">
      <w:pPr>
        <w:pStyle w:val="Texto"/>
        <w:numPr>
          <w:ilvl w:val="0"/>
          <w:numId w:val="1"/>
        </w:numPr>
      </w:pPr>
      <w:r>
        <w:t xml:space="preserve">Elija el </w:t>
      </w:r>
      <w:r w:rsidRPr="006A30FB">
        <w:rPr>
          <w:b/>
        </w:rPr>
        <w:t>tipo de partición</w:t>
      </w:r>
      <w:r>
        <w:t>, ya sea primaria o extendida.</w:t>
      </w:r>
    </w:p>
    <w:p w14:paraId="0FB89ECC" w14:textId="753F625A" w:rsidR="006A30FB" w:rsidRDefault="006A30FB" w:rsidP="006A30FB">
      <w:pPr>
        <w:pStyle w:val="Texto"/>
        <w:numPr>
          <w:ilvl w:val="0"/>
          <w:numId w:val="1"/>
        </w:numPr>
      </w:pPr>
      <w:r w:rsidRPr="006A30FB">
        <w:rPr>
          <w:b/>
        </w:rPr>
        <w:t>Especifique el tamaño</w:t>
      </w:r>
      <w:r>
        <w:t xml:space="preserve"> de la partición, ya sea en sectores o en unidades como </w:t>
      </w:r>
      <w:r w:rsidR="00C673B9">
        <w:t>MB o GB.</w:t>
      </w:r>
    </w:p>
    <w:p w14:paraId="0D9869BC" w14:textId="36595C8D" w:rsidR="00F2753C" w:rsidRDefault="006A30FB" w:rsidP="006A30FB">
      <w:pPr>
        <w:pStyle w:val="Texto"/>
        <w:numPr>
          <w:ilvl w:val="0"/>
          <w:numId w:val="1"/>
        </w:numPr>
      </w:pPr>
      <w:r>
        <w:t xml:space="preserve">Escriba </w:t>
      </w:r>
      <w:r w:rsidRPr="006A30FB">
        <w:rPr>
          <w:b/>
        </w:rPr>
        <w:t>w</w:t>
      </w:r>
      <w:r>
        <w:t xml:space="preserve"> para escribir la tabla de particiones en el disco y salir.</w:t>
      </w:r>
      <w:r w:rsidR="00F2753C">
        <w:br w:type="page"/>
      </w:r>
    </w:p>
    <w:p w14:paraId="6FB22A5F" w14:textId="1A221CB7" w:rsidR="002E4286" w:rsidRDefault="00F2753C" w:rsidP="00F2753C">
      <w:pPr>
        <w:pStyle w:val="Ttulo1"/>
      </w:pPr>
      <w:bookmarkStart w:id="53" w:name="_Toc150275415"/>
      <w:r>
        <w:lastRenderedPageBreak/>
        <w:t>Diferencias entre FDISK y DISKPART</w:t>
      </w:r>
      <w:bookmarkEnd w:id="53"/>
    </w:p>
    <w:p w14:paraId="4112A350" w14:textId="77777777" w:rsidR="00A602AA" w:rsidRDefault="00A602AA" w:rsidP="00A602AA">
      <w:pPr>
        <w:pStyle w:val="Texto"/>
      </w:pPr>
      <w:r>
        <w:t xml:space="preserve">Diskpart es una herramienta más moderna y avanzada que fdisk, ya que se introdujo por primera vez en Windows 2000 y reemplazó a fdisk en las versiones posteriores de </w:t>
      </w:r>
    </w:p>
    <w:p w14:paraId="17494E1C" w14:textId="63D9D439" w:rsidR="00A602AA" w:rsidRDefault="00A602AA" w:rsidP="00A602AA">
      <w:pPr>
        <w:pStyle w:val="Texto"/>
      </w:pPr>
      <w:r>
        <w:t>Fdisk es una herramienta más antigua y básica que se basa en el programa DOS y que solo funciona con discos MBR.</w:t>
      </w:r>
    </w:p>
    <w:p w14:paraId="72463AAC" w14:textId="79FC8D36" w:rsidR="00A602AA" w:rsidRDefault="00A602AA" w:rsidP="00A602AA">
      <w:pPr>
        <w:pStyle w:val="Texto"/>
      </w:pPr>
      <w:r>
        <w:t>Diskpart tiene más funciones y opciones que fdisk, como crear, eliminar, formatear, extender, reducir, convertir, limpiar, alinear, asignar, desmontar y reparar particiones de disco, mientras que, Fdisk solo puede crear, eliminar y activar particiones primarias y extendidas, y no puede formatearlas ni asignarles sistemas de archivos.</w:t>
      </w:r>
    </w:p>
    <w:p w14:paraId="65944B8D" w14:textId="77777777" w:rsidR="005242FD" w:rsidRDefault="00A602AA" w:rsidP="00A602AA">
      <w:pPr>
        <w:pStyle w:val="Texto"/>
      </w:pPr>
      <w:r>
        <w:t xml:space="preserve">Diskpart puede manejar discos, particiones, volúmenes y discos duros virtuales (VHD), mientras que fdisk solo puede manejar discos y particiones. </w:t>
      </w:r>
    </w:p>
    <w:p w14:paraId="0B45D9AA" w14:textId="390EC915" w:rsidR="00A602AA" w:rsidRDefault="00A602AA" w:rsidP="00A602AA">
      <w:pPr>
        <w:pStyle w:val="Texto"/>
      </w:pPr>
      <w:r>
        <w:t>Diskpart también puede trabajar con discos GPT (GUID Partition Table), que admiten particiones más grandes y más numerosas que los discos MBR.</w:t>
      </w:r>
    </w:p>
    <w:p w14:paraId="7724CBC9" w14:textId="77777777" w:rsidR="00700422" w:rsidRDefault="00A602AA" w:rsidP="00A602AA">
      <w:pPr>
        <w:pStyle w:val="Texto"/>
      </w:pPr>
      <w:r>
        <w:t xml:space="preserve">Diskpart tiene una interfaz de usuario más amigable y flexible que fdisk, ya que permite seleccionar y cambiar entre los objetos de disco, y ejecutar varios comandos en una sola sesión. </w:t>
      </w:r>
    </w:p>
    <w:p w14:paraId="29B46788" w14:textId="3C43E322" w:rsidR="00F2753C" w:rsidRDefault="00A602AA" w:rsidP="00A602AA">
      <w:pPr>
        <w:pStyle w:val="Texto"/>
      </w:pPr>
      <w:r>
        <w:t>Fdisk tiene una interfaz de usuario más rígida y limitada, que requiere reiniciar el sistema después de cada cambio en las particiones de disco.</w:t>
      </w:r>
    </w:p>
    <w:p w14:paraId="136D63B9" w14:textId="3D546818" w:rsidR="00AF310F" w:rsidRDefault="00BB3A82" w:rsidP="00A602AA">
      <w:pPr>
        <w:pStyle w:val="Texto"/>
      </w:pPr>
      <w:r>
        <w:t xml:space="preserve">En resumen, es más útil diskpart, ya que fue diseñada posteriormente, por lo que está mejor optimizada para las tecnologías más modernas como GPT y </w:t>
      </w:r>
      <w:r w:rsidR="00AC0054">
        <w:t>que,</w:t>
      </w:r>
      <w:r>
        <w:t xml:space="preserve"> por ejemplo, no requiere de un reinicio cada vez que se realiza un cambio en el disco</w:t>
      </w:r>
    </w:p>
    <w:p w14:paraId="6A2A3250" w14:textId="77777777" w:rsidR="00AF310F" w:rsidRDefault="00AF310F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3652513" w14:textId="77777777" w:rsidR="00AF310F" w:rsidRDefault="00AF310F" w:rsidP="00AF310F">
      <w:pPr>
        <w:pStyle w:val="Ttulo1"/>
      </w:pPr>
      <w:bookmarkStart w:id="54" w:name="_Toc150275416"/>
      <w:r w:rsidRPr="00AF310F">
        <w:lastRenderedPageBreak/>
        <w:t>Otras aplicaciones que hacen una gestión similar de discos</w:t>
      </w:r>
      <w:bookmarkEnd w:id="54"/>
      <w:r w:rsidRPr="00AF310F">
        <w:t xml:space="preserve"> </w:t>
      </w:r>
    </w:p>
    <w:p w14:paraId="1C1BCE19" w14:textId="77777777" w:rsidR="00AF310F" w:rsidRDefault="00AF310F" w:rsidP="00AF310F">
      <w:pPr>
        <w:pStyle w:val="Ttulo2"/>
      </w:pPr>
      <w:bookmarkStart w:id="55" w:name="_Toc150275417"/>
      <w:r w:rsidRPr="00AF310F">
        <w:t>Disk Management de Windows</w:t>
      </w:r>
      <w:bookmarkEnd w:id="55"/>
    </w:p>
    <w:p w14:paraId="2E4A4651" w14:textId="7B929918" w:rsidR="00AF310F" w:rsidRDefault="00AF310F" w:rsidP="00AF310F">
      <w:pPr>
        <w:pStyle w:val="Texto"/>
      </w:pPr>
      <w:r>
        <w:t xml:space="preserve">Cuenta con </w:t>
      </w:r>
      <w:r w:rsidRPr="00AF310F">
        <w:t xml:space="preserve">una interfaz gráfica de usuario y permite realizar las mismas operaciones que DISKPART </w:t>
      </w:r>
    </w:p>
    <w:p w14:paraId="42081891" w14:textId="74E8AF4D" w:rsidR="00FF2848" w:rsidRDefault="00FF2848" w:rsidP="00AF310F">
      <w:pPr>
        <w:pStyle w:val="Texto"/>
      </w:pPr>
      <w:r>
        <w:rPr>
          <w:noProof/>
        </w:rPr>
        <w:drawing>
          <wp:inline distT="0" distB="0" distL="0" distR="0" wp14:anchorId="727DC2FD" wp14:editId="3E029362">
            <wp:extent cx="4843397" cy="3689350"/>
            <wp:effectExtent l="0" t="0" r="0" b="6350"/>
            <wp:docPr id="8" name="Imagen 8" descr="Windows 10 Disk Management: Your Ultimate Disk Management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10 Disk Management: Your Ultimate Disk Management Guid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5" t="6424" r="4829" b="8165"/>
                    <a:stretch/>
                  </pic:blipFill>
                  <pic:spPr bwMode="auto">
                    <a:xfrm>
                      <a:off x="0" y="0"/>
                      <a:ext cx="4845240" cy="36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47C42" w14:textId="77777777" w:rsidR="00AF310F" w:rsidRDefault="00AF310F" w:rsidP="00A602AA">
      <w:pPr>
        <w:pStyle w:val="Texto"/>
      </w:pPr>
      <w:bookmarkStart w:id="56" w:name="_Toc150275418"/>
      <w:r w:rsidRPr="00AF310F">
        <w:rPr>
          <w:rStyle w:val="Ttulo2Car"/>
        </w:rPr>
        <w:t>GParted de Linux</w:t>
      </w:r>
      <w:bookmarkEnd w:id="56"/>
      <w:r w:rsidRPr="00AF310F">
        <w:t xml:space="preserve">, </w:t>
      </w:r>
    </w:p>
    <w:p w14:paraId="5F94CBE3" w14:textId="03DCF58A" w:rsidR="00AF310F" w:rsidRDefault="00AF310F" w:rsidP="00A602AA">
      <w:pPr>
        <w:pStyle w:val="Texto"/>
      </w:pPr>
      <w:r>
        <w:t>T</w:t>
      </w:r>
      <w:r w:rsidRPr="00AF310F">
        <w:t xml:space="preserve">ambién </w:t>
      </w:r>
      <w:r>
        <w:t xml:space="preserve">cuenta con </w:t>
      </w:r>
      <w:r w:rsidRPr="00AF310F">
        <w:t>una interfaz gráfica de usuario y permite trabajar con discos MBR y GPT</w:t>
      </w:r>
    </w:p>
    <w:p w14:paraId="4EC467EE" w14:textId="197B65F9" w:rsidR="00FF2848" w:rsidRDefault="00FF2848" w:rsidP="00A602AA">
      <w:pPr>
        <w:pStyle w:val="Texto"/>
      </w:pPr>
      <w:r>
        <w:rPr>
          <w:noProof/>
        </w:rPr>
        <w:drawing>
          <wp:inline distT="0" distB="0" distL="0" distR="0" wp14:anchorId="18C0242F" wp14:editId="267B17E0">
            <wp:extent cx="5400040" cy="2503715"/>
            <wp:effectExtent l="0" t="0" r="0" b="0"/>
            <wp:docPr id="10" name="Imagen 10" descr="Linux Mint -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ux Mint - Community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02"/>
                    <a:stretch/>
                  </pic:blipFill>
                  <pic:spPr bwMode="auto">
                    <a:xfrm>
                      <a:off x="0" y="0"/>
                      <a:ext cx="5400040" cy="25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79C1F" w14:textId="77777777" w:rsidR="00FF2848" w:rsidRDefault="00FF28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39F45BEE" w14:textId="5B4FA206" w:rsidR="00AF310F" w:rsidRDefault="00AF310F" w:rsidP="00AF310F">
      <w:pPr>
        <w:pStyle w:val="Ttulo2"/>
      </w:pPr>
      <w:bookmarkStart w:id="57" w:name="_Toc150275419"/>
      <w:r w:rsidRPr="00AF310F">
        <w:lastRenderedPageBreak/>
        <w:t>EaseUS Partition Master</w:t>
      </w:r>
      <w:bookmarkEnd w:id="57"/>
    </w:p>
    <w:p w14:paraId="0B405047" w14:textId="53FCFFDE" w:rsidR="00BB3A82" w:rsidRDefault="00AF310F" w:rsidP="00A602AA">
      <w:pPr>
        <w:pStyle w:val="Texto"/>
      </w:pPr>
      <w:r>
        <w:t>E</w:t>
      </w:r>
      <w:r w:rsidRPr="00AF310F">
        <w:t>s una aplicación de terceros que ofrece funciones avanzadas de gestión de discos, como clonar, fusionar, mover o redimensionar particiones.</w:t>
      </w:r>
    </w:p>
    <w:p w14:paraId="2BF0C0BD" w14:textId="66874A33" w:rsidR="00FF2848" w:rsidRDefault="00FF2848" w:rsidP="00FF2848">
      <w:pPr>
        <w:pStyle w:val="Texto"/>
        <w:jc w:val="center"/>
      </w:pPr>
      <w:r>
        <w:rPr>
          <w:noProof/>
        </w:rPr>
        <w:drawing>
          <wp:inline distT="0" distB="0" distL="0" distR="0" wp14:anchorId="196D7CAE" wp14:editId="1BBD031A">
            <wp:extent cx="6079672" cy="446475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91" cy="4492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F2848" w:rsidSect="002E7155">
      <w:headerReference w:type="default" r:id="rId40"/>
      <w:footerReference w:type="default" r:id="rId41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E4A49B" w14:textId="77777777" w:rsidR="009A6D03" w:rsidRDefault="009A6D03" w:rsidP="00906D29">
      <w:pPr>
        <w:spacing w:after="0" w:line="240" w:lineRule="auto"/>
      </w:pPr>
      <w:r>
        <w:separator/>
      </w:r>
    </w:p>
  </w:endnote>
  <w:endnote w:type="continuationSeparator" w:id="0">
    <w:p w14:paraId="722C7499" w14:textId="77777777" w:rsidR="009A6D03" w:rsidRDefault="009A6D03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283AB" w14:textId="77777777" w:rsidR="00B168D2" w:rsidRDefault="00B168D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94DB4A" w14:textId="77777777" w:rsidR="00B168D2" w:rsidRDefault="00B168D2">
    <w:pPr>
      <w:pStyle w:val="Piedepgina"/>
      <w:jc w:val="center"/>
      <w:rPr>
        <w:caps/>
        <w:color w:val="4472C4" w:themeColor="accent1"/>
      </w:rPr>
    </w:pPr>
  </w:p>
  <w:p w14:paraId="42AD7ADA" w14:textId="77777777" w:rsidR="00B168D2" w:rsidRDefault="00B168D2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2654BF" w14:textId="77777777" w:rsidR="00B168D2" w:rsidRDefault="00B168D2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688E125A" w14:textId="77777777" w:rsidR="00B168D2" w:rsidRDefault="00B168D2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8F9F1C" w14:textId="77777777" w:rsidR="00B168D2" w:rsidRPr="00A877C8" w:rsidRDefault="00B168D2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C61E4" w14:textId="77777777" w:rsidR="009A6D03" w:rsidRDefault="009A6D03" w:rsidP="00906D29">
      <w:pPr>
        <w:spacing w:after="0" w:line="240" w:lineRule="auto"/>
      </w:pPr>
      <w:r>
        <w:separator/>
      </w:r>
    </w:p>
  </w:footnote>
  <w:footnote w:type="continuationSeparator" w:id="0">
    <w:p w14:paraId="0616891B" w14:textId="77777777" w:rsidR="009A6D03" w:rsidRDefault="009A6D03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D500F" w14:textId="77777777" w:rsidR="00B168D2" w:rsidRDefault="00B168D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E85FF" w14:textId="77777777" w:rsidR="00B168D2" w:rsidRDefault="00B168D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F873C" w14:textId="77777777" w:rsidR="00B168D2" w:rsidRDefault="00B168D2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AD694" w14:textId="77777777" w:rsidR="00B168D2" w:rsidRPr="00A877C8" w:rsidRDefault="00B168D2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0C4D19"/>
    <w:multiLevelType w:val="hybridMultilevel"/>
    <w:tmpl w:val="6CBA8874"/>
    <w:lvl w:ilvl="0" w:tplc="B7C202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67567"/>
    <w:multiLevelType w:val="hybridMultilevel"/>
    <w:tmpl w:val="23CCAD70"/>
    <w:lvl w:ilvl="0" w:tplc="14D2FC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91032D"/>
    <w:multiLevelType w:val="hybridMultilevel"/>
    <w:tmpl w:val="3460BE92"/>
    <w:lvl w:ilvl="0" w:tplc="07B2AB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F3"/>
    <w:rsid w:val="00010C11"/>
    <w:rsid w:val="000851E2"/>
    <w:rsid w:val="0009228E"/>
    <w:rsid w:val="000B4B93"/>
    <w:rsid w:val="000D70B0"/>
    <w:rsid w:val="00110A5F"/>
    <w:rsid w:val="001115A3"/>
    <w:rsid w:val="00111BC5"/>
    <w:rsid w:val="0014449F"/>
    <w:rsid w:val="001724F3"/>
    <w:rsid w:val="001F2A67"/>
    <w:rsid w:val="00212690"/>
    <w:rsid w:val="00244458"/>
    <w:rsid w:val="00263AC1"/>
    <w:rsid w:val="00283C76"/>
    <w:rsid w:val="002915E6"/>
    <w:rsid w:val="002B63D4"/>
    <w:rsid w:val="002C1256"/>
    <w:rsid w:val="002E1F4B"/>
    <w:rsid w:val="002E4286"/>
    <w:rsid w:val="002E5C34"/>
    <w:rsid w:val="002E7155"/>
    <w:rsid w:val="003211DF"/>
    <w:rsid w:val="00340F52"/>
    <w:rsid w:val="00382B8E"/>
    <w:rsid w:val="003E04BC"/>
    <w:rsid w:val="003E5FED"/>
    <w:rsid w:val="003E7364"/>
    <w:rsid w:val="004077CB"/>
    <w:rsid w:val="00467B0C"/>
    <w:rsid w:val="00471764"/>
    <w:rsid w:val="004C7040"/>
    <w:rsid w:val="004D4CED"/>
    <w:rsid w:val="004E7391"/>
    <w:rsid w:val="004F24BE"/>
    <w:rsid w:val="00506A53"/>
    <w:rsid w:val="00506FE2"/>
    <w:rsid w:val="00510F45"/>
    <w:rsid w:val="005165E1"/>
    <w:rsid w:val="005242FD"/>
    <w:rsid w:val="00527ECF"/>
    <w:rsid w:val="005B2EEE"/>
    <w:rsid w:val="00661637"/>
    <w:rsid w:val="0067576C"/>
    <w:rsid w:val="00685247"/>
    <w:rsid w:val="006A16F2"/>
    <w:rsid w:val="006A30FB"/>
    <w:rsid w:val="006F3827"/>
    <w:rsid w:val="006F658C"/>
    <w:rsid w:val="00700422"/>
    <w:rsid w:val="00716F80"/>
    <w:rsid w:val="007307F2"/>
    <w:rsid w:val="00747F96"/>
    <w:rsid w:val="00795844"/>
    <w:rsid w:val="007B7819"/>
    <w:rsid w:val="007E1926"/>
    <w:rsid w:val="007F0E07"/>
    <w:rsid w:val="007F7928"/>
    <w:rsid w:val="00846C34"/>
    <w:rsid w:val="00875B0C"/>
    <w:rsid w:val="008C56C0"/>
    <w:rsid w:val="008E1131"/>
    <w:rsid w:val="008E621B"/>
    <w:rsid w:val="00906D29"/>
    <w:rsid w:val="00945496"/>
    <w:rsid w:val="0096580F"/>
    <w:rsid w:val="00970215"/>
    <w:rsid w:val="00977CDD"/>
    <w:rsid w:val="009A5B9A"/>
    <w:rsid w:val="009A6D03"/>
    <w:rsid w:val="00A27B38"/>
    <w:rsid w:val="00A602AA"/>
    <w:rsid w:val="00A666C7"/>
    <w:rsid w:val="00A843EB"/>
    <w:rsid w:val="00A877C8"/>
    <w:rsid w:val="00AA5AA9"/>
    <w:rsid w:val="00AB6999"/>
    <w:rsid w:val="00AC0054"/>
    <w:rsid w:val="00AF310F"/>
    <w:rsid w:val="00AF75EF"/>
    <w:rsid w:val="00B13900"/>
    <w:rsid w:val="00B168D2"/>
    <w:rsid w:val="00B673D3"/>
    <w:rsid w:val="00BB3A82"/>
    <w:rsid w:val="00BB6096"/>
    <w:rsid w:val="00C03BA2"/>
    <w:rsid w:val="00C15211"/>
    <w:rsid w:val="00C329DA"/>
    <w:rsid w:val="00C60BF2"/>
    <w:rsid w:val="00C673B9"/>
    <w:rsid w:val="00CA45C1"/>
    <w:rsid w:val="00D01B77"/>
    <w:rsid w:val="00D02C91"/>
    <w:rsid w:val="00D11094"/>
    <w:rsid w:val="00D32859"/>
    <w:rsid w:val="00D736C1"/>
    <w:rsid w:val="00D93CBB"/>
    <w:rsid w:val="00DD5675"/>
    <w:rsid w:val="00DE3BB7"/>
    <w:rsid w:val="00DE6CFB"/>
    <w:rsid w:val="00E630D8"/>
    <w:rsid w:val="00E7637D"/>
    <w:rsid w:val="00E7655E"/>
    <w:rsid w:val="00EA6BC5"/>
    <w:rsid w:val="00EA7F1D"/>
    <w:rsid w:val="00ED6662"/>
    <w:rsid w:val="00EF260A"/>
    <w:rsid w:val="00EF5AA2"/>
    <w:rsid w:val="00F24305"/>
    <w:rsid w:val="00F25F00"/>
    <w:rsid w:val="00F2753C"/>
    <w:rsid w:val="00F34B3A"/>
    <w:rsid w:val="00F52BCD"/>
    <w:rsid w:val="00F62400"/>
    <w:rsid w:val="00F8296C"/>
    <w:rsid w:val="00FA4934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0500E"/>
  <w15:chartTrackingRefBased/>
  <w15:docId w15:val="{3DAEABCC-6668-43AF-A9C0-9E5F3B4F3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62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0D70B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E62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DAW\repositorio_git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6F9D6-943C-4DCE-9444-82E5A60A3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432</TotalTime>
  <Pages>1</Pages>
  <Words>2539</Words>
  <Characters>13966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DISKPART-FDISK-GUID</vt:lpstr>
    </vt:vector>
  </TitlesOfParts>
  <Company/>
  <LinksUpToDate>false</LinksUpToDate>
  <CharactersWithSpaces>16473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DISKPART-FDISK-GUID</dc:title>
  <dc:subject/>
  <dc:creator>1DAW</dc:creator>
  <cp:keywords/>
  <dc:description/>
  <cp:lastModifiedBy>Adri Tira</cp:lastModifiedBy>
  <cp:revision>69</cp:revision>
  <cp:lastPrinted>2023-11-07T17:49:00Z</cp:lastPrinted>
  <dcterms:created xsi:type="dcterms:W3CDTF">2023-11-03T17:09:00Z</dcterms:created>
  <dcterms:modified xsi:type="dcterms:W3CDTF">2023-11-07T17:53:00Z</dcterms:modified>
</cp:coreProperties>
</file>