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29A1E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B52E2A7" wp14:editId="65CE21C4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64729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7974CB14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52E2A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14:paraId="2AD64729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7974CB14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F25B35" wp14:editId="7FA1D585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E2F84" w14:textId="77777777" w:rsidR="00F52BCD" w:rsidRPr="003211DF" w:rsidRDefault="00AC2CA1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Entorno Desarrollo</w:t>
                            </w:r>
                          </w:p>
                          <w:p w14:paraId="4461AFEC" w14:textId="77777777"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25B35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14:paraId="5BAE2F84" w14:textId="77777777" w:rsidR="00F52BCD" w:rsidRPr="003211DF" w:rsidRDefault="00AC2CA1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Entorno Desarrollo</w:t>
                      </w:r>
                    </w:p>
                    <w:p w14:paraId="4461AFEC" w14:textId="77777777"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E894447" wp14:editId="730D4676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97C5F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3244FE63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94447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03997C5F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3244FE63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5501A5" wp14:editId="5B2CFC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986C04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2D74D608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6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05673C" w14:textId="77777777" w:rsidR="00906D29" w:rsidRDefault="00AC2CA1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AC2CA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Creación de ejecutables en IDEs</w:t>
                                      </w:r>
                                    </w:p>
                                  </w:sdtContent>
                                </w:sdt>
                                <w:p w14:paraId="0A56390C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F5501A5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agHw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yRwagHwkAACYxAAAOAAAAAAAAAAAAAAAA&#10;AC4CAABkcnMvZTJvRG9jLnhtbFBLAQItABQABgAIAAAAIQCQ+IEL2gAAAAcBAAAPAAAAAAAAAAAA&#10;AAAAAHkLAABkcnMvZG93bnJldi54bWxQSwUGAAAAAAQABADzAAAAgAwAAAAA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7986C04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2D74D608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6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005673C" w14:textId="77777777" w:rsidR="00906D29" w:rsidRDefault="00AC2CA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AC2CA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Creación de ejecutables en IDEs</w:t>
                                </w:r>
                              </w:p>
                            </w:sdtContent>
                          </w:sdt>
                          <w:p w14:paraId="0A56390C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587F53E1" w14:textId="77777777" w:rsidR="00906D29" w:rsidRDefault="00906D29"/>
    <w:p w14:paraId="27C1B68E" w14:textId="77777777" w:rsidR="00906D29" w:rsidRDefault="00906D29">
      <w:pPr>
        <w:sectPr w:rsidR="00906D29" w:rsidSect="00906D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D853AEE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0B329208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bookmarkStart w:id="0" w:name="_GoBack"/>
    <w:bookmarkEnd w:id="0"/>
    <w:p w14:paraId="2E190104" w14:textId="6FBC4ED0" w:rsidR="006F7F18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5715478" w:history="1">
        <w:r w:rsidR="006F7F18" w:rsidRPr="00633369">
          <w:rPr>
            <w:rStyle w:val="Hipervnculo"/>
            <w:noProof/>
            <w:lang w:eastAsia="es-ES"/>
          </w:rPr>
          <w:t>Crear un ejecutable con 2 IDE</w:t>
        </w:r>
        <w:r w:rsidR="006F7F18">
          <w:rPr>
            <w:noProof/>
            <w:webHidden/>
          </w:rPr>
          <w:tab/>
        </w:r>
        <w:r w:rsidR="006F7F18">
          <w:rPr>
            <w:noProof/>
            <w:webHidden/>
          </w:rPr>
          <w:fldChar w:fldCharType="begin"/>
        </w:r>
        <w:r w:rsidR="006F7F18">
          <w:rPr>
            <w:noProof/>
            <w:webHidden/>
          </w:rPr>
          <w:instrText xml:space="preserve"> PAGEREF _Toc155715478 \h </w:instrText>
        </w:r>
        <w:r w:rsidR="006F7F18">
          <w:rPr>
            <w:noProof/>
            <w:webHidden/>
          </w:rPr>
        </w:r>
        <w:r w:rsidR="006F7F18"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2</w:t>
        </w:r>
        <w:r w:rsidR="006F7F18">
          <w:rPr>
            <w:noProof/>
            <w:webHidden/>
          </w:rPr>
          <w:fldChar w:fldCharType="end"/>
        </w:r>
      </w:hyperlink>
    </w:p>
    <w:p w14:paraId="1048D491" w14:textId="675B9962" w:rsidR="006F7F18" w:rsidRDefault="006F7F18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5715479" w:history="1">
        <w:r w:rsidRPr="00633369">
          <w:rPr>
            <w:rStyle w:val="Hipervnculo"/>
            <w:noProof/>
            <w:lang w:eastAsia="es-ES"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0F778C" w14:textId="79D2F585" w:rsidR="006F7F18" w:rsidRDefault="006F7F18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5715480" w:history="1">
        <w:r w:rsidRPr="00633369">
          <w:rPr>
            <w:rStyle w:val="Hipervnculo"/>
            <w:noProof/>
          </w:rPr>
          <w:t>NetBeans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6A0A87" w14:textId="0836C6EE" w:rsidR="006F7F18" w:rsidRDefault="006F7F18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55715481" w:history="1">
        <w:r w:rsidRPr="00633369">
          <w:rPr>
            <w:rStyle w:val="Hipervnculo"/>
            <w:noProof/>
          </w:rPr>
          <w:t>Abrir en un mismo IDE 2 tipos de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22C09F" w14:textId="4586B5F5" w:rsidR="006F7F18" w:rsidRDefault="006F7F18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5715482" w:history="1">
        <w:r w:rsidRPr="00633369">
          <w:rPr>
            <w:rStyle w:val="Hipervnculo"/>
            <w:noProof/>
          </w:rPr>
          <w:t>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447CF5" w14:textId="6B36112F" w:rsidR="006F7F18" w:rsidRDefault="006F7F18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5715483" w:history="1">
        <w:r w:rsidRPr="00633369">
          <w:rPr>
            <w:rStyle w:val="Hipervnculo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7AC41B" w14:textId="2FEE058B" w:rsidR="006F7F18" w:rsidRDefault="006F7F18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5715484" w:history="1">
        <w:r w:rsidRPr="00633369">
          <w:rPr>
            <w:rStyle w:val="Hipervnculo"/>
            <w:noProof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_Toc155715484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3CB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C21860" w14:textId="77777777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072DE92E" w14:textId="77777777" w:rsidR="00AC2CA1" w:rsidRDefault="00EA7F1D" w:rsidP="00EA7F1D">
      <w:pPr>
        <w:pStyle w:val="Ttulo1"/>
        <w:rPr>
          <w:lang w:eastAsia="es-ES"/>
        </w:rPr>
      </w:pPr>
      <w:r w:rsidRPr="00EA7F1D">
        <w:rPr>
          <w:lang w:eastAsia="es-ES"/>
        </w:rPr>
        <w:br w:type="page"/>
      </w:r>
      <w:bookmarkStart w:id="1" w:name="_Toc155715478"/>
      <w:r w:rsidR="00512549">
        <w:rPr>
          <w:lang w:eastAsia="es-ES"/>
        </w:rPr>
        <w:lastRenderedPageBreak/>
        <w:t xml:space="preserve">Crear </w:t>
      </w:r>
      <w:r w:rsidR="0034295D">
        <w:rPr>
          <w:lang w:eastAsia="es-ES"/>
        </w:rPr>
        <w:t>un ejecutable</w:t>
      </w:r>
      <w:r w:rsidR="00512549">
        <w:rPr>
          <w:lang w:eastAsia="es-ES"/>
        </w:rPr>
        <w:t xml:space="preserve"> </w:t>
      </w:r>
      <w:r w:rsidR="0034295D">
        <w:rPr>
          <w:lang w:eastAsia="es-ES"/>
        </w:rPr>
        <w:t xml:space="preserve">con 2 </w:t>
      </w:r>
      <w:r w:rsidR="00512549">
        <w:rPr>
          <w:lang w:eastAsia="es-ES"/>
        </w:rPr>
        <w:t>IDE</w:t>
      </w:r>
      <w:bookmarkEnd w:id="1"/>
    </w:p>
    <w:p w14:paraId="07573613" w14:textId="77777777" w:rsidR="00AC2CA1" w:rsidRPr="00512549" w:rsidRDefault="00512549" w:rsidP="00AC2CA1">
      <w:pPr>
        <w:pStyle w:val="Ttulo2"/>
        <w:rPr>
          <w:u w:val="none"/>
          <w:lang w:eastAsia="es-ES"/>
        </w:rPr>
      </w:pPr>
      <w:bookmarkStart w:id="2" w:name="_Toc155715479"/>
      <w:r>
        <w:rPr>
          <w:lang w:eastAsia="es-ES"/>
        </w:rPr>
        <w:t>Eclipse</w:t>
      </w:r>
      <w:bookmarkEnd w:id="2"/>
    </w:p>
    <w:p w14:paraId="37C21865" w14:textId="77777777" w:rsidR="00EA7F1D" w:rsidRDefault="00AC2CA1" w:rsidP="00AC2CA1">
      <w:pPr>
        <w:pStyle w:val="Texto"/>
        <w:jc w:val="center"/>
        <w:rPr>
          <w:lang w:eastAsia="es-ES"/>
        </w:rPr>
      </w:pPr>
      <w:r>
        <w:rPr>
          <w:lang w:eastAsia="es-ES"/>
        </w:rPr>
        <w:t>Para poder crear un ejecutable, primero debemos de tener un proyecto para posteriormente exportarlo, por lo que primero crearemos uno y ya lo exportaremos</w:t>
      </w:r>
      <w:r>
        <w:rPr>
          <w:noProof/>
        </w:rPr>
        <w:drawing>
          <wp:inline distT="0" distB="0" distL="0" distR="0" wp14:anchorId="4E54B7EF" wp14:editId="23213780">
            <wp:extent cx="3411356" cy="359907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723" cy="36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BBF3" w14:textId="77777777" w:rsidR="00AC2CA1" w:rsidRPr="00AC2CA1" w:rsidRDefault="00AC2CA1" w:rsidP="00AC2CA1">
      <w:pPr>
        <w:jc w:val="center"/>
      </w:pPr>
      <w:r>
        <w:rPr>
          <w:noProof/>
        </w:rPr>
        <w:drawing>
          <wp:inline distT="0" distB="0" distL="0" distR="0" wp14:anchorId="4C5ADDA6" wp14:editId="54F61354">
            <wp:extent cx="4026459" cy="43086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455" cy="43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A47" w14:textId="77777777" w:rsidR="00AC2CA1" w:rsidRDefault="00AC2CA1" w:rsidP="00EA7F1D">
      <w:pPr>
        <w:pStyle w:val="Texto"/>
      </w:pPr>
      <w:r>
        <w:rPr>
          <w:noProof/>
        </w:rPr>
        <w:lastRenderedPageBreak/>
        <w:drawing>
          <wp:inline distT="0" distB="0" distL="0" distR="0" wp14:anchorId="7F50582D" wp14:editId="4853AE4F">
            <wp:extent cx="5304762" cy="6238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6D6" w14:textId="77777777" w:rsidR="00AC2CA1" w:rsidRDefault="00AC2CA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2BC0655" w14:textId="77777777" w:rsidR="00AC2CA1" w:rsidRDefault="00AC2CA1" w:rsidP="00EA7F1D">
      <w:pPr>
        <w:pStyle w:val="Texto"/>
      </w:pPr>
      <w:r>
        <w:lastRenderedPageBreak/>
        <w:t>Y ahora le colocaré el siguiente código</w:t>
      </w:r>
    </w:p>
    <w:p w14:paraId="224BB343" w14:textId="77777777" w:rsidR="00AC2CA1" w:rsidRDefault="00012460" w:rsidP="00EA7F1D">
      <w:pPr>
        <w:pStyle w:val="Texto"/>
      </w:pPr>
      <w:r>
        <w:rPr>
          <w:noProof/>
        </w:rPr>
        <w:drawing>
          <wp:inline distT="0" distB="0" distL="0" distR="0" wp14:anchorId="4D52DF32" wp14:editId="7F495A7A">
            <wp:extent cx="5400040" cy="3669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E226" w14:textId="77777777" w:rsidR="00AC2CA1" w:rsidRDefault="00AC2CA1" w:rsidP="00AC2CA1">
      <w:pPr>
        <w:pStyle w:val="Texto"/>
      </w:pPr>
      <w:r>
        <w:t>Ahora nos dirigimos al proyecto de java y le damos click derecho para luego darle a exportar</w:t>
      </w:r>
    </w:p>
    <w:p w14:paraId="3478B4F8" w14:textId="77777777" w:rsidR="00943E6F" w:rsidRDefault="00AC2CA1" w:rsidP="00943E6F">
      <w:pPr>
        <w:pStyle w:val="Texto"/>
        <w:jc w:val="center"/>
      </w:pPr>
      <w:r>
        <w:rPr>
          <w:noProof/>
        </w:rPr>
        <w:drawing>
          <wp:inline distT="0" distB="0" distL="0" distR="0" wp14:anchorId="3C20E7F1" wp14:editId="556ED880">
            <wp:extent cx="2831077" cy="4054526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011" cy="40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222" w14:textId="77777777" w:rsidR="00AC2CA1" w:rsidRDefault="00943E6F" w:rsidP="00943E6F">
      <w:r>
        <w:br w:type="page"/>
      </w:r>
      <w:r>
        <w:rPr>
          <w:noProof/>
        </w:rPr>
        <w:lastRenderedPageBreak/>
        <w:drawing>
          <wp:inline distT="0" distB="0" distL="0" distR="0" wp14:anchorId="18747913" wp14:editId="475587D2">
            <wp:extent cx="5400040" cy="42468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322" w14:textId="77777777" w:rsidR="00943E6F" w:rsidRDefault="00012460" w:rsidP="00943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Launch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 que funcione correctamente debemos de tener nuestro proyecto en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 parte</w:t>
      </w:r>
      <w:proofErr w:type="spellEnd"/>
      <w:r>
        <w:rPr>
          <w:rFonts w:ascii="Times New Roman" w:hAnsi="Times New Roman" w:cs="Times New Roman"/>
          <w:sz w:val="24"/>
          <w:szCs w:val="24"/>
        </w:rPr>
        <w:t>, para que no tenga conflictos con otros programas</w:t>
      </w:r>
    </w:p>
    <w:p w14:paraId="0C433C59" w14:textId="77777777" w:rsidR="00012460" w:rsidRDefault="00012460" w:rsidP="000124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86CCA" wp14:editId="708251A1">
            <wp:extent cx="3775679" cy="363229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650" cy="36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045" w14:textId="77777777" w:rsidR="00012460" w:rsidRDefault="00012460" w:rsidP="0001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Por algún motivo no se me abre la pestaña, </w:t>
      </w:r>
      <w:r w:rsidR="00720B0D">
        <w:rPr>
          <w:rFonts w:ascii="Times New Roman" w:hAnsi="Times New Roman" w:cs="Times New Roman"/>
          <w:sz w:val="24"/>
          <w:szCs w:val="24"/>
        </w:rPr>
        <w:t xml:space="preserve">pero </w:t>
      </w:r>
      <w:r>
        <w:rPr>
          <w:rFonts w:ascii="Times New Roman" w:hAnsi="Times New Roman" w:cs="Times New Roman"/>
          <w:sz w:val="24"/>
          <w:szCs w:val="24"/>
        </w:rPr>
        <w:t>debería de salir una como esta:</w:t>
      </w:r>
    </w:p>
    <w:p w14:paraId="58388CF1" w14:textId="77777777" w:rsidR="00BF7EA7" w:rsidRDefault="00012460" w:rsidP="000124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27BEF" wp14:editId="72D94FC5">
            <wp:extent cx="2733333" cy="1819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FA5" w14:textId="77777777" w:rsidR="00BF7EA7" w:rsidRDefault="00BF7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276FE5" w14:textId="77777777" w:rsidR="00012460" w:rsidRDefault="00BF7EA7" w:rsidP="00BF7EA7">
      <w:pPr>
        <w:pStyle w:val="Ttulo2"/>
      </w:pPr>
      <w:bookmarkStart w:id="3" w:name="_Toc155715480"/>
      <w:r>
        <w:lastRenderedPageBreak/>
        <w:t>NetBeans</w:t>
      </w:r>
      <w:bookmarkEnd w:id="3"/>
    </w:p>
    <w:p w14:paraId="15FC6B73" w14:textId="77777777" w:rsidR="00BF7EA7" w:rsidRDefault="00BF7EA7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usaremos el archivo que teníamos en Eclipse</w:t>
      </w:r>
    </w:p>
    <w:p w14:paraId="0FB2EAA7" w14:textId="77777777" w:rsidR="00BF7EA7" w:rsidRDefault="00BF7EA7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D63181" wp14:editId="5535DBEF">
            <wp:extent cx="5400040" cy="28898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D445" w14:textId="77777777" w:rsidR="004F5A99" w:rsidRDefault="004F5A99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cuando le coloco el código y le arreglo los nombres de los paquetes y del documento, se ejecuta correctamente</w:t>
      </w:r>
    </w:p>
    <w:p w14:paraId="153C3F79" w14:textId="77777777" w:rsidR="004F5A99" w:rsidRDefault="004F5A99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330E6" wp14:editId="42B7AF90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C7B8" w14:textId="77777777" w:rsidR="004F5A99" w:rsidRDefault="004F5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09B19D" w14:textId="77777777" w:rsidR="004F5A99" w:rsidRDefault="00A164C7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generar el ejecutable de </w:t>
      </w:r>
      <w:r w:rsidR="00EE5258">
        <w:rPr>
          <w:rFonts w:ascii="Times New Roman" w:hAnsi="Times New Roman" w:cs="Times New Roman"/>
          <w:sz w:val="24"/>
          <w:szCs w:val="24"/>
        </w:rPr>
        <w:t>java con NetBeans hacemos lo siguiente</w:t>
      </w:r>
    </w:p>
    <w:p w14:paraId="15EFB0B9" w14:textId="77777777" w:rsidR="00EE5258" w:rsidRDefault="00EE5258" w:rsidP="00BF7E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6F025" wp14:editId="1FC78433">
            <wp:extent cx="5400040" cy="2951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7722" w14:textId="77777777" w:rsidR="00512549" w:rsidRDefault="00512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con eso se debería de haber creado un archivo .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dirección que marca la terminal</w:t>
      </w:r>
    </w:p>
    <w:p w14:paraId="7AF62997" w14:textId="77777777" w:rsidR="00EE5258" w:rsidRDefault="005125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75A51" wp14:editId="34C09B56">
            <wp:extent cx="5400040" cy="1424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258">
        <w:rPr>
          <w:rFonts w:ascii="Times New Roman" w:hAnsi="Times New Roman" w:cs="Times New Roman"/>
          <w:sz w:val="24"/>
          <w:szCs w:val="24"/>
        </w:rPr>
        <w:br w:type="page"/>
      </w:r>
    </w:p>
    <w:p w14:paraId="50A688AE" w14:textId="77777777" w:rsidR="00EE5258" w:rsidRDefault="00512549" w:rsidP="00512549">
      <w:pPr>
        <w:pStyle w:val="Ttulo1"/>
      </w:pPr>
      <w:bookmarkStart w:id="4" w:name="_Toc155715481"/>
      <w:r>
        <w:lastRenderedPageBreak/>
        <w:t>Abrir en un mismo IDE 2 tipos de código</w:t>
      </w:r>
      <w:bookmarkEnd w:id="4"/>
    </w:p>
    <w:p w14:paraId="1FD65ABF" w14:textId="77777777" w:rsidR="00FC1D64" w:rsidRDefault="00FC1D64" w:rsidP="00FC1D64">
      <w:pPr>
        <w:pStyle w:val="Ttulo2"/>
      </w:pPr>
      <w:bookmarkStart w:id="5" w:name="_Toc155715482"/>
      <w:r>
        <w:t>Visual</w:t>
      </w:r>
      <w:r w:rsidR="005423CA">
        <w:t xml:space="preserve"> </w:t>
      </w:r>
      <w:r>
        <w:t>Studio</w:t>
      </w:r>
      <w:bookmarkEnd w:id="5"/>
    </w:p>
    <w:p w14:paraId="7D641B90" w14:textId="77777777" w:rsidR="00427DCB" w:rsidRDefault="00844039" w:rsidP="00844039">
      <w:pPr>
        <w:pStyle w:val="Texto"/>
      </w:pPr>
      <w:r>
        <w:t>Por ejemplo, con visual studio, podemos abrir todo tipo de código mientras que se instale el plugin correspondiente, pero lo mejor es usarlo para HTML, CSS, JavaScript y lenguajes que estén relacionados entre sí.</w:t>
      </w:r>
    </w:p>
    <w:p w14:paraId="04825CC6" w14:textId="77777777" w:rsidR="00844039" w:rsidRDefault="00844039" w:rsidP="00427DCB">
      <w:r>
        <w:rPr>
          <w:noProof/>
        </w:rPr>
        <w:drawing>
          <wp:inline distT="0" distB="0" distL="0" distR="0" wp14:anchorId="5C13F7C6" wp14:editId="0515565A">
            <wp:extent cx="5400040" cy="3754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DC58" w14:textId="77777777" w:rsidR="00844039" w:rsidRDefault="00844039" w:rsidP="00844039">
      <w:pPr>
        <w:pStyle w:val="Texto"/>
      </w:pPr>
      <w:r>
        <w:t>Para poder instalar un plugin en visual studio, abrimos esto y buscamos por el nombre del lenguaje</w:t>
      </w:r>
    </w:p>
    <w:p w14:paraId="326AC93A" w14:textId="77777777" w:rsidR="00844039" w:rsidRDefault="00844039" w:rsidP="00844039">
      <w:pPr>
        <w:pStyle w:val="Texto"/>
        <w:jc w:val="center"/>
      </w:pPr>
      <w:r>
        <w:rPr>
          <w:noProof/>
        </w:rPr>
        <w:drawing>
          <wp:inline distT="0" distB="0" distL="0" distR="0" wp14:anchorId="1E9E71FF" wp14:editId="3F87F910">
            <wp:extent cx="1828902" cy="327654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931" cy="33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4D2" w14:textId="77777777" w:rsidR="00844039" w:rsidRDefault="00844039" w:rsidP="00844039">
      <w:pPr>
        <w:pStyle w:val="Ttulo3"/>
      </w:pPr>
      <w:bookmarkStart w:id="6" w:name="_Toc155715483"/>
      <w:r>
        <w:lastRenderedPageBreak/>
        <w:t>Python</w:t>
      </w:r>
      <w:bookmarkEnd w:id="6"/>
    </w:p>
    <w:p w14:paraId="06124276" w14:textId="77777777" w:rsidR="00844039" w:rsidRDefault="00844039" w:rsidP="00B420FC">
      <w:pPr>
        <w:pStyle w:val="Texto"/>
      </w:pPr>
      <w:r>
        <w:rPr>
          <w:noProof/>
        </w:rPr>
        <w:drawing>
          <wp:inline distT="0" distB="0" distL="0" distR="0" wp14:anchorId="5E6AA1D8" wp14:editId="3BCFBCCD">
            <wp:extent cx="5400040" cy="28613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5800" w14:textId="77777777" w:rsidR="00844039" w:rsidRDefault="00844039" w:rsidP="00844039">
      <w:pPr>
        <w:pStyle w:val="Texto"/>
      </w:pPr>
      <w:r>
        <w:t>Busqué en internet el código para imprimir hola mundo y lo guardé, con este plugin, incluso nos permite ejecutarlo y ver que es lo que muestra por terminal</w:t>
      </w:r>
    </w:p>
    <w:p w14:paraId="7418B523" w14:textId="77777777" w:rsidR="00844039" w:rsidRDefault="00844039" w:rsidP="00844039">
      <w:pPr>
        <w:pStyle w:val="Texto"/>
      </w:pPr>
      <w:r>
        <w:rPr>
          <w:noProof/>
        </w:rPr>
        <w:drawing>
          <wp:inline distT="0" distB="0" distL="0" distR="0" wp14:anchorId="2B8ADC71" wp14:editId="093797F9">
            <wp:extent cx="5400040" cy="38773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84E" w14:textId="77777777" w:rsidR="00844039" w:rsidRDefault="00844039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74D9DA3" w14:textId="77777777" w:rsidR="00844039" w:rsidRDefault="00852D47" w:rsidP="00852D47">
      <w:pPr>
        <w:pStyle w:val="Ttulo3"/>
      </w:pPr>
      <w:bookmarkStart w:id="7" w:name="_Toc155715484"/>
      <w:r>
        <w:lastRenderedPageBreak/>
        <w:t>PHP</w:t>
      </w:r>
      <w:bookmarkEnd w:id="7"/>
    </w:p>
    <w:p w14:paraId="17A52F17" w14:textId="77777777" w:rsidR="00852D47" w:rsidRDefault="00852D47" w:rsidP="00852D47">
      <w:pPr>
        <w:pStyle w:val="Texto"/>
      </w:pPr>
      <w:r>
        <w:t xml:space="preserve">Con instalar su plugin ya sobra para que detecte el archivo, ya que en si para usar </w:t>
      </w:r>
      <w:proofErr w:type="spellStart"/>
      <w:r>
        <w:t>php</w:t>
      </w:r>
      <w:proofErr w:type="spellEnd"/>
      <w:r>
        <w:t xml:space="preserve"> se necesita </w:t>
      </w:r>
      <w:proofErr w:type="spellStart"/>
      <w:r>
        <w:t>html</w:t>
      </w:r>
      <w:proofErr w:type="spellEnd"/>
    </w:p>
    <w:p w14:paraId="370C33A9" w14:textId="77777777" w:rsidR="00852D47" w:rsidRPr="00852D47" w:rsidRDefault="00852D47" w:rsidP="00852D47">
      <w:r>
        <w:rPr>
          <w:noProof/>
        </w:rPr>
        <w:drawing>
          <wp:inline distT="0" distB="0" distL="0" distR="0" wp14:anchorId="79CBA121" wp14:editId="13F15C16">
            <wp:extent cx="5400040" cy="12769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BDF9" w14:textId="77777777" w:rsidR="00852D47" w:rsidRPr="00852D47" w:rsidRDefault="00852D47" w:rsidP="00852D47">
      <w:pPr>
        <w:pStyle w:val="Texto"/>
      </w:pPr>
      <w:r>
        <w:rPr>
          <w:noProof/>
        </w:rPr>
        <w:drawing>
          <wp:inline distT="0" distB="0" distL="0" distR="0" wp14:anchorId="2D667D74" wp14:editId="4FE78D3A">
            <wp:extent cx="5400040" cy="14249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D47" w:rsidRPr="00852D47" w:rsidSect="002E7155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92034" w14:textId="77777777" w:rsidR="00527103" w:rsidRDefault="00527103" w:rsidP="00906D29">
      <w:pPr>
        <w:spacing w:after="0" w:line="240" w:lineRule="auto"/>
      </w:pPr>
      <w:r>
        <w:separator/>
      </w:r>
    </w:p>
  </w:endnote>
  <w:endnote w:type="continuationSeparator" w:id="0">
    <w:p w14:paraId="124D3FF8" w14:textId="77777777" w:rsidR="00527103" w:rsidRDefault="00527103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41C569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C3682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1D13D34C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4E21F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0C83A76A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712CE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432CD" w14:textId="77777777" w:rsidR="00527103" w:rsidRDefault="00527103" w:rsidP="00906D29">
      <w:pPr>
        <w:spacing w:after="0" w:line="240" w:lineRule="auto"/>
      </w:pPr>
      <w:r>
        <w:separator/>
      </w:r>
    </w:p>
  </w:footnote>
  <w:footnote w:type="continuationSeparator" w:id="0">
    <w:p w14:paraId="17F974DC" w14:textId="77777777" w:rsidR="00527103" w:rsidRDefault="00527103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CD58D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ECDE8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19094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4B525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CA1"/>
    <w:rsid w:val="00012460"/>
    <w:rsid w:val="001F2A67"/>
    <w:rsid w:val="00263AC1"/>
    <w:rsid w:val="002E7155"/>
    <w:rsid w:val="003211DF"/>
    <w:rsid w:val="0034295D"/>
    <w:rsid w:val="0037495D"/>
    <w:rsid w:val="00427DCB"/>
    <w:rsid w:val="00474ED4"/>
    <w:rsid w:val="004F5A99"/>
    <w:rsid w:val="00510F45"/>
    <w:rsid w:val="00512549"/>
    <w:rsid w:val="00527103"/>
    <w:rsid w:val="005423CA"/>
    <w:rsid w:val="0059218D"/>
    <w:rsid w:val="005C15E5"/>
    <w:rsid w:val="006F3827"/>
    <w:rsid w:val="006F7F18"/>
    <w:rsid w:val="00716F80"/>
    <w:rsid w:val="00720B0D"/>
    <w:rsid w:val="007B7819"/>
    <w:rsid w:val="00844039"/>
    <w:rsid w:val="00852D47"/>
    <w:rsid w:val="00906D29"/>
    <w:rsid w:val="00943E6F"/>
    <w:rsid w:val="00977CDD"/>
    <w:rsid w:val="00A164C7"/>
    <w:rsid w:val="00A877C8"/>
    <w:rsid w:val="00AA5AA9"/>
    <w:rsid w:val="00AB6999"/>
    <w:rsid w:val="00AC2CA1"/>
    <w:rsid w:val="00B420FC"/>
    <w:rsid w:val="00BF7EA7"/>
    <w:rsid w:val="00C03BA2"/>
    <w:rsid w:val="00C75965"/>
    <w:rsid w:val="00CA45C1"/>
    <w:rsid w:val="00CF3CB2"/>
    <w:rsid w:val="00DE6CFB"/>
    <w:rsid w:val="00E7637D"/>
    <w:rsid w:val="00EA7F1D"/>
    <w:rsid w:val="00ED6662"/>
    <w:rsid w:val="00EE5258"/>
    <w:rsid w:val="00F24305"/>
    <w:rsid w:val="00F25F00"/>
    <w:rsid w:val="00F52BCD"/>
    <w:rsid w:val="00FC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049B8A"/>
  <w15:chartTrackingRefBased/>
  <w15:docId w15:val="{ECE958D7-3B5B-47AF-A15E-C41921AF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440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8440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E439F-1BE6-4C04-8609-DCD64E81F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120</TotalTime>
  <Pages>1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Creación de ejecutables en IDEs</vt:lpstr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ejecutables en IDEs</dc:title>
  <dc:subject/>
  <dc:creator>1DAW</dc:creator>
  <cp:keywords/>
  <dc:description/>
  <cp:lastModifiedBy>1DAW</cp:lastModifiedBy>
  <cp:revision>18</cp:revision>
  <cp:lastPrinted>2024-01-09T16:58:00Z</cp:lastPrinted>
  <dcterms:created xsi:type="dcterms:W3CDTF">2024-01-08T19:05:00Z</dcterms:created>
  <dcterms:modified xsi:type="dcterms:W3CDTF">2024-01-09T17:01:00Z</dcterms:modified>
</cp:coreProperties>
</file>